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6FC82D2C" w:rsidR="00C30B61" w:rsidRDefault="00D852A8" w:rsidP="00185020">
      <w:pPr>
        <w:pStyle w:val="STTSNormalDaftarIsi"/>
        <w:tabs>
          <w:tab w:val="right" w:leader="dot" w:pos="7230"/>
          <w:tab w:val="right" w:pos="7938"/>
        </w:tabs>
      </w:pPr>
      <w:r>
        <w:t>DAFTAR ALGORITMA</w:t>
      </w:r>
      <w:r>
        <w:tab/>
      </w:r>
      <w:r>
        <w:tab/>
      </w:r>
      <w:r w:rsidR="005757CB">
        <w:t>vii</w:t>
      </w:r>
    </w:p>
    <w:p w14:paraId="14EA1DCB" w14:textId="38E10191" w:rsidR="00C30B61" w:rsidRDefault="00C30B61" w:rsidP="005375C4">
      <w:pPr>
        <w:pStyle w:val="STTSNormalDaftarIsi"/>
        <w:tabs>
          <w:tab w:val="right" w:leader="dot" w:pos="7230"/>
          <w:tab w:val="right" w:pos="7938"/>
        </w:tabs>
      </w:pPr>
      <w:r>
        <w:t>DAFTAR SEGMEN PROGRAM</w:t>
      </w:r>
      <w:r>
        <w:tab/>
      </w:r>
      <w:r>
        <w:tab/>
      </w:r>
      <w:r w:rsidR="005757CB">
        <w:t>viii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w:t>
      </w:r>
      <w:r>
        <w:t>5</w:t>
      </w:r>
      <w:r>
        <w:tab/>
      </w:r>
      <w:r>
        <w:t>Sistematika Pembahasan</w:t>
      </w:r>
      <w:r>
        <w:tab/>
      </w:r>
      <w:r>
        <w:tab/>
      </w:r>
      <w:r>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r>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2A71816D" w:rsidR="00AC1E68" w:rsidRDefault="00C27C4C" w:rsidP="00186BA9">
      <w:pPr>
        <w:pStyle w:val="STTSNormalDaftarIsi"/>
        <w:tabs>
          <w:tab w:val="left" w:pos="993"/>
          <w:tab w:val="left" w:pos="1560"/>
          <w:tab w:val="right" w:leader="dot" w:pos="7230"/>
          <w:tab w:val="right" w:pos="7938"/>
        </w:tabs>
      </w:pPr>
      <w:r>
        <w:t>DAFTAR PUSTAKA</w:t>
      </w:r>
      <w:r>
        <w:tab/>
      </w:r>
      <w:r>
        <w:tab/>
      </w:r>
      <w:r w:rsidR="00E45D17">
        <w:t>58</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t>Tampilan tambah transaksi</w:t>
      </w:r>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t>Tampilan tambah transaksi</w:t>
      </w:r>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t>Tampilan tambah transaksi</w:t>
      </w:r>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t>Tampilan tambah transaksi</w:t>
      </w:r>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 xml:space="preserve">dan pengkajian tersebut </w:t>
      </w:r>
      <w:r w:rsidR="00882CE7">
        <w:lastRenderedPageBreak/>
        <w:t>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w:t>
      </w:r>
      <w:r>
        <w:lastRenderedPageBreak/>
        <w:t>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lastRenderedPageBreak/>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t>Tampilan Edit Wallet OurMoney</w:t>
      </w:r>
    </w:p>
    <w:p w14:paraId="599AC2F8" w14:textId="50C7C745" w:rsidR="00897C9F" w:rsidRDefault="00897C9F" w:rsidP="00F6591D">
      <w:pPr>
        <w:ind w:firstLine="0"/>
      </w:pPr>
    </w:p>
    <w:p w14:paraId="47B602A0" w14:textId="181A9967" w:rsidR="00897C9F" w:rsidRPr="00966B4F" w:rsidRDefault="00897C9F" w:rsidP="00897C9F">
      <w:r>
        <w:t xml:space="preserve">Tapi bila anda menglik </w:t>
      </w:r>
      <w:r w:rsidR="00966B4F">
        <w:t>wallet di halaman sebelumnya(Gambar 3.6), maka anda akan masuk ke halaman ini . Anda cukup mengisi nama wallet anda. Setelah itu anda klik simpan wallet dan wallet anda akan berubah.</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t>Tampilan Halaman TEkspor/Impor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536D39">
      <w:pPr>
        <w:pStyle w:val="ListParagraph"/>
        <w:numPr>
          <w:ilvl w:val="1"/>
          <w:numId w:val="13"/>
        </w:numPr>
      </w:pPr>
      <w:r>
        <w:t>wallet_id untuk menarik wallet apa yang akan dipengaruhi</w:t>
      </w:r>
    </w:p>
    <w:p w14:paraId="28F167A1" w14:textId="05D14814" w:rsidR="00801607" w:rsidRDefault="00801607" w:rsidP="00536D39">
      <w:pPr>
        <w:pStyle w:val="ListParagraph"/>
        <w:numPr>
          <w:ilvl w:val="1"/>
          <w:numId w:val="13"/>
        </w:numPr>
      </w:pPr>
      <w:r>
        <w:t>category_id untuk menarik kategori dari transaksi ini</w:t>
      </w:r>
    </w:p>
    <w:p w14:paraId="48C6E575" w14:textId="4B1BD978" w:rsidR="00801607" w:rsidRDefault="00801607" w:rsidP="00536D39">
      <w:pPr>
        <w:pStyle w:val="ListParagraph"/>
        <w:numPr>
          <w:ilvl w:val="1"/>
          <w:numId w:val="13"/>
        </w:numPr>
      </w:pPr>
      <w:r>
        <w:t>timestamp untuk menentukan kapan transaksi ini dilaksanakan</w:t>
      </w:r>
    </w:p>
    <w:p w14:paraId="0672A6EA" w14:textId="74E301D1" w:rsidR="00801607" w:rsidRDefault="00801607" w:rsidP="00536D39">
      <w:pPr>
        <w:pStyle w:val="ListParagraph"/>
        <w:numPr>
          <w:ilvl w:val="1"/>
          <w:numId w:val="13"/>
        </w:numPr>
      </w:pPr>
      <w:r>
        <w:t>note adalah keterangan tambahan yang bisa dimasukkan ke transaction tetapi tidak bersifat wajib.</w:t>
      </w:r>
    </w:p>
    <w:p w14:paraId="4D7A5CF1" w14:textId="0C6443D6" w:rsidR="00801607" w:rsidRDefault="00801607" w:rsidP="00536D39">
      <w:pPr>
        <w:pStyle w:val="ListParagraph"/>
        <w:numPr>
          <w:ilvl w:val="1"/>
          <w:numId w:val="13"/>
        </w:numPr>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536D39">
      <w:pPr>
        <w:pStyle w:val="ListParagraph"/>
        <w:numPr>
          <w:ilvl w:val="1"/>
          <w:numId w:val="13"/>
        </w:numPr>
      </w:pPr>
      <w:r>
        <w:t xml:space="preserve">Wallet_id : </w:t>
      </w:r>
      <w:r w:rsidR="002D3F76">
        <w:t>M</w:t>
      </w:r>
      <w:r>
        <w:t>enarik wallet yang reportnya akan ditampilkan</w:t>
      </w:r>
    </w:p>
    <w:p w14:paraId="0CA6428E" w14:textId="53BF800E" w:rsidR="00317C2A" w:rsidRDefault="00317C2A" w:rsidP="00536D39">
      <w:pPr>
        <w:pStyle w:val="ListParagraph"/>
        <w:numPr>
          <w:ilvl w:val="1"/>
          <w:numId w:val="13"/>
        </w:numPr>
      </w:pPr>
      <w:r>
        <w:t>Report_date : Tanggal report diciptakan</w:t>
      </w:r>
    </w:p>
    <w:p w14:paraId="23BE6C4D" w14:textId="75DFC301" w:rsidR="00317C2A" w:rsidRDefault="00317C2A" w:rsidP="00536D39">
      <w:pPr>
        <w:pStyle w:val="ListParagraph"/>
        <w:numPr>
          <w:ilvl w:val="1"/>
          <w:numId w:val="13"/>
        </w:numPr>
      </w:pPr>
      <w:r>
        <w:t>Starting_balance : Jumlah uang di awal hari/minggu/bulan</w:t>
      </w:r>
    </w:p>
    <w:p w14:paraId="1C01D74E" w14:textId="3A26B563" w:rsidR="00317C2A" w:rsidRDefault="00317C2A" w:rsidP="00536D39">
      <w:pPr>
        <w:pStyle w:val="ListParagraph"/>
        <w:numPr>
          <w:ilvl w:val="1"/>
          <w:numId w:val="13"/>
        </w:numPr>
      </w:pPr>
      <w:r>
        <w:t>Ending_balance : Jumlah uang di saat report sudah difinalkan</w:t>
      </w:r>
    </w:p>
    <w:p w14:paraId="0500CD23" w14:textId="60B4139C" w:rsidR="00317C2A" w:rsidRDefault="00317C2A" w:rsidP="00536D39">
      <w:pPr>
        <w:pStyle w:val="ListParagraph"/>
        <w:numPr>
          <w:ilvl w:val="1"/>
          <w:numId w:val="13"/>
        </w:numPr>
      </w:pPr>
      <w:r>
        <w:t>Total_income : Total pemasukan selama report masih aktif</w:t>
      </w:r>
    </w:p>
    <w:p w14:paraId="62072C46" w14:textId="11CB457B" w:rsidR="00317C2A" w:rsidRDefault="00317C2A" w:rsidP="00536D39">
      <w:pPr>
        <w:pStyle w:val="ListParagraph"/>
        <w:numPr>
          <w:ilvl w:val="1"/>
          <w:numId w:val="13"/>
        </w:numPr>
      </w:pPr>
      <w:r>
        <w:t>Total_expense : Total pengeluaran selama report masih aktif</w:t>
      </w:r>
    </w:p>
    <w:p w14:paraId="0AE753D3" w14:textId="4AFC02E6" w:rsidR="00317C2A" w:rsidRDefault="00317C2A" w:rsidP="00536D39">
      <w:pPr>
        <w:pStyle w:val="ListParagraph"/>
        <w:numPr>
          <w:ilvl w:val="1"/>
          <w:numId w:val="13"/>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9D93CF5" w:rsidR="00377D63" w:rsidRDefault="00377D63" w:rsidP="00377D63">
      <w:pPr>
        <w:pStyle w:val="STTSAlgoritma"/>
      </w:pPr>
      <w:r>
        <w:t xml:space="preserve">Algoritma 3.2 </w:t>
      </w:r>
      <w:r w:rsidR="004D0BF9">
        <w:t>Algoritma add/update wallet/kategori</w:t>
      </w:r>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675049E6" w:rsidR="00346266" w:rsidRDefault="00346266" w:rsidP="00346266">
      <w:pPr>
        <w:pStyle w:val="STTSAlgoritma"/>
      </w:pPr>
      <w:r>
        <w:t>Algoritma 3.3 Algoritma ekspor data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r>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57F11EC1" w:rsidR="00346266" w:rsidRDefault="00346266" w:rsidP="00346266">
      <w:pPr>
        <w:pStyle w:val="STTSAlgoritma"/>
      </w:pPr>
      <w:r>
        <w:t>Algoritma 3</w:t>
      </w:r>
      <w:r w:rsidR="001235B7">
        <w:t>.</w:t>
      </w:r>
      <w:r w:rsidR="009462B0">
        <w:t>4</w:t>
      </w:r>
      <w:r>
        <w:t xml:space="preserve"> Algoritma </w:t>
      </w:r>
      <w:r w:rsidR="009462B0">
        <w:t>impor</w:t>
      </w:r>
      <w:r>
        <w:t xml:space="preserve"> data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r>
        <w:t>Algoritma 3.5 Algoritma tambah/edit transaksi</w:t>
      </w:r>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melebihi budget. Apakah ingin melanjutkan??");</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r w:rsidRPr="00386B0A">
        <w:t xml:space="preserve">Algoritma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r w:rsidR="00477F00">
        <w:rPr>
          <w:b/>
          <w:bCs/>
        </w:rPr>
        <w:t>Class GetTransactionAndCategories</w:t>
      </w:r>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(trans.get(i).transaction.getTransaction_amount()) + jumlah.get(j)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currmonth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51515E">
        <w:t xml:space="preserve"> yang berfungsi menentukan rentang waktu report yang ditampilkan.</w:t>
      </w:r>
      <w:r w:rsidR="001E1D8D">
        <w:t xml:space="preserve"> Bila index tersebut 0 berarti pengguna memilih untuk melihat seluruh transaksi yang tersedia sementara bila indexnya bukan 0 berarti pengguna memilih transaksi di kurun waktu tertentu.</w:t>
      </w:r>
    </w:p>
    <w:p w14:paraId="65B1A91D" w14:textId="37EBBA1B" w:rsidR="00595698" w:rsidRDefault="00D86EBE" w:rsidP="00677975">
      <w:r>
        <w:t xml:space="preserve">Baris 2 hingga baris 11 merupakan persiapan data – data yang akan ditampilkan. Lalu setelah itu akan dilihat index yang dipilih oleh </w:t>
      </w:r>
      <w:r w:rsidR="001E1D8D">
        <w:t xml:space="preserve"> </w:t>
      </w:r>
      <w:r>
        <w:t>pengguna, bila indexnya adalah 0 atau keseluruhan maka akan lanjut ke baris 13 sementara bila tidak maka akan dipindah ke baris 22.</w:t>
      </w:r>
      <w:r w:rsidR="00D22BC1">
        <w:t xml:space="preserve"> Kode di baris 13 sampai 20 melihat semua transaksi yang ada, dilihat dengan kategori yang ada, membandingkan kategori setiap transaksi dan memasukkan ke arraylist </w:t>
      </w:r>
      <w:r w:rsidR="00282CE5">
        <w:t>jumlah yang sesuai.</w:t>
      </w:r>
      <w:r w:rsidR="005B7B27">
        <w:t xml:space="preserve"> Baris 22 hingga 32 juga sama, tetapi dengan pengecekan tambahan waktu transaksi.</w:t>
      </w:r>
    </w:p>
    <w:p w14:paraId="7F1F8C70" w14:textId="71B31778" w:rsidR="0008044D" w:rsidRPr="0051515E" w:rsidRDefault="00267647" w:rsidP="006B13B6">
      <w:r>
        <w:lastRenderedPageBreak/>
        <w:t>Selanjutnya baris 34 hingga 36 menyiapkan daftar semua pemasukan sementara baris 37 hingga</w:t>
      </w:r>
      <w:r w:rsidR="00CA19B3">
        <w:t xml:space="preserve"> 39 menyiapkan semua pengeluaran.</w:t>
      </w:r>
      <w:r w:rsidR="00CB0EC1">
        <w:t xml:space="preserve"> Setelah itu baris 40 hingga 52 melihat semua arraylist jumlah dan kategorinya lalu membuat entri data untuk bisa ditampilkan di piechart dan sekalian menyiapkan warna dari tampilannya.</w:t>
      </w:r>
      <w:r w:rsidR="009D2D83">
        <w:t>Lalu terakhir di baris 53 hingga 60 menunjukkan jumlah untung atau rugi dari semua transaksi sementara baris 61 – 82 menyiapkan tampilan untuk piechart.</w:t>
      </w:r>
    </w:p>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setdata(i);</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lastRenderedPageBreak/>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54250114" w14:textId="71CC840E" w:rsidR="00C177E0" w:rsidRDefault="00582AD6" w:rsidP="00582AD6">
      <w:pPr>
        <w:pStyle w:val="STTSJudulSubBab"/>
        <w:ind w:firstLine="720"/>
        <w:rPr>
          <w:b w:val="0"/>
          <w:bCs/>
          <w:sz w:val="24"/>
          <w:szCs w:val="21"/>
        </w:rPr>
      </w:pPr>
      <w:r w:rsidRPr="00582AD6">
        <w:rPr>
          <w:b w:val="0"/>
          <w:bCs/>
          <w:sz w:val="24"/>
          <w:szCs w:val="21"/>
        </w:rPr>
        <w:t>Dalam method onViewCreated terdapat dua bagian utama. Bagian pertama adalah baris ke-10 hingga baris ke-30 yang berisi pemanggilan class GetCategoryAndTransaction. Class tersebut memiliki interface method bernama "postExecute" yang dipanggil di baris ke-12 hingga baris ke-30. Pada baris ke-13 hingga baris ke-16 dilakukan pengambilan data category dan transaction dari database lokal. Baris ke-17 dan ke-18 membuat instance arraylist baru. Baris ke-19 memanggil method setdata dengan parameter 0 yang berarti menampilkan seluruh transaksi. Baris ke-20 hingga ke-28 adalah method yang membuat sebuah spinner pada interface melakukan perubahan rentang waktu pada data yang ditampilkan dalam report. Dapat terlihat bahwa method setdata dipanggil setiap item dari spinner dipilih, yaitu pada baris ke-22 hingga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77777777"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2CCFE540" w14:textId="217DAB92"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ED7DFB" w:rsidRPr="00ED7DFB">
        <w:rPr>
          <w:sz w:val="24"/>
          <w:szCs w:val="21"/>
        </w:rPr>
        <w:t>Potongan procedure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12E31B0A"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3CFD71C7" w14:textId="6C72CDEA"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0C4B30" w:rsidRPr="000C4B30">
        <w:rPr>
          <w:sz w:val="24"/>
          <w:szCs w:val="24"/>
        </w:rPr>
        <w:t xml:space="preserve">Potongan procedure </w:t>
      </w:r>
      <w:r w:rsidR="000C4B30">
        <w:rPr>
          <w:sz w:val="24"/>
          <w:szCs w:val="24"/>
        </w:rPr>
        <w:t>doWriteSerialize</w:t>
      </w:r>
      <w:r w:rsidR="000C4B30" w:rsidRPr="000C4B30">
        <w:rPr>
          <w:sz w:val="24"/>
          <w:szCs w:val="24"/>
        </w:rPr>
        <w:t xml:space="preserve"> untuk menampilkan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lastRenderedPageBreak/>
        <w:t xml:space="preserve">  os.close();</w:t>
      </w:r>
    </w:p>
    <w:p w14:paraId="3025ADF3" w14:textId="7BB7CB2C" w:rsidR="000C4B30" w:rsidRDefault="000C4B30" w:rsidP="000C4B30">
      <w:pPr>
        <w:pStyle w:val="STTSSegmenProgramContent"/>
      </w:pPr>
      <w:r>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4ED04ADE"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259AA3A5" w14:textId="0C0C9A45"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Potongan procedure </w:t>
      </w:r>
      <w:r>
        <w:rPr>
          <w:sz w:val="24"/>
          <w:szCs w:val="24"/>
        </w:rPr>
        <w:t>do</w:t>
      </w:r>
      <w:r w:rsidR="0003357C">
        <w:rPr>
          <w:sz w:val="24"/>
          <w:szCs w:val="24"/>
        </w:rPr>
        <w:t>Read</w:t>
      </w:r>
      <w:r>
        <w:rPr>
          <w:sz w:val="24"/>
          <w:szCs w:val="24"/>
        </w:rPr>
        <w:t>Serialize</w:t>
      </w:r>
      <w:r w:rsidRPr="000C4B30">
        <w:rPr>
          <w:sz w:val="24"/>
          <w:szCs w:val="24"/>
        </w:rPr>
        <w:t xml:space="preserve"> untuk menampilkan </w:t>
      </w:r>
      <w:r>
        <w:rPr>
          <w:sz w:val="24"/>
          <w:szCs w:val="24"/>
        </w:rPr>
        <w:t>membuat 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lastRenderedPageBreak/>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1C6AA840" w14:textId="5B78ACF0" w:rsidR="00754777" w:rsidRDefault="00754777" w:rsidP="00A30FC6">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1CDD872" w:rsidR="00232A73" w:rsidRDefault="00232A73" w:rsidP="00232A73">
      <w:r>
        <w:t>Pertama-tama,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bagiamana data-data tersebut telah dimasukkan ke aplikasi.</w:t>
      </w:r>
      <w:r>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22B3" w14:textId="77777777" w:rsidR="002E0CBC" w:rsidRDefault="002E0CBC" w:rsidP="00A1571D">
      <w:pPr>
        <w:spacing w:line="240" w:lineRule="auto"/>
      </w:pPr>
      <w:r>
        <w:separator/>
      </w:r>
    </w:p>
  </w:endnote>
  <w:endnote w:type="continuationSeparator" w:id="0">
    <w:p w14:paraId="1B0E273E" w14:textId="77777777" w:rsidR="002E0CBC" w:rsidRDefault="002E0CBC"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E8705" w14:textId="77777777" w:rsidR="002E0CBC" w:rsidRDefault="002E0CBC" w:rsidP="00A1571D">
      <w:pPr>
        <w:spacing w:line="240" w:lineRule="auto"/>
      </w:pPr>
      <w:r>
        <w:separator/>
      </w:r>
    </w:p>
  </w:footnote>
  <w:footnote w:type="continuationSeparator" w:id="0">
    <w:p w14:paraId="158FC89E" w14:textId="77777777" w:rsidR="002E0CBC" w:rsidRDefault="002E0CBC"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510D1"/>
    <w:rsid w:val="00056163"/>
    <w:rsid w:val="00056248"/>
    <w:rsid w:val="0006024F"/>
    <w:rsid w:val="00064A15"/>
    <w:rsid w:val="00064F6F"/>
    <w:rsid w:val="00066DF1"/>
    <w:rsid w:val="00074F45"/>
    <w:rsid w:val="00076CA0"/>
    <w:rsid w:val="000776F6"/>
    <w:rsid w:val="00077B17"/>
    <w:rsid w:val="0008044D"/>
    <w:rsid w:val="00081DBE"/>
    <w:rsid w:val="000838D9"/>
    <w:rsid w:val="00083E4F"/>
    <w:rsid w:val="00090DD3"/>
    <w:rsid w:val="00091C52"/>
    <w:rsid w:val="00092633"/>
    <w:rsid w:val="0009330C"/>
    <w:rsid w:val="00095EA4"/>
    <w:rsid w:val="00096962"/>
    <w:rsid w:val="000A2EC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E151F"/>
    <w:rsid w:val="003E5004"/>
    <w:rsid w:val="003E6273"/>
    <w:rsid w:val="003E662B"/>
    <w:rsid w:val="003F0642"/>
    <w:rsid w:val="003F2EAC"/>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753B3"/>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822D6"/>
    <w:rsid w:val="009904B4"/>
    <w:rsid w:val="00990BBF"/>
    <w:rsid w:val="00990BE6"/>
    <w:rsid w:val="009910A4"/>
    <w:rsid w:val="00991AF4"/>
    <w:rsid w:val="009959C1"/>
    <w:rsid w:val="0099658C"/>
    <w:rsid w:val="009A7D9A"/>
    <w:rsid w:val="009B6531"/>
    <w:rsid w:val="009B72C8"/>
    <w:rsid w:val="009C1E9F"/>
    <w:rsid w:val="009C70A5"/>
    <w:rsid w:val="009D0678"/>
    <w:rsid w:val="009D1535"/>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EEE"/>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2141"/>
    <w:rsid w:val="00B56915"/>
    <w:rsid w:val="00B56B52"/>
    <w:rsid w:val="00B62220"/>
    <w:rsid w:val="00B624D0"/>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623C"/>
    <w:rsid w:val="00C66616"/>
    <w:rsid w:val="00C8091A"/>
    <w:rsid w:val="00C81F18"/>
    <w:rsid w:val="00C836C8"/>
    <w:rsid w:val="00C873B7"/>
    <w:rsid w:val="00C91F21"/>
    <w:rsid w:val="00C96E2F"/>
    <w:rsid w:val="00C97417"/>
    <w:rsid w:val="00CA0DFD"/>
    <w:rsid w:val="00CA19B3"/>
    <w:rsid w:val="00CB0150"/>
    <w:rsid w:val="00CB05CF"/>
    <w:rsid w:val="00CB0EC1"/>
    <w:rsid w:val="00CC13EA"/>
    <w:rsid w:val="00CC14F3"/>
    <w:rsid w:val="00CC4115"/>
    <w:rsid w:val="00CC42A8"/>
    <w:rsid w:val="00CC62EC"/>
    <w:rsid w:val="00CC71B8"/>
    <w:rsid w:val="00CC76BA"/>
    <w:rsid w:val="00CC7D02"/>
    <w:rsid w:val="00CC7DB8"/>
    <w:rsid w:val="00CD0A7E"/>
    <w:rsid w:val="00CD191D"/>
    <w:rsid w:val="00CD2FFE"/>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407B"/>
    <w:rsid w:val="00D564EE"/>
    <w:rsid w:val="00D62C72"/>
    <w:rsid w:val="00D6326A"/>
    <w:rsid w:val="00D67C4D"/>
    <w:rsid w:val="00D7528E"/>
    <w:rsid w:val="00D75DC1"/>
    <w:rsid w:val="00D77CBC"/>
    <w:rsid w:val="00D8109A"/>
    <w:rsid w:val="00D814AB"/>
    <w:rsid w:val="00D852A8"/>
    <w:rsid w:val="00D86EBE"/>
    <w:rsid w:val="00D873CD"/>
    <w:rsid w:val="00D91201"/>
    <w:rsid w:val="00D93EF2"/>
    <w:rsid w:val="00D94103"/>
    <w:rsid w:val="00DA2505"/>
    <w:rsid w:val="00DA3434"/>
    <w:rsid w:val="00DA3B17"/>
    <w:rsid w:val="00DB28D1"/>
    <w:rsid w:val="00DB28DB"/>
    <w:rsid w:val="00DB3EB2"/>
    <w:rsid w:val="00DB458B"/>
    <w:rsid w:val="00DC0265"/>
    <w:rsid w:val="00DC2679"/>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30BD7"/>
    <w:rsid w:val="00E31933"/>
    <w:rsid w:val="00E35800"/>
    <w:rsid w:val="00E36E90"/>
    <w:rsid w:val="00E45D17"/>
    <w:rsid w:val="00E5202C"/>
    <w:rsid w:val="00E568A0"/>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4718"/>
    <w:rsid w:val="00F167BB"/>
    <w:rsid w:val="00F17056"/>
    <w:rsid w:val="00F230A8"/>
    <w:rsid w:val="00F253F1"/>
    <w:rsid w:val="00F26145"/>
    <w:rsid w:val="00F344A3"/>
    <w:rsid w:val="00F34BE9"/>
    <w:rsid w:val="00F3780C"/>
    <w:rsid w:val="00F400E0"/>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2938</TotalTime>
  <Pages>69</Pages>
  <Words>10667</Words>
  <Characters>60807</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342</cp:revision>
  <cp:lastPrinted>2021-10-26T07:27:00Z</cp:lastPrinted>
  <dcterms:created xsi:type="dcterms:W3CDTF">2021-09-17T03:42:00Z</dcterms:created>
  <dcterms:modified xsi:type="dcterms:W3CDTF">2022-01-06T15:06:00Z</dcterms:modified>
</cp:coreProperties>
</file>