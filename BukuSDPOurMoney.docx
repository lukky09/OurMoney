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77777777" w:rsidR="00124044" w:rsidRDefault="00124044" w:rsidP="00B56915"/>
    <w:p w14:paraId="4ED3BFB8" w14:textId="4CB60A95" w:rsidR="00124044" w:rsidRDefault="00124044" w:rsidP="00124044">
      <w:pPr>
        <w:ind w:firstLine="0"/>
        <w:jc w:val="center"/>
      </w:pPr>
      <w:r w:rsidRPr="00124044">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 xml:space="preserve">Tampilan </w:t>
      </w:r>
      <w:r>
        <w:rPr>
          <w:sz w:val="24"/>
          <w:szCs w:val="24"/>
        </w:rPr>
        <w:t>Input Nama</w:t>
      </w:r>
      <w:r>
        <w:rPr>
          <w:sz w:val="24"/>
          <w:szCs w:val="24"/>
        </w:rPr>
        <w:t xml:space="preserve">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 xml:space="preserve">Tampilan </w:t>
      </w:r>
      <w:r>
        <w:rPr>
          <w:sz w:val="24"/>
          <w:szCs w:val="24"/>
        </w:rPr>
        <w:t xml:space="preserve">HomePage </w:t>
      </w:r>
      <w:r>
        <w:rPr>
          <w:sz w:val="24"/>
          <w:szCs w:val="24"/>
        </w:rPr>
        <w:t>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4</w:t>
      </w:r>
      <w:r>
        <w:rPr>
          <w:sz w:val="24"/>
          <w:szCs w:val="24"/>
        </w:rPr>
        <w:br/>
        <w:t xml:space="preserve">Tampilan </w:t>
      </w:r>
      <w:r>
        <w:rPr>
          <w:sz w:val="24"/>
          <w:szCs w:val="24"/>
        </w:rPr>
        <w:t>Tambah Transaksi</w:t>
      </w:r>
      <w:r>
        <w:rPr>
          <w:sz w:val="24"/>
          <w:szCs w:val="24"/>
        </w:rPr>
        <w:t xml:space="preserve">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 xml:space="preserve">Tampilan </w:t>
      </w:r>
      <w:r>
        <w:rPr>
          <w:sz w:val="24"/>
          <w:szCs w:val="24"/>
        </w:rPr>
        <w:t>Detail</w:t>
      </w:r>
      <w:r>
        <w:rPr>
          <w:sz w:val="24"/>
          <w:szCs w:val="24"/>
        </w:rPr>
        <w:t xml:space="preserve">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w:t>
      </w:r>
      <w:r w:rsidR="00933F80">
        <w:t>merubah</w:t>
      </w:r>
      <w:r w:rsidR="00933F80">
        <w:t xml:space="preserve">. Anda bisa mengubah seluruh bagian dari transaksi termasuk tanggal transaksi itu terlaksana. </w:t>
      </w:r>
    </w:p>
    <w:p w14:paraId="67E4EC4D" w14:textId="29DE8F97" w:rsidR="002C3F3F" w:rsidRPr="005A22BA" w:rsidRDefault="00A372E0" w:rsidP="002C3F3F">
      <w:pPr>
        <w:ind w:firstLine="0"/>
        <w:jc w:val="center"/>
      </w:pPr>
      <w:r w:rsidRPr="00A372E0">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4</w:t>
      </w:r>
      <w:r>
        <w:rPr>
          <w:sz w:val="24"/>
          <w:szCs w:val="24"/>
        </w:rPr>
        <w:br/>
        <w:t xml:space="preserve">Tampilan </w:t>
      </w:r>
      <w:r>
        <w:rPr>
          <w:sz w:val="24"/>
          <w:szCs w:val="24"/>
        </w:rPr>
        <w:t>Menabung</w:t>
      </w:r>
      <w:r>
        <w:rPr>
          <w:sz w:val="24"/>
          <w:szCs w:val="24"/>
        </w:rPr>
        <w:t xml:space="preserve">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5</w:t>
      </w:r>
      <w:r>
        <w:rPr>
          <w:sz w:val="24"/>
          <w:szCs w:val="24"/>
        </w:rPr>
        <w:br/>
        <w:t xml:space="preserve">Tampilan </w:t>
      </w:r>
      <w:r>
        <w:rPr>
          <w:sz w:val="24"/>
          <w:szCs w:val="24"/>
        </w:rPr>
        <w:t>Target Baru</w:t>
      </w:r>
      <w:r>
        <w:rPr>
          <w:sz w:val="24"/>
          <w:szCs w:val="24"/>
        </w:rPr>
        <w:t xml:space="preserve">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t xml:space="preserve">Tampilan </w:t>
      </w:r>
      <w:r>
        <w:rPr>
          <w:sz w:val="24"/>
          <w:szCs w:val="24"/>
        </w:rPr>
        <w:t>Laporan</w:t>
      </w:r>
      <w:r>
        <w:rPr>
          <w:sz w:val="24"/>
          <w:szCs w:val="24"/>
        </w:rPr>
        <w:t xml:space="preserve"> OurMoney</w:t>
      </w:r>
    </w:p>
    <w:p w14:paraId="0447BE76" w14:textId="77777777" w:rsidR="002C3F3F" w:rsidRPr="002C3F3F" w:rsidRDefault="002C3F3F" w:rsidP="002C3F3F"/>
    <w:p w14:paraId="2994B527" w14:textId="402847D4" w:rsidR="004F516F" w:rsidRDefault="00A81B09" w:rsidP="00A81B09">
      <w:r>
        <w:t xml:space="preserve">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w:t>
      </w:r>
      <w:r>
        <w:t>secara keseluruhan</w:t>
      </w:r>
      <w:r>
        <w:t>,</w:t>
      </w:r>
      <w:r w:rsidR="0065105A">
        <w:t>atau bisa memilih diantara</w:t>
      </w:r>
      <w:r>
        <w:t xml:space="preserve"> bulan ini, </w:t>
      </w:r>
      <w:r w:rsidR="0065105A">
        <w:t>hingga</w:t>
      </w:r>
      <w:r>
        <w:t xml:space="preserve"> </w:t>
      </w:r>
      <w:r>
        <w:t>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drawing>
          <wp:inline distT="0" distB="0" distL="0" distR="0" wp14:anchorId="2A9E59C3" wp14:editId="40C6B282">
            <wp:extent cx="2041451" cy="16862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1942" cy="1752696"/>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5</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A372E0">
      <w:r w:rsidRPr="005537EC">
        <w:drawing>
          <wp:inline distT="0" distB="0" distL="0" distR="0" wp14:anchorId="4434D0A0" wp14:editId="393462FE">
            <wp:extent cx="4086795" cy="182905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795" cy="1829055"/>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6</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w:t>
      </w:r>
      <w:r>
        <w:rPr>
          <w:sz w:val="24"/>
          <w:szCs w:val="24"/>
        </w:rPr>
        <w:t xml:space="preserve">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t xml:space="preserve">Tampilan </w:t>
      </w:r>
      <w:r>
        <w:rPr>
          <w:sz w:val="24"/>
          <w:szCs w:val="24"/>
        </w:rPr>
        <w:t>Edit</w:t>
      </w:r>
      <w:r>
        <w:rPr>
          <w:sz w:val="24"/>
          <w:szCs w:val="24"/>
        </w:rPr>
        <w:t xml:space="preserve"> Wallet OurMoney</w:t>
      </w:r>
    </w:p>
    <w:p w14:paraId="599AC2F8" w14:textId="50C7C745" w:rsidR="00897C9F" w:rsidRDefault="00897C9F" w:rsidP="00F6591D">
      <w:pPr>
        <w:ind w:firstLine="0"/>
      </w:pPr>
    </w:p>
    <w:p w14:paraId="47B602A0" w14:textId="181A9967" w:rsidR="00897C9F" w:rsidRPr="00966B4F" w:rsidRDefault="00897C9F" w:rsidP="00897C9F">
      <w:r>
        <w:t>Tapi bil</w:t>
      </w:r>
      <w:r>
        <w:t xml:space="preserve">a anda menglik </w:t>
      </w:r>
      <w:r w:rsidR="00966B4F">
        <w:t>wallet di halaman sebelumnya(Gambar 3.6), maka anda akan masuk ke halaman ini . Anda cukup mengisi nama wallet anda. Setelah itu anda klik simpan wallet dan wallet anda akan berubah.</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9</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Pr>
          <w:sz w:val="24"/>
          <w:szCs w:val="24"/>
        </w:rPr>
        <w:t>10</w:t>
      </w:r>
      <w:r>
        <w:rPr>
          <w:sz w:val="24"/>
          <w:szCs w:val="24"/>
        </w:rPr>
        <w:br/>
        <w:t xml:space="preserve">Tampilan Halaman </w:t>
      </w:r>
      <w:r>
        <w:rPr>
          <w:sz w:val="24"/>
          <w:szCs w:val="24"/>
        </w:rPr>
        <w:t>Tambah/Edit Kategori</w:t>
      </w:r>
      <w:r>
        <w:rPr>
          <w:sz w:val="24"/>
          <w:szCs w:val="24"/>
        </w:rPr>
        <w:t xml:space="preserve">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t>1</w:t>
      </w:r>
      <w:r>
        <w:rPr>
          <w:sz w:val="24"/>
          <w:szCs w:val="24"/>
        </w:rPr>
        <w:br/>
        <w:t>Tampilan Halaman T</w:t>
      </w:r>
      <w:r>
        <w:rPr>
          <w:sz w:val="24"/>
          <w:szCs w:val="24"/>
        </w:rPr>
        <w:t>Ekspor/Impor Data</w:t>
      </w:r>
      <w:r>
        <w:rPr>
          <w:sz w:val="24"/>
          <w:szCs w:val="24"/>
        </w:rPr>
        <w:t xml:space="preserve">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464F0">
      <w:pPr>
        <w:pStyle w:val="STTSJudulSubBab"/>
        <w:numPr>
          <w:ilvl w:val="0"/>
          <w:numId w:val="15"/>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464F0">
      <w:pPr>
        <w:pStyle w:val="STTSJudulSubBab"/>
        <w:numPr>
          <w:ilvl w:val="0"/>
          <w:numId w:val="15"/>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9D93CF5" w:rsidR="00377D63" w:rsidRDefault="00377D63" w:rsidP="00377D63">
      <w:pPr>
        <w:pStyle w:val="STTSAlgoritma"/>
      </w:pPr>
      <w:r>
        <w:t xml:space="preserve">Algoritma 3.2 </w:t>
      </w:r>
      <w:r w:rsidR="004D0BF9">
        <w:t>Algoritma add/update wallet/kategori</w:t>
      </w:r>
    </w:p>
    <w:p w14:paraId="3AAE4167" w14:textId="77777777" w:rsidR="004D0BF9" w:rsidRDefault="004D0BF9" w:rsidP="00346266">
      <w:pPr>
        <w:pStyle w:val="STTSAlgoritmaContent"/>
        <w:numPr>
          <w:ilvl w:val="0"/>
          <w:numId w:val="44"/>
        </w:numPr>
        <w:ind w:left="284"/>
      </w:pPr>
      <w:r>
        <w:t>SIAPKAN BOOLEAN UNTUK MEMBEDAKAN CATEGORY ATAU WALLET (ISCAT)</w:t>
      </w:r>
    </w:p>
    <w:p w14:paraId="4A0FF2C5" w14:textId="77777777" w:rsidR="004D0BF9" w:rsidRDefault="004D0BF9" w:rsidP="004D0BF9">
      <w:pPr>
        <w:pStyle w:val="STTSAlgoritmaContent"/>
        <w:numPr>
          <w:ilvl w:val="0"/>
          <w:numId w:val="18"/>
        </w:numPr>
        <w:ind w:left="284"/>
      </w:pPr>
      <w:r>
        <w:t>SIAPKAN KATEGORI LAMA YANG INGIN DIEDIT (CAT) JIKA ADA</w:t>
      </w:r>
    </w:p>
    <w:p w14:paraId="60E14E0D" w14:textId="77777777" w:rsidR="004D0BF9" w:rsidRDefault="004D0BF9" w:rsidP="004D0BF9">
      <w:pPr>
        <w:pStyle w:val="STTSAlgoritmaContent"/>
        <w:numPr>
          <w:ilvl w:val="0"/>
          <w:numId w:val="18"/>
        </w:numPr>
        <w:ind w:left="284"/>
      </w:pPr>
      <w:r>
        <w:t>SIAPKAN WALLET LAMA YANG INGIN DIEDIT (WAL) JIKA ADA</w:t>
      </w:r>
    </w:p>
    <w:p w14:paraId="3E7C246F" w14:textId="77777777" w:rsidR="004D0BF9" w:rsidRDefault="004D0BF9" w:rsidP="004D0BF9">
      <w:pPr>
        <w:pStyle w:val="STTSAlgoritmaContent"/>
        <w:numPr>
          <w:ilvl w:val="0"/>
          <w:numId w:val="18"/>
        </w:numPr>
        <w:ind w:left="284"/>
      </w:pPr>
      <w:r>
        <w:t>NAMA = AMBIL TEKS DARI TEXTBOX;</w:t>
      </w:r>
    </w:p>
    <w:p w14:paraId="3B8E9CC0" w14:textId="77777777" w:rsidR="004D0BF9" w:rsidRDefault="004D0BF9" w:rsidP="004D0BF9">
      <w:pPr>
        <w:pStyle w:val="STTSAlgoritmaContent"/>
        <w:numPr>
          <w:ilvl w:val="0"/>
          <w:numId w:val="18"/>
        </w:numPr>
        <w:ind w:left="284"/>
      </w:pPr>
      <w:r>
        <w:t>IF PANJANG NAMA = 0 THEN</w:t>
      </w:r>
    </w:p>
    <w:p w14:paraId="69205733" w14:textId="77777777" w:rsidR="004D0BF9" w:rsidRDefault="004D0BF9" w:rsidP="004D0BF9">
      <w:pPr>
        <w:pStyle w:val="STTSAlgoritmaContent"/>
        <w:numPr>
          <w:ilvl w:val="0"/>
          <w:numId w:val="18"/>
        </w:numPr>
        <w:ind w:left="284"/>
      </w:pPr>
      <w:r>
        <w:t xml:space="preserve">    TOAST "Mohon diisi semuanya";</w:t>
      </w:r>
    </w:p>
    <w:p w14:paraId="18BE3D7C" w14:textId="77777777" w:rsidR="004D0BF9" w:rsidRDefault="004D0BF9" w:rsidP="004D0BF9">
      <w:pPr>
        <w:pStyle w:val="STTSAlgoritmaContent"/>
        <w:numPr>
          <w:ilvl w:val="0"/>
          <w:numId w:val="18"/>
        </w:numPr>
        <w:ind w:left="284"/>
      </w:pPr>
      <w:r>
        <w:t>ELSE</w:t>
      </w:r>
    </w:p>
    <w:p w14:paraId="55497E7C" w14:textId="77777777" w:rsidR="004D0BF9" w:rsidRDefault="004D0BF9" w:rsidP="004D0BF9">
      <w:pPr>
        <w:pStyle w:val="STTSAlgoritmaContent"/>
        <w:numPr>
          <w:ilvl w:val="0"/>
          <w:numId w:val="18"/>
        </w:numPr>
        <w:ind w:left="284"/>
      </w:pPr>
      <w:r>
        <w:t xml:space="preserve">    IF ISCAT = true THEN</w:t>
      </w:r>
    </w:p>
    <w:p w14:paraId="7F863CF9" w14:textId="77777777" w:rsidR="004D0BF9" w:rsidRDefault="004D0BF9" w:rsidP="004D0BF9">
      <w:pPr>
        <w:pStyle w:val="STTSAlgoritmaContent"/>
        <w:numPr>
          <w:ilvl w:val="0"/>
          <w:numId w:val="18"/>
        </w:numPr>
        <w:ind w:left="284"/>
      </w:pPr>
      <w:r>
        <w:t xml:space="preserve">    SENDCAT = NEW CATEGORY;</w:t>
      </w:r>
    </w:p>
    <w:p w14:paraId="5BDE2C2B" w14:textId="77777777" w:rsidR="004D0BF9" w:rsidRDefault="004D0BF9" w:rsidP="004D0BF9">
      <w:pPr>
        <w:pStyle w:val="STTSAlgoritmaContent"/>
        <w:numPr>
          <w:ilvl w:val="0"/>
          <w:numId w:val="18"/>
        </w:numPr>
        <w:ind w:left="284"/>
      </w:pPr>
      <w:r>
        <w:t xml:space="preserve">    IF CAT != NULL THEN</w:t>
      </w:r>
    </w:p>
    <w:p w14:paraId="75515671" w14:textId="77777777" w:rsidR="004D0BF9" w:rsidRDefault="004D0BF9" w:rsidP="004D0BF9">
      <w:pPr>
        <w:pStyle w:val="STTSAlgoritmaContent"/>
        <w:numPr>
          <w:ilvl w:val="0"/>
          <w:numId w:val="18"/>
        </w:numPr>
        <w:ind w:left="284"/>
      </w:pPr>
      <w:r>
        <w:t xml:space="preserve">        KATEGORI SENDCAT DIISI KATEGORI CAT;</w:t>
      </w:r>
    </w:p>
    <w:p w14:paraId="4C6E31AC" w14:textId="77777777" w:rsidR="004D0BF9" w:rsidRDefault="004D0BF9" w:rsidP="004D0BF9">
      <w:pPr>
        <w:pStyle w:val="STTSAlgoritmaContent"/>
        <w:numPr>
          <w:ilvl w:val="0"/>
          <w:numId w:val="18"/>
        </w:numPr>
        <w:ind w:left="284"/>
      </w:pPr>
      <w:r>
        <w:t xml:space="preserve">    ENDIF</w:t>
      </w:r>
    </w:p>
    <w:p w14:paraId="3A7480CE" w14:textId="77777777" w:rsidR="004D0BF9" w:rsidRDefault="004D0BF9" w:rsidP="004D0BF9">
      <w:pPr>
        <w:pStyle w:val="STTSAlgoritmaContent"/>
        <w:numPr>
          <w:ilvl w:val="0"/>
          <w:numId w:val="18"/>
        </w:numPr>
        <w:ind w:left="284"/>
      </w:pPr>
      <w:r>
        <w:t xml:space="preserve">    LAKUKAN TAMBAH KATEGORI;</w:t>
      </w:r>
    </w:p>
    <w:p w14:paraId="227E3934" w14:textId="77777777" w:rsidR="004D0BF9" w:rsidRDefault="004D0BF9" w:rsidP="004D0BF9">
      <w:pPr>
        <w:pStyle w:val="STTSAlgoritmaContent"/>
        <w:numPr>
          <w:ilvl w:val="0"/>
          <w:numId w:val="18"/>
        </w:numPr>
        <w:ind w:left="284"/>
      </w:pPr>
      <w:r>
        <w:t xml:space="preserve">    ELSE</w:t>
      </w:r>
    </w:p>
    <w:p w14:paraId="5F65359D" w14:textId="77777777" w:rsidR="004D0BF9" w:rsidRDefault="004D0BF9" w:rsidP="004D0BF9">
      <w:pPr>
        <w:pStyle w:val="STTSAlgoritmaContent"/>
        <w:numPr>
          <w:ilvl w:val="0"/>
          <w:numId w:val="18"/>
        </w:numPr>
        <w:ind w:left="284"/>
      </w:pPr>
      <w:r>
        <w:t xml:space="preserve">    IF TEXTBOX JUMLAH WALLET KOSONG THEN</w:t>
      </w:r>
    </w:p>
    <w:p w14:paraId="48C6AAF1" w14:textId="77777777" w:rsidR="004D0BF9" w:rsidRDefault="004D0BF9" w:rsidP="004D0BF9">
      <w:pPr>
        <w:pStyle w:val="STTSAlgoritmaContent"/>
        <w:numPr>
          <w:ilvl w:val="0"/>
          <w:numId w:val="18"/>
        </w:numPr>
        <w:ind w:left="284"/>
      </w:pPr>
      <w:r>
        <w:t xml:space="preserve">        TOAST "Mohon diisi semuanya";</w:t>
      </w:r>
    </w:p>
    <w:p w14:paraId="0898B067" w14:textId="77777777" w:rsidR="004D0BF9" w:rsidRDefault="004D0BF9" w:rsidP="004D0BF9">
      <w:pPr>
        <w:pStyle w:val="STTSAlgoritmaContent"/>
        <w:numPr>
          <w:ilvl w:val="0"/>
          <w:numId w:val="18"/>
        </w:numPr>
        <w:ind w:left="284"/>
      </w:pPr>
      <w:r>
        <w:t xml:space="preserve">    ELSE</w:t>
      </w:r>
    </w:p>
    <w:p w14:paraId="64B41284" w14:textId="77777777" w:rsidR="004D0BF9" w:rsidRDefault="004D0BF9" w:rsidP="004D0BF9">
      <w:pPr>
        <w:pStyle w:val="STTSAlgoritmaContent"/>
        <w:numPr>
          <w:ilvl w:val="0"/>
          <w:numId w:val="18"/>
        </w:numPr>
        <w:ind w:left="284"/>
      </w:pPr>
      <w:r>
        <w:t xml:space="preserve">        SENDWALLET = NEW WALLET;</w:t>
      </w:r>
    </w:p>
    <w:p w14:paraId="6B374D82" w14:textId="77777777" w:rsidR="004D0BF9" w:rsidRDefault="004D0BF9" w:rsidP="004D0BF9">
      <w:pPr>
        <w:pStyle w:val="STTSAlgoritmaContent"/>
        <w:numPr>
          <w:ilvl w:val="0"/>
          <w:numId w:val="18"/>
        </w:numPr>
        <w:ind w:left="284"/>
      </w:pPr>
      <w:r>
        <w:t xml:space="preserve">        IF WALLET != NULL THEN</w:t>
      </w:r>
    </w:p>
    <w:p w14:paraId="43A56239" w14:textId="77777777" w:rsidR="004D0BF9" w:rsidRDefault="004D0BF9" w:rsidP="004D0BF9">
      <w:pPr>
        <w:pStyle w:val="STTSAlgoritmaContent"/>
        <w:numPr>
          <w:ilvl w:val="0"/>
          <w:numId w:val="18"/>
        </w:numPr>
        <w:ind w:left="284"/>
      </w:pPr>
      <w:r>
        <w:t xml:space="preserve">        SENDWALLET DIISI WAL, KEMUDIAN DIBERI NAMA BARU;</w:t>
      </w:r>
    </w:p>
    <w:p w14:paraId="3AB5F10F" w14:textId="77777777" w:rsidR="004D0BF9" w:rsidRDefault="004D0BF9" w:rsidP="004D0BF9">
      <w:pPr>
        <w:pStyle w:val="STTSAlgoritmaContent"/>
        <w:numPr>
          <w:ilvl w:val="0"/>
          <w:numId w:val="18"/>
        </w:numPr>
        <w:ind w:left="284"/>
      </w:pPr>
      <w:r>
        <w:t xml:space="preserve">        ENDIF</w:t>
      </w:r>
    </w:p>
    <w:p w14:paraId="70EDA9CF" w14:textId="77777777" w:rsidR="004D0BF9" w:rsidRDefault="004D0BF9" w:rsidP="004D0BF9">
      <w:pPr>
        <w:pStyle w:val="STTSAlgoritmaContent"/>
        <w:numPr>
          <w:ilvl w:val="0"/>
          <w:numId w:val="18"/>
        </w:numPr>
        <w:ind w:left="284"/>
      </w:pPr>
      <w:r>
        <w:t xml:space="preserve">        LAKUKAN TAMBAH WALLET;</w:t>
      </w:r>
    </w:p>
    <w:p w14:paraId="68985079" w14:textId="77777777" w:rsidR="004D0BF9" w:rsidRDefault="004D0BF9" w:rsidP="004D0BF9">
      <w:pPr>
        <w:pStyle w:val="STTSAlgoritmaContent"/>
        <w:numPr>
          <w:ilvl w:val="0"/>
          <w:numId w:val="18"/>
        </w:numPr>
        <w:ind w:left="284"/>
      </w:pPr>
      <w:r>
        <w:t xml:space="preserve">    ENDIF</w:t>
      </w:r>
    </w:p>
    <w:p w14:paraId="36542FEA" w14:textId="77777777" w:rsidR="004D0BF9" w:rsidRDefault="004D0BF9" w:rsidP="004D0BF9">
      <w:pPr>
        <w:pStyle w:val="STTSAlgoritmaContent"/>
        <w:numPr>
          <w:ilvl w:val="0"/>
          <w:numId w:val="18"/>
        </w:numPr>
        <w:ind w:left="284"/>
      </w:pPr>
      <w:r>
        <w:t xml:space="preserve">    ENDIF</w:t>
      </w:r>
    </w:p>
    <w:p w14:paraId="0F973722" w14:textId="56BEE472" w:rsidR="00377D63" w:rsidRDefault="004D0BF9" w:rsidP="004D0BF9">
      <w:pPr>
        <w:pStyle w:val="STTSAlgoritmaContent"/>
        <w:numPr>
          <w:ilvl w:val="0"/>
          <w:numId w:val="18"/>
        </w:numPr>
        <w:ind w:left="284"/>
      </w:pPr>
      <w:r>
        <w:t>ENDIF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 xml:space="preserve">To make your document look professionally produced, Word provides header, footer, cover page, and text box designs that complement each other. For </w:t>
      </w:r>
      <w:r>
        <w:lastRenderedPageBreak/>
        <w:t>example, you can add a matching cover page, header, and sidebar. Click Insert and then choose the elements you want from the different galleries.</w:t>
      </w:r>
    </w:p>
    <w:p w14:paraId="4E540C13" w14:textId="41DD137E" w:rsidR="002A77C0" w:rsidRDefault="002A77C0" w:rsidP="00346266">
      <w:pPr>
        <w:ind w:firstLine="0"/>
      </w:pPr>
    </w:p>
    <w:p w14:paraId="4616920F" w14:textId="675049E6" w:rsidR="00346266" w:rsidRDefault="00346266" w:rsidP="00346266">
      <w:pPr>
        <w:pStyle w:val="STTSAlgoritma"/>
      </w:pPr>
      <w:r>
        <w:t>Algoritma 3.</w:t>
      </w:r>
      <w:r>
        <w:t>3</w:t>
      </w:r>
      <w:r>
        <w:t xml:space="preserve"> Algoritma </w:t>
      </w:r>
      <w:r>
        <w:t>ekspor data</w:t>
      </w:r>
    </w:p>
    <w:p w14:paraId="7C16DF54" w14:textId="77777777" w:rsidR="00346266" w:rsidRDefault="00346266" w:rsidP="00346266">
      <w:pPr>
        <w:pStyle w:val="STTSAlgoritmaContent"/>
        <w:ind w:left="284"/>
      </w:pPr>
      <w:r>
        <w:t>SIAPKAN STRING LOKASI FILE;</w:t>
      </w:r>
    </w:p>
    <w:p w14:paraId="14829DEB" w14:textId="77777777" w:rsidR="00346266" w:rsidRDefault="00346266" w:rsidP="00346266">
      <w:pPr>
        <w:pStyle w:val="STTSAlgoritmaContent"/>
        <w:numPr>
          <w:ilvl w:val="0"/>
          <w:numId w:val="18"/>
        </w:numPr>
        <w:ind w:left="284"/>
      </w:pPr>
      <w:r>
        <w:t>SIAPKAN DAFTAR WALLET;</w:t>
      </w:r>
    </w:p>
    <w:p w14:paraId="71F0F258" w14:textId="77777777" w:rsidR="00346266" w:rsidRDefault="00346266" w:rsidP="00346266">
      <w:pPr>
        <w:pStyle w:val="STTSAlgoritmaContent"/>
        <w:numPr>
          <w:ilvl w:val="0"/>
          <w:numId w:val="18"/>
        </w:numPr>
        <w:ind w:left="284"/>
      </w:pPr>
      <w:r>
        <w:t>SIAPKAN DAFTAR KATEGORI;</w:t>
      </w:r>
    </w:p>
    <w:p w14:paraId="438E2017" w14:textId="77777777" w:rsidR="00346266" w:rsidRDefault="00346266" w:rsidP="00346266">
      <w:pPr>
        <w:pStyle w:val="STTSAlgoritmaContent"/>
        <w:numPr>
          <w:ilvl w:val="0"/>
          <w:numId w:val="18"/>
        </w:numPr>
        <w:ind w:left="284"/>
      </w:pPr>
      <w:r>
        <w:t>SIAPKAN TARGET MENABUNG;</w:t>
      </w:r>
    </w:p>
    <w:p w14:paraId="3E71F197" w14:textId="77777777" w:rsidR="00346266" w:rsidRDefault="00346266" w:rsidP="00346266">
      <w:pPr>
        <w:pStyle w:val="STTSAlgoritmaContent"/>
        <w:numPr>
          <w:ilvl w:val="0"/>
          <w:numId w:val="18"/>
        </w:numPr>
        <w:ind w:left="284"/>
      </w:pPr>
      <w:r>
        <w:t>SIAPKAN DAFTAR TRANSAKSI;</w:t>
      </w:r>
    </w:p>
    <w:p w14:paraId="344E0287" w14:textId="77777777" w:rsidR="00346266" w:rsidRDefault="00346266" w:rsidP="00346266">
      <w:pPr>
        <w:pStyle w:val="STTSAlgoritmaContent"/>
        <w:numPr>
          <w:ilvl w:val="0"/>
          <w:numId w:val="18"/>
        </w:numPr>
        <w:ind w:left="284"/>
      </w:pPr>
      <w:r>
        <w:t>TRY</w:t>
      </w:r>
    </w:p>
    <w:p w14:paraId="2FC3B243" w14:textId="77777777" w:rsidR="00346266" w:rsidRDefault="00346266" w:rsidP="00346266">
      <w:pPr>
        <w:pStyle w:val="STTSAlgoritmaContent"/>
        <w:numPr>
          <w:ilvl w:val="0"/>
          <w:numId w:val="18"/>
        </w:numPr>
        <w:ind w:left="284"/>
      </w:pPr>
      <w:r>
        <w:t xml:space="preserve">    BUKA FILE OUTPUT STREAM DARI STRING LOKASI FILE;</w:t>
      </w:r>
    </w:p>
    <w:p w14:paraId="019A772E" w14:textId="77777777" w:rsidR="00346266" w:rsidRDefault="00346266" w:rsidP="00346266">
      <w:pPr>
        <w:pStyle w:val="STTSAlgoritmaContent"/>
        <w:numPr>
          <w:ilvl w:val="0"/>
          <w:numId w:val="18"/>
        </w:numPr>
        <w:ind w:left="284"/>
      </w:pPr>
      <w:r>
        <w:t xml:space="preserve">    BUKA OBJECT OUTPUT STREAM;</w:t>
      </w:r>
    </w:p>
    <w:p w14:paraId="1DDAD417" w14:textId="77777777" w:rsidR="00346266" w:rsidRDefault="00346266" w:rsidP="00346266">
      <w:pPr>
        <w:pStyle w:val="STTSAlgoritmaContent"/>
        <w:numPr>
          <w:ilvl w:val="0"/>
          <w:numId w:val="18"/>
        </w:numPr>
        <w:ind w:left="284"/>
      </w:pPr>
      <w:r>
        <w:t xml:space="preserve">    WRITEOBJECT DAFTAR WALLET;</w:t>
      </w:r>
    </w:p>
    <w:p w14:paraId="6F07288E" w14:textId="77777777" w:rsidR="00346266" w:rsidRDefault="00346266" w:rsidP="00346266">
      <w:pPr>
        <w:pStyle w:val="STTSAlgoritmaContent"/>
        <w:numPr>
          <w:ilvl w:val="0"/>
          <w:numId w:val="18"/>
        </w:numPr>
        <w:ind w:left="284"/>
      </w:pPr>
      <w:r>
        <w:t xml:space="preserve">    WRITEOBJECT DAFTAR KATEGORI;</w:t>
      </w:r>
    </w:p>
    <w:p w14:paraId="00ABCFC1" w14:textId="77777777" w:rsidR="00346266" w:rsidRDefault="00346266" w:rsidP="00346266">
      <w:pPr>
        <w:pStyle w:val="STTSAlgoritmaContent"/>
        <w:numPr>
          <w:ilvl w:val="0"/>
          <w:numId w:val="18"/>
        </w:numPr>
        <w:ind w:left="284"/>
      </w:pPr>
      <w:r>
        <w:t xml:space="preserve">    WRITEOBJECT TARGET MENABUNG;</w:t>
      </w:r>
    </w:p>
    <w:p w14:paraId="5A4DDA3B" w14:textId="77777777" w:rsidR="00346266" w:rsidRDefault="00346266" w:rsidP="00346266">
      <w:pPr>
        <w:pStyle w:val="STTSAlgoritmaContent"/>
        <w:numPr>
          <w:ilvl w:val="0"/>
          <w:numId w:val="18"/>
        </w:numPr>
        <w:ind w:left="284"/>
      </w:pPr>
      <w:r>
        <w:t xml:space="preserve">    WRITEOBJECT DAFTAR TRANSAKSI;</w:t>
      </w:r>
    </w:p>
    <w:p w14:paraId="77B9EF56" w14:textId="77777777" w:rsidR="00346266" w:rsidRDefault="00346266" w:rsidP="00346266">
      <w:pPr>
        <w:pStyle w:val="STTSAlgoritmaContent"/>
        <w:numPr>
          <w:ilvl w:val="0"/>
          <w:numId w:val="18"/>
        </w:numPr>
        <w:ind w:left="284"/>
      </w:pPr>
      <w:r>
        <w:t xml:space="preserve">    TUTUP OBJECT OUTPUT STREAM;</w:t>
      </w:r>
    </w:p>
    <w:p w14:paraId="331F9CBF" w14:textId="77777777" w:rsidR="00346266" w:rsidRDefault="00346266" w:rsidP="00346266">
      <w:pPr>
        <w:pStyle w:val="STTSAlgoritmaContent"/>
        <w:numPr>
          <w:ilvl w:val="0"/>
          <w:numId w:val="18"/>
        </w:numPr>
        <w:ind w:left="284"/>
      </w:pPr>
      <w:r>
        <w:t xml:space="preserve">    TUTUP FILE OUTPUT STREAM;</w:t>
      </w:r>
    </w:p>
    <w:p w14:paraId="5ECD1171" w14:textId="77777777" w:rsidR="00346266" w:rsidRDefault="00346266" w:rsidP="00346266">
      <w:pPr>
        <w:pStyle w:val="STTSAlgoritmaContent"/>
        <w:numPr>
          <w:ilvl w:val="0"/>
          <w:numId w:val="18"/>
        </w:numPr>
        <w:ind w:left="284"/>
      </w:pPr>
      <w:r>
        <w:t xml:space="preserve">    WRITE LINE "Save data success!";</w:t>
      </w:r>
    </w:p>
    <w:p w14:paraId="7C2315E1" w14:textId="77777777" w:rsidR="00346266" w:rsidRDefault="00346266" w:rsidP="00346266">
      <w:pPr>
        <w:pStyle w:val="STTSAlgoritmaContent"/>
        <w:numPr>
          <w:ilvl w:val="0"/>
          <w:numId w:val="18"/>
        </w:numPr>
        <w:ind w:left="284"/>
      </w:pPr>
      <w:r>
        <w:t>CATCH FILE TIDAK DITEMUKAN</w:t>
      </w:r>
    </w:p>
    <w:p w14:paraId="690B6647" w14:textId="77777777" w:rsidR="00346266" w:rsidRDefault="00346266" w:rsidP="00346266">
      <w:pPr>
        <w:pStyle w:val="STTSAlgoritmaContent"/>
        <w:numPr>
          <w:ilvl w:val="0"/>
          <w:numId w:val="18"/>
        </w:numPr>
        <w:ind w:left="284"/>
      </w:pPr>
      <w:r>
        <w:t xml:space="preserve">    WRITE LINE "Save data fail!";</w:t>
      </w:r>
    </w:p>
    <w:p w14:paraId="755F9046" w14:textId="77777777" w:rsidR="00346266" w:rsidRDefault="00346266" w:rsidP="00346266">
      <w:pPr>
        <w:pStyle w:val="STTSAlgoritmaContent"/>
        <w:numPr>
          <w:ilvl w:val="0"/>
          <w:numId w:val="18"/>
        </w:numPr>
        <w:ind w:left="284"/>
      </w:pPr>
      <w:r>
        <w:t>CATCH INPUT OUTPUT ERROR</w:t>
      </w:r>
    </w:p>
    <w:p w14:paraId="6E2ECF81" w14:textId="77777777" w:rsidR="00346266" w:rsidRDefault="00346266" w:rsidP="00346266">
      <w:pPr>
        <w:pStyle w:val="STTSAlgoritmaContent"/>
        <w:numPr>
          <w:ilvl w:val="0"/>
          <w:numId w:val="18"/>
        </w:numPr>
        <w:ind w:left="284"/>
      </w:pPr>
      <w:r>
        <w:t xml:space="preserve">    WRITE LINE "Save data fail!";</w:t>
      </w:r>
    </w:p>
    <w:p w14:paraId="6AE45A4E" w14:textId="14DB6E4B" w:rsidR="00346266" w:rsidRDefault="00346266" w:rsidP="00346266">
      <w:pPr>
        <w:pStyle w:val="STTSAlgoritmaContent"/>
        <w:numPr>
          <w:ilvl w:val="0"/>
          <w:numId w:val="18"/>
        </w:numPr>
        <w:ind w:left="284"/>
      </w:pPr>
      <w:r>
        <w:t>ENDTRY</w:t>
      </w:r>
    </w:p>
    <w:p w14:paraId="5941A2FC" w14:textId="77777777" w:rsidR="00346266" w:rsidRDefault="00346266" w:rsidP="00346266">
      <w:pPr>
        <w:ind w:firstLine="0"/>
      </w:pPr>
    </w:p>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D23969C" w14:textId="2B4D86DF" w:rsidR="00346266" w:rsidRDefault="00346266" w:rsidP="00346266">
      <w:pPr>
        <w:pStyle w:val="STTSAlgoritma"/>
      </w:pPr>
      <w:r>
        <w:t>Algoritma 3</w:t>
      </w:r>
      <w:r w:rsidR="009462B0">
        <w:t>4</w:t>
      </w:r>
      <w:r>
        <w:t xml:space="preserve"> Algoritma </w:t>
      </w:r>
      <w:r w:rsidR="009462B0">
        <w:t>impor</w:t>
      </w:r>
      <w:r>
        <w:t xml:space="preserve"> data</w:t>
      </w:r>
    </w:p>
    <w:p w14:paraId="541C5B5D" w14:textId="77777777" w:rsidR="00346266" w:rsidRDefault="00346266" w:rsidP="00346266">
      <w:pPr>
        <w:pStyle w:val="STTSAlgoritmaContent"/>
        <w:numPr>
          <w:ilvl w:val="0"/>
          <w:numId w:val="45"/>
        </w:numPr>
        <w:ind w:left="426"/>
      </w:pPr>
      <w:r>
        <w:t>SIAPKAN STRING LOKASI FILE;</w:t>
      </w:r>
    </w:p>
    <w:p w14:paraId="5EE9E19D" w14:textId="77777777" w:rsidR="00346266" w:rsidRDefault="00346266" w:rsidP="00346266">
      <w:pPr>
        <w:pStyle w:val="STTSAlgoritmaContent"/>
        <w:ind w:left="426"/>
      </w:pPr>
      <w:r>
        <w:t>TRY</w:t>
      </w:r>
    </w:p>
    <w:p w14:paraId="4D813447" w14:textId="77777777" w:rsidR="00346266" w:rsidRDefault="00346266" w:rsidP="00346266">
      <w:pPr>
        <w:pStyle w:val="STTSAlgoritmaContent"/>
        <w:ind w:left="426"/>
      </w:pPr>
      <w:r>
        <w:t xml:space="preserve">    BUKA FILE INPUT STREAM DARI STRING LOKASI FILE;</w:t>
      </w:r>
    </w:p>
    <w:p w14:paraId="70BF6560" w14:textId="77777777" w:rsidR="00346266" w:rsidRDefault="00346266" w:rsidP="00346266">
      <w:pPr>
        <w:pStyle w:val="STTSAlgoritmaContent"/>
        <w:ind w:left="426"/>
      </w:pPr>
      <w:r>
        <w:t xml:space="preserve">    BUKA OBJECT INPUT STREAM;</w:t>
      </w:r>
    </w:p>
    <w:p w14:paraId="79A10F0E" w14:textId="77777777" w:rsidR="00346266" w:rsidRDefault="00346266" w:rsidP="00346266">
      <w:pPr>
        <w:pStyle w:val="STTSAlgoritmaContent"/>
        <w:ind w:left="426"/>
      </w:pPr>
      <w:r>
        <w:t xml:space="preserve">    DAFTARWALLET = (ARRAYLIST&lt;WALLET&gt;)BACA OBJECT;</w:t>
      </w:r>
    </w:p>
    <w:p w14:paraId="32CB7D9A" w14:textId="77777777" w:rsidR="00346266" w:rsidRDefault="00346266" w:rsidP="00346266">
      <w:pPr>
        <w:pStyle w:val="STTSAlgoritmaContent"/>
        <w:ind w:left="426"/>
      </w:pPr>
      <w:r>
        <w:t xml:space="preserve">    DAFTARCATEGORY = (ARRAYLIST&lt;CATEGORY&gt;)BACA OBJECT;</w:t>
      </w:r>
    </w:p>
    <w:p w14:paraId="439E5DFA" w14:textId="77777777" w:rsidR="00346266" w:rsidRDefault="00346266" w:rsidP="00346266">
      <w:pPr>
        <w:pStyle w:val="STTSAlgoritmaContent"/>
        <w:ind w:left="426"/>
      </w:pPr>
      <w:r>
        <w:t xml:space="preserve">    TARGETMENABUNG = (TARGET)BACA OBJECT;</w:t>
      </w:r>
    </w:p>
    <w:p w14:paraId="2D882247" w14:textId="77777777" w:rsidR="00346266" w:rsidRDefault="00346266" w:rsidP="00346266">
      <w:pPr>
        <w:pStyle w:val="STTSAlgoritmaContent"/>
        <w:ind w:left="426"/>
      </w:pPr>
      <w:r>
        <w:t xml:space="preserve">    DAFTARTRANSAKSI = (ARRAYLIST&lt;TRANSAKSI&gt;)BACA OBJECT;</w:t>
      </w:r>
    </w:p>
    <w:p w14:paraId="5A97CB31" w14:textId="77777777" w:rsidR="00346266" w:rsidRDefault="00346266" w:rsidP="00346266">
      <w:pPr>
        <w:pStyle w:val="STTSAlgoritmaContent"/>
        <w:ind w:left="426"/>
      </w:pPr>
      <w:r>
        <w:lastRenderedPageBreak/>
        <w:t xml:space="preserve">    SIMPAN 4 VARIABEL KE DATABASE LOKAL;</w:t>
      </w:r>
    </w:p>
    <w:p w14:paraId="0C5B08FF" w14:textId="77777777" w:rsidR="00346266" w:rsidRDefault="00346266" w:rsidP="00346266">
      <w:pPr>
        <w:pStyle w:val="STTSAlgoritmaContent"/>
        <w:ind w:left="426"/>
      </w:pPr>
      <w:r>
        <w:t xml:space="preserve">    TUTUP OBJECT INPUT STREAM;</w:t>
      </w:r>
    </w:p>
    <w:p w14:paraId="1B74CB39" w14:textId="7777777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77777777" w:rsidR="00346266" w:rsidRDefault="00346266" w:rsidP="00346266">
      <w:pPr>
        <w:pStyle w:val="STTSAlgoritmaContent"/>
        <w:ind w:left="426"/>
      </w:pPr>
      <w:r>
        <w:t xml:space="preserve">    WRITE LINE ERROR;</w:t>
      </w:r>
    </w:p>
    <w:p w14:paraId="7E162B82" w14:textId="77777777" w:rsidR="00346266" w:rsidRDefault="00346266" w:rsidP="00346266">
      <w:pPr>
        <w:pStyle w:val="STTSAlgoritmaContent"/>
        <w:ind w:left="426"/>
      </w:pPr>
      <w:r>
        <w:t>CATCH INPUT OUTPUT ERROR</w:t>
      </w:r>
    </w:p>
    <w:p w14:paraId="33901D6D" w14:textId="77777777" w:rsidR="00346266" w:rsidRDefault="00346266" w:rsidP="00346266">
      <w:pPr>
        <w:pStyle w:val="STTSAlgoritmaContent"/>
        <w:ind w:left="426"/>
      </w:pPr>
      <w:r>
        <w:t xml:space="preserve">    WRITE LINE ERROR;</w:t>
      </w:r>
    </w:p>
    <w:p w14:paraId="3AC5BA89" w14:textId="77777777" w:rsidR="00346266" w:rsidRDefault="00346266" w:rsidP="00346266">
      <w:pPr>
        <w:pStyle w:val="STTSAlgoritmaContent"/>
        <w:ind w:left="426"/>
      </w:pPr>
      <w:r>
        <w:t>CATCH CLASS TIDAK DITEMUKAN</w:t>
      </w:r>
    </w:p>
    <w:p w14:paraId="4E91EEBD" w14:textId="77777777" w:rsidR="00346266" w:rsidRDefault="00346266" w:rsidP="00346266">
      <w:pPr>
        <w:pStyle w:val="STTSAlgoritmaContent"/>
        <w:ind w:left="426"/>
      </w:pPr>
      <w:r>
        <w:t xml:space="preserve">    WRITE LINE ERROR;</w:t>
      </w:r>
    </w:p>
    <w:p w14:paraId="18136276" w14:textId="4F80A1C0" w:rsidR="00346266" w:rsidRDefault="00346266" w:rsidP="00346266">
      <w:pPr>
        <w:pStyle w:val="STTSAlgoritmaContent"/>
        <w:ind w:left="426"/>
      </w:pPr>
      <w:r>
        <w:t>ENDTRY</w:t>
      </w:r>
    </w:p>
    <w:p w14:paraId="0FD3BE19" w14:textId="60C128E6" w:rsidR="00724C34" w:rsidRDefault="00724C34" w:rsidP="00346266">
      <w:pPr>
        <w:ind w:firstLine="0"/>
      </w:pPr>
    </w:p>
    <w:p w14:paraId="6D4AE442" w14:textId="77777777" w:rsidR="00346266" w:rsidRDefault="00346266" w:rsidP="00346266">
      <w:pPr>
        <w:ind w:firstLine="0"/>
      </w:pPr>
    </w:p>
    <w:p w14:paraId="49307FAD" w14:textId="77777777" w:rsidR="00104245" w:rsidRDefault="00F5769F" w:rsidP="00104245">
      <w:pPr>
        <w:pStyle w:val="STTSRumus"/>
      </w:pPr>
      <w:r>
        <w:t>Keliling</w:t>
      </w:r>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4F6FFFA6" w14:textId="77777777" w:rsidR="009462B0" w:rsidRDefault="009462B0" w:rsidP="009462B0">
      <w:pPr>
        <w:ind w:firstLine="0"/>
      </w:pPr>
    </w:p>
    <w:p w14:paraId="16AF5953" w14:textId="61472C35" w:rsidR="009462B0" w:rsidRDefault="009462B0" w:rsidP="009462B0">
      <w:pPr>
        <w:pStyle w:val="STTSAlgoritma"/>
      </w:pPr>
      <w:r>
        <w:t>Algoritma 3.</w:t>
      </w:r>
      <w:r>
        <w:t>5</w:t>
      </w:r>
      <w:r>
        <w:t xml:space="preserve"> Algoritma </w:t>
      </w:r>
      <w:r>
        <w:t>tambah/edit</w:t>
      </w:r>
      <w:r>
        <w:t xml:space="preserve"> </w:t>
      </w:r>
      <w:r>
        <w:t>transaksi</w:t>
      </w:r>
    </w:p>
    <w:p w14:paraId="60028CB5" w14:textId="77777777" w:rsidR="009462B0" w:rsidRDefault="009462B0" w:rsidP="009462B0">
      <w:pPr>
        <w:pStyle w:val="STTSAlgoritmaContent"/>
        <w:numPr>
          <w:ilvl w:val="0"/>
          <w:numId w:val="46"/>
        </w:numPr>
        <w:ind w:left="426"/>
      </w:pPr>
      <w:r>
        <w:t>SIAPKAN STRING LOKASI FILE;</w:t>
      </w:r>
    </w:p>
    <w:p w14:paraId="5CDCE780" w14:textId="77777777" w:rsidR="009462B0" w:rsidRDefault="009462B0" w:rsidP="009462B0">
      <w:pPr>
        <w:pStyle w:val="STTSAlgoritmaContent"/>
        <w:numPr>
          <w:ilvl w:val="0"/>
          <w:numId w:val="17"/>
        </w:numPr>
        <w:ind w:left="426"/>
      </w:pPr>
      <w:r>
        <w:t>TRY</w:t>
      </w:r>
    </w:p>
    <w:p w14:paraId="21A9FAFC" w14:textId="77777777" w:rsidR="009462B0" w:rsidRDefault="009462B0" w:rsidP="009462B0">
      <w:pPr>
        <w:pStyle w:val="STTSAlgoritmaContent"/>
        <w:numPr>
          <w:ilvl w:val="0"/>
          <w:numId w:val="17"/>
        </w:numPr>
        <w:ind w:left="426"/>
      </w:pPr>
      <w:r>
        <w:t xml:space="preserve">    BUKA FILE INPUT STREAM DARI STRING LOKASI FILE;</w:t>
      </w:r>
    </w:p>
    <w:p w14:paraId="110E5517" w14:textId="77777777" w:rsidR="009462B0" w:rsidRDefault="009462B0" w:rsidP="009462B0">
      <w:pPr>
        <w:pStyle w:val="STTSAlgoritmaContent"/>
        <w:numPr>
          <w:ilvl w:val="0"/>
          <w:numId w:val="17"/>
        </w:numPr>
        <w:ind w:left="426"/>
      </w:pPr>
      <w:r>
        <w:t xml:space="preserve">    BUKA OBJECT INPUT STREAM;</w:t>
      </w:r>
    </w:p>
    <w:p w14:paraId="6DE30807" w14:textId="77777777" w:rsidR="009462B0" w:rsidRDefault="009462B0" w:rsidP="009462B0">
      <w:pPr>
        <w:pStyle w:val="STTSAlgoritmaContent"/>
        <w:numPr>
          <w:ilvl w:val="0"/>
          <w:numId w:val="17"/>
        </w:numPr>
        <w:ind w:left="426"/>
      </w:pPr>
      <w:r>
        <w:t xml:space="preserve">    DAFTARWALLET = (ARRAYLIST&lt;WALLET&gt;)BACA OBJECT;</w:t>
      </w:r>
    </w:p>
    <w:p w14:paraId="39B7E8FB" w14:textId="77777777" w:rsidR="009462B0" w:rsidRDefault="009462B0" w:rsidP="009462B0">
      <w:pPr>
        <w:pStyle w:val="STTSAlgoritmaContent"/>
        <w:numPr>
          <w:ilvl w:val="0"/>
          <w:numId w:val="17"/>
        </w:numPr>
        <w:ind w:left="426"/>
      </w:pPr>
      <w:r>
        <w:t xml:space="preserve">    DAFTARCATEGORY = (ARRAYLIST&lt;CATEGORY&gt;)BACA OBJECT;</w:t>
      </w:r>
    </w:p>
    <w:p w14:paraId="5F71C983" w14:textId="77777777" w:rsidR="009462B0" w:rsidRDefault="009462B0" w:rsidP="009462B0">
      <w:pPr>
        <w:pStyle w:val="STTSAlgoritmaContent"/>
        <w:numPr>
          <w:ilvl w:val="0"/>
          <w:numId w:val="17"/>
        </w:numPr>
        <w:ind w:left="426"/>
      </w:pPr>
      <w:r>
        <w:t xml:space="preserve">    TARGETMENABUNG = (TARGET)BACA OBJECT;</w:t>
      </w:r>
    </w:p>
    <w:p w14:paraId="2B4C88BF" w14:textId="77777777" w:rsidR="009462B0" w:rsidRDefault="009462B0" w:rsidP="009462B0">
      <w:pPr>
        <w:pStyle w:val="STTSAlgoritmaContent"/>
        <w:numPr>
          <w:ilvl w:val="0"/>
          <w:numId w:val="17"/>
        </w:numPr>
        <w:ind w:left="426"/>
      </w:pPr>
      <w:r>
        <w:t xml:space="preserve">    DAFTARTRANSAKSI = (ARRAYLIST&lt;TRANSAKSI&gt;)BACA OBJECT;</w:t>
      </w:r>
    </w:p>
    <w:p w14:paraId="3226DF47" w14:textId="77777777" w:rsidR="009462B0" w:rsidRDefault="009462B0" w:rsidP="009462B0">
      <w:pPr>
        <w:pStyle w:val="STTSAlgoritmaContent"/>
        <w:numPr>
          <w:ilvl w:val="0"/>
          <w:numId w:val="17"/>
        </w:numPr>
        <w:ind w:left="426"/>
      </w:pPr>
      <w:r>
        <w:t xml:space="preserve">    SIMPAN 4 VARIABEL KE DATABASE LOKAL;</w:t>
      </w:r>
    </w:p>
    <w:p w14:paraId="1850831B" w14:textId="77777777" w:rsidR="009462B0" w:rsidRDefault="009462B0" w:rsidP="009462B0">
      <w:pPr>
        <w:pStyle w:val="STTSAlgoritmaContent"/>
        <w:numPr>
          <w:ilvl w:val="0"/>
          <w:numId w:val="17"/>
        </w:numPr>
        <w:ind w:left="426"/>
      </w:pPr>
      <w:r>
        <w:t xml:space="preserve">    TUTUP OBJECT INPUT STREAM;</w:t>
      </w:r>
    </w:p>
    <w:p w14:paraId="63C27441" w14:textId="77777777" w:rsidR="009462B0" w:rsidRDefault="009462B0" w:rsidP="009462B0">
      <w:pPr>
        <w:pStyle w:val="STTSAlgoritmaContent"/>
        <w:numPr>
          <w:ilvl w:val="0"/>
          <w:numId w:val="17"/>
        </w:numPr>
        <w:ind w:left="426"/>
      </w:pPr>
      <w:r>
        <w:t xml:space="preserve">    TUTUP FILE INPUT STREAM;</w:t>
      </w:r>
    </w:p>
    <w:p w14:paraId="35F2CC76" w14:textId="77777777" w:rsidR="009462B0" w:rsidRDefault="009462B0" w:rsidP="009462B0">
      <w:pPr>
        <w:pStyle w:val="STTSAlgoritmaContent"/>
        <w:numPr>
          <w:ilvl w:val="0"/>
          <w:numId w:val="17"/>
        </w:numPr>
        <w:ind w:left="426"/>
      </w:pPr>
      <w:r>
        <w:t>CATCH FILE TIDAK DITEMUKAN</w:t>
      </w:r>
    </w:p>
    <w:p w14:paraId="3E9AA575" w14:textId="77777777" w:rsidR="009462B0" w:rsidRDefault="009462B0" w:rsidP="009462B0">
      <w:pPr>
        <w:pStyle w:val="STTSAlgoritmaContent"/>
        <w:numPr>
          <w:ilvl w:val="0"/>
          <w:numId w:val="17"/>
        </w:numPr>
        <w:ind w:left="426"/>
      </w:pPr>
      <w:r>
        <w:t xml:space="preserve">    WRITE LINE ERROR;</w:t>
      </w:r>
    </w:p>
    <w:p w14:paraId="4DCA4422" w14:textId="77777777" w:rsidR="009462B0" w:rsidRDefault="009462B0" w:rsidP="009462B0">
      <w:pPr>
        <w:pStyle w:val="STTSAlgoritmaContent"/>
        <w:numPr>
          <w:ilvl w:val="0"/>
          <w:numId w:val="17"/>
        </w:numPr>
        <w:ind w:left="426"/>
      </w:pPr>
      <w:r>
        <w:t>CATCH INPUT OUTPUT ERROR</w:t>
      </w:r>
    </w:p>
    <w:p w14:paraId="63A4A2E4" w14:textId="77777777" w:rsidR="009462B0" w:rsidRDefault="009462B0" w:rsidP="009462B0">
      <w:pPr>
        <w:pStyle w:val="STTSAlgoritmaContent"/>
        <w:numPr>
          <w:ilvl w:val="0"/>
          <w:numId w:val="17"/>
        </w:numPr>
        <w:ind w:left="426"/>
      </w:pPr>
      <w:r>
        <w:t xml:space="preserve">    WRITE LINE ERROR;</w:t>
      </w:r>
    </w:p>
    <w:p w14:paraId="3E09FD2A" w14:textId="77777777" w:rsidR="009462B0" w:rsidRDefault="009462B0" w:rsidP="009462B0">
      <w:pPr>
        <w:pStyle w:val="STTSAlgoritmaContent"/>
        <w:numPr>
          <w:ilvl w:val="0"/>
          <w:numId w:val="17"/>
        </w:numPr>
        <w:ind w:left="426"/>
      </w:pPr>
      <w:r>
        <w:t>CATCH CLASS TIDAK DITEMUKAN</w:t>
      </w:r>
    </w:p>
    <w:p w14:paraId="20420329" w14:textId="77777777" w:rsidR="009462B0" w:rsidRDefault="009462B0" w:rsidP="009462B0">
      <w:pPr>
        <w:pStyle w:val="STTSAlgoritmaContent"/>
        <w:numPr>
          <w:ilvl w:val="0"/>
          <w:numId w:val="17"/>
        </w:numPr>
        <w:ind w:left="426"/>
      </w:pPr>
      <w:r>
        <w:t xml:space="preserve">    WRITE LINE ERROR;</w:t>
      </w:r>
    </w:p>
    <w:p w14:paraId="1F7FF9A3" w14:textId="77777777" w:rsidR="009462B0" w:rsidRDefault="009462B0" w:rsidP="009462B0">
      <w:pPr>
        <w:pStyle w:val="STTSAlgoritmaContent"/>
        <w:numPr>
          <w:ilvl w:val="0"/>
          <w:numId w:val="17"/>
        </w:numPr>
        <w:ind w:left="426"/>
      </w:pPr>
      <w:r>
        <w:t>ENDTRY</w:t>
      </w:r>
    </w:p>
    <w:p w14:paraId="6D7E11A7" w14:textId="09F67841" w:rsidR="009462B0" w:rsidRDefault="009462B0" w:rsidP="009462B0">
      <w:pPr>
        <w:ind w:firstLine="0"/>
        <w:sectPr w:rsidR="009462B0"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7AA98E0C" w:rsidR="00C177E0" w:rsidRDefault="00C177E0" w:rsidP="00C177E0">
      <w:pPr>
        <w:pStyle w:val="STTSJudulSubBab"/>
        <w:numPr>
          <w:ilvl w:val="0"/>
          <w:numId w:val="39"/>
        </w:numPr>
        <w:ind w:hanging="720"/>
      </w:pPr>
      <w:r>
        <w:t>Metode pengambilan data terkini pada layar utama setelah melakukan aktifitas lain</w:t>
      </w:r>
    </w:p>
    <w:p w14:paraId="55BB675B" w14:textId="3A527D72" w:rsidR="00C15CC2" w:rsidRPr="001C5386" w:rsidRDefault="00C15CC2" w:rsidP="001C5386">
      <w:r w:rsidRPr="001C5386">
        <w:softHyphen/>
      </w:r>
      <w:r w:rsidRPr="001C5386">
        <w:softHyphen/>
      </w:r>
      <w:r w:rsidR="001C5386" w:rsidRPr="001C5386">
        <w:t>Sistem pengambilan data terkini pada layar utama adalah berupa program sederhana dengan selection.</w:t>
      </w:r>
      <w:r w:rsidR="001C5386">
        <w:t xml:space="preserve"> </w:t>
      </w:r>
      <w:r w:rsidR="00E244CF">
        <w:t>Tujuan dari adanya sistem ini adalah agar ketika aktifitas lain selesai dibuka dan ditutup, aktifitas utama tidak harus kembali ke HomeFragment untuk memuat ulang data dari database lokal. Dengan adanya sistem ini, maka aplikasi akan terasa seamless. Sistem ini juga membuat aplikasi lebih jelas penggunaannya, karena pengguna tidak diarahkan ke HomeFragment setiap kali menutup aktifitas lain.</w:t>
      </w:r>
    </w:p>
    <w:p w14:paraId="34574D5E" w14:textId="77777777" w:rsidR="00390613" w:rsidRDefault="00390613" w:rsidP="00390613">
      <w:pPr>
        <w:ind w:firstLine="0"/>
        <w:rPr>
          <w:b/>
          <w:bCs/>
        </w:rPr>
      </w:pPr>
    </w:p>
    <w:p w14:paraId="393D1626" w14:textId="4E0F19A2" w:rsidR="00E244CF" w:rsidRPr="00E244CF" w:rsidRDefault="00E244CF" w:rsidP="00390613">
      <w:pPr>
        <w:ind w:firstLine="0"/>
        <w:rPr>
          <w:b/>
          <w:bCs/>
        </w:rPr>
      </w:pPr>
      <w:r w:rsidRPr="00E244CF">
        <w:rPr>
          <w:b/>
          <w:bCs/>
        </w:rPr>
        <w:t>Segmen Program 4.1</w:t>
      </w:r>
      <w:r w:rsidR="00802693">
        <w:rPr>
          <w:b/>
          <w:bCs/>
        </w:rPr>
        <w:t xml:space="preserve"> Inisialisasi</w:t>
      </w:r>
      <w:r w:rsidR="00390613">
        <w:rPr>
          <w:b/>
          <w:bCs/>
        </w:rPr>
        <w:t xml:space="preserve"> variabel penting</w:t>
      </w:r>
    </w:p>
    <w:p w14:paraId="0FCFABC9" w14:textId="464CA43B" w:rsidR="00C15CC2" w:rsidRPr="00390613" w:rsidRDefault="00C15CC2"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CC7832"/>
          <w:sz w:val="20"/>
          <w:szCs w:val="20"/>
          <w:lang w:val="en-ID" w:eastAsia="en-ID"/>
        </w:rPr>
        <w:t xml:space="preserve">private boolean </w:t>
      </w:r>
      <w:r w:rsidRPr="00390613">
        <w:rPr>
          <w:rFonts w:ascii="Courier New" w:eastAsia="Times New Roman" w:hAnsi="Courier New" w:cs="Courier New"/>
          <w:color w:val="9876AA"/>
          <w:sz w:val="20"/>
          <w:szCs w:val="20"/>
          <w:lang w:val="en-ID" w:eastAsia="en-ID"/>
        </w:rPr>
        <w:t>navigate1</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navigate2</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start</w:t>
      </w:r>
      <w:r w:rsidRPr="00390613">
        <w:rPr>
          <w:rFonts w:ascii="Courier New" w:eastAsia="Times New Roman" w:hAnsi="Courier New" w:cs="Courier New"/>
          <w:color w:val="CC7832"/>
          <w:sz w:val="20"/>
          <w:szCs w:val="20"/>
          <w:lang w:val="en-ID" w:eastAsia="en-ID"/>
        </w:rPr>
        <w:t>;</w:t>
      </w:r>
    </w:p>
    <w:p w14:paraId="00070FF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start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6B4E55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navigate1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7098571E" w14:textId="7178146F" w:rsidR="002B748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navigate2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AA74ED5" w14:textId="2E47CEF9" w:rsidR="00C177E0" w:rsidRDefault="002B7483" w:rsidP="00C177E0">
      <w:r>
        <w:t xml:space="preserve">Pada bagian awal, terdapat </w:t>
      </w:r>
      <w:r w:rsidR="00C15CC2">
        <w:t>3 buah boolean</w:t>
      </w:r>
      <w:r w:rsidR="00C177E0">
        <w:t>.</w:t>
      </w:r>
      <w:r w:rsidR="00C15CC2">
        <w:t xml:space="preserve"> Variabel boolean start berfungsi menentukan apakah aplikasi dijalankan pertama kali pada sebuah instance atau tidak. Variabel boolean navigate1 dan navigate2 berfungsi </w:t>
      </w:r>
      <w:r w:rsidR="00C15CC2">
        <w:lastRenderedPageBreak/>
        <w:t>menentukan tampilan (dalam hal ini fragment) mana yang ditampilkan ketika kembali dari aktifitas lain.</w:t>
      </w:r>
    </w:p>
    <w:p w14:paraId="13DBE5D9" w14:textId="5C62894F" w:rsidR="00A16327" w:rsidRPr="00A16327" w:rsidRDefault="00A16327" w:rsidP="00A16327">
      <w:pPr>
        <w:ind w:firstLine="0"/>
        <w:rPr>
          <w:b/>
          <w:bCs/>
          <w:szCs w:val="24"/>
        </w:rPr>
      </w:pPr>
      <w:r w:rsidRPr="00A16327">
        <w:rPr>
          <w:b/>
          <w:bCs/>
          <w:szCs w:val="24"/>
        </w:rPr>
        <w:t xml:space="preserve">Segmen Program 4.2 </w:t>
      </w:r>
      <w:r>
        <w:rPr>
          <w:b/>
          <w:bCs/>
          <w:szCs w:val="24"/>
        </w:rPr>
        <w:t>Program utama</w:t>
      </w:r>
    </w:p>
    <w:p w14:paraId="789D2B6C"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Fragment welcomeFragment</w:t>
      </w:r>
      <w:r w:rsidRPr="003F745E">
        <w:rPr>
          <w:rFonts w:ascii="Courier New" w:eastAsia="Times New Roman" w:hAnsi="Courier New" w:cs="Courier New"/>
          <w:color w:val="CC7832"/>
          <w:sz w:val="20"/>
          <w:szCs w:val="20"/>
          <w:lang w:val="en-ID" w:eastAsia="en-ID"/>
        </w:rPr>
        <w:t>;</w:t>
      </w:r>
    </w:p>
    <w:p w14:paraId="352F992B" w14:textId="6D0E378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start </w:t>
      </w:r>
      <w:r w:rsidRPr="003F745E">
        <w:rPr>
          <w:rFonts w:ascii="Courier New" w:eastAsia="Times New Roman" w:hAnsi="Courier New" w:cs="Courier New"/>
          <w:color w:val="A9B7C6"/>
          <w:sz w:val="20"/>
          <w:szCs w:val="20"/>
          <w:lang w:val="en-ID" w:eastAsia="en-ID"/>
        </w:rPr>
        <w:t xml:space="preserve">== </w:t>
      </w:r>
      <w:r w:rsidRPr="003F745E">
        <w:rPr>
          <w:rFonts w:ascii="Courier New" w:eastAsia="Times New Roman" w:hAnsi="Courier New" w:cs="Courier New"/>
          <w:color w:val="CC7832"/>
          <w:sz w:val="20"/>
          <w:szCs w:val="20"/>
          <w:lang w:val="en-ID" w:eastAsia="en-ID"/>
        </w:rPr>
        <w:t>false</w:t>
      </w:r>
      <w:r w:rsidRPr="003F745E">
        <w:rPr>
          <w:rFonts w:ascii="Courier New" w:eastAsia="Times New Roman" w:hAnsi="Courier New" w:cs="Courier New"/>
          <w:color w:val="A9B7C6"/>
          <w:sz w:val="20"/>
          <w:szCs w:val="20"/>
          <w:lang w:val="en-ID" w:eastAsia="en-ID"/>
        </w:rPr>
        <w:t>){</w:t>
      </w:r>
    </w:p>
    <w:p w14:paraId="47C45FD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6641A0F8"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0832878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AC38D20"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start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true;</w:t>
      </w:r>
    </w:p>
    <w:p w14:paraId="7FC70E5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061F31D4"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23E60169"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ECBEBA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08A4FE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3367455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 xml:space="preserve">&amp;&amp;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717535EB"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=SavingCashFragment.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4ED4C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B29CA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manageFragment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5D5173E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3F841137"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ReportFragment.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4179A6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56AF224"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reportFragment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DD078B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2D9BE29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ProfileFragment.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daftarkategori</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7325F7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C295E66"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userFragment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7A4D9BE"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1CAFB1AB" w14:textId="4B3A77A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415F76E3" w14:textId="2FC2F805" w:rsidR="00A16327" w:rsidRDefault="00595698" w:rsidP="00A16327">
      <w:r>
        <w:t xml:space="preserve">Bagian awal program merupakan baris pertama hingga baris ke-06. </w:t>
      </w:r>
      <w:r w:rsidR="00A16327" w:rsidRPr="00A16327">
        <w:t>Baris pertama</w:t>
      </w:r>
      <w:r w:rsidR="00A16327">
        <w:t xml:space="preserve"> merupakan pembuatan variabel fragment. Variabel tersebut akan menampung jenis fragment terakhir sebelum pindah ke aktifitas lain. Baris ke-02 hingga ke-06 akan berisi program yang dijalankan apabila aplikasi baru dinyalakan. Ketika aplikasi baru dinyalakan, aplikasi akan membawa pengguna ke tampilan home (HomeFragment).</w:t>
      </w:r>
    </w:p>
    <w:p w14:paraId="65B1A91D" w14:textId="7680817C" w:rsidR="00595698" w:rsidRPr="00A16327" w:rsidRDefault="00595698" w:rsidP="00A16327">
      <w:r>
        <w:t>Bagian selanjutnya terdiri atas baris ke-07 hingga baris ke-25. Seluruh bagian ini merupakan program yang dijalankan apabila aplikasi sudah dalam kondisi terbuka. Pada baris ke-08 hingga ke-</w:t>
      </w:r>
    </w:p>
    <w:p w14:paraId="73EB174B" w14:textId="21F64D88" w:rsidR="00390613" w:rsidRDefault="00390613" w:rsidP="00C177E0"/>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47A90B37" w:rsidR="00B62220" w:rsidRDefault="00A34A91" w:rsidP="00B62220">
      <w:pPr>
        <w:pStyle w:val="STTSJudulSubBab"/>
        <w:numPr>
          <w:ilvl w:val="0"/>
          <w:numId w:val="35"/>
        </w:numPr>
        <w:ind w:hanging="720"/>
      </w:pPr>
      <w:r>
        <w:t>Uji Coba Mengubah Sebuah Transaksi Ketika Target Menabung Aktif</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7F75F" w14:textId="77777777" w:rsidR="001A25D0" w:rsidRDefault="001A25D0" w:rsidP="00A1571D">
      <w:pPr>
        <w:spacing w:line="240" w:lineRule="auto"/>
      </w:pPr>
      <w:r>
        <w:separator/>
      </w:r>
    </w:p>
  </w:endnote>
  <w:endnote w:type="continuationSeparator" w:id="0">
    <w:p w14:paraId="475C596D" w14:textId="77777777" w:rsidR="001A25D0" w:rsidRDefault="001A25D0"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DFC0" w14:textId="77777777" w:rsidR="001A25D0" w:rsidRDefault="001A25D0" w:rsidP="00A1571D">
      <w:pPr>
        <w:spacing w:line="240" w:lineRule="auto"/>
      </w:pPr>
      <w:r>
        <w:separator/>
      </w:r>
    </w:p>
  </w:footnote>
  <w:footnote w:type="continuationSeparator" w:id="0">
    <w:p w14:paraId="70B2699B" w14:textId="77777777" w:rsidR="001A25D0" w:rsidRDefault="001A25D0"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6EF89ADA"/>
    <w:lvl w:ilvl="0" w:tplc="677EB98A">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6"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39"/>
  </w:num>
  <w:num w:numId="13">
    <w:abstractNumId w:val="15"/>
  </w:num>
  <w:num w:numId="14">
    <w:abstractNumId w:val="32"/>
  </w:num>
  <w:num w:numId="15">
    <w:abstractNumId w:val="28"/>
  </w:num>
  <w:num w:numId="16">
    <w:abstractNumId w:val="20"/>
  </w:num>
  <w:num w:numId="17">
    <w:abstractNumId w:val="23"/>
  </w:num>
  <w:num w:numId="18">
    <w:abstractNumId w:val="23"/>
  </w:num>
  <w:num w:numId="19">
    <w:abstractNumId w:val="34"/>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5"/>
  </w:num>
  <w:num w:numId="29">
    <w:abstractNumId w:val="36"/>
  </w:num>
  <w:num w:numId="30">
    <w:abstractNumId w:val="29"/>
  </w:num>
  <w:num w:numId="31">
    <w:abstractNumId w:val="33"/>
  </w:num>
  <w:num w:numId="32">
    <w:abstractNumId w:val="18"/>
  </w:num>
  <w:num w:numId="33">
    <w:abstractNumId w:val="16"/>
  </w:num>
  <w:num w:numId="34">
    <w:abstractNumId w:val="38"/>
  </w:num>
  <w:num w:numId="35">
    <w:abstractNumId w:val="19"/>
  </w:num>
  <w:num w:numId="36">
    <w:abstractNumId w:val="30"/>
  </w:num>
  <w:num w:numId="37">
    <w:abstractNumId w:val="31"/>
  </w:num>
  <w:num w:numId="38">
    <w:abstractNumId w:val="24"/>
  </w:num>
  <w:num w:numId="39">
    <w:abstractNumId w:val="10"/>
  </w:num>
  <w:num w:numId="40">
    <w:abstractNumId w:val="17"/>
  </w:num>
  <w:num w:numId="41">
    <w:abstractNumId w:val="26"/>
  </w:num>
  <w:num w:numId="42">
    <w:abstractNumId w:val="22"/>
  </w:num>
  <w:num w:numId="43">
    <w:abstractNumId w:val="23"/>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25DA0"/>
    <w:rsid w:val="000310D8"/>
    <w:rsid w:val="00031232"/>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1DBE"/>
    <w:rsid w:val="00090DD3"/>
    <w:rsid w:val="00091C52"/>
    <w:rsid w:val="0009330C"/>
    <w:rsid w:val="00095EA4"/>
    <w:rsid w:val="000A2EC3"/>
    <w:rsid w:val="000A38D0"/>
    <w:rsid w:val="000A65A6"/>
    <w:rsid w:val="000A7B46"/>
    <w:rsid w:val="000A7D53"/>
    <w:rsid w:val="000B097D"/>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4044"/>
    <w:rsid w:val="0012407B"/>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70EE7"/>
    <w:rsid w:val="00271A58"/>
    <w:rsid w:val="00271EE2"/>
    <w:rsid w:val="00273870"/>
    <w:rsid w:val="00280CCF"/>
    <w:rsid w:val="00295055"/>
    <w:rsid w:val="00295AB6"/>
    <w:rsid w:val="00296619"/>
    <w:rsid w:val="002A088D"/>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4E06"/>
    <w:rsid w:val="00325257"/>
    <w:rsid w:val="00332244"/>
    <w:rsid w:val="00341704"/>
    <w:rsid w:val="00343F74"/>
    <w:rsid w:val="00346266"/>
    <w:rsid w:val="003534D2"/>
    <w:rsid w:val="00362805"/>
    <w:rsid w:val="00362D4B"/>
    <w:rsid w:val="003640ED"/>
    <w:rsid w:val="00364B73"/>
    <w:rsid w:val="003717F6"/>
    <w:rsid w:val="00372DDE"/>
    <w:rsid w:val="00373826"/>
    <w:rsid w:val="0037489B"/>
    <w:rsid w:val="00377D63"/>
    <w:rsid w:val="00383FAE"/>
    <w:rsid w:val="00390613"/>
    <w:rsid w:val="00395865"/>
    <w:rsid w:val="0039789E"/>
    <w:rsid w:val="003A0269"/>
    <w:rsid w:val="003A7721"/>
    <w:rsid w:val="003A7BB9"/>
    <w:rsid w:val="003B0700"/>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80405"/>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E3FC1"/>
    <w:rsid w:val="004F25B3"/>
    <w:rsid w:val="004F4394"/>
    <w:rsid w:val="004F516F"/>
    <w:rsid w:val="00505248"/>
    <w:rsid w:val="005118B3"/>
    <w:rsid w:val="00515996"/>
    <w:rsid w:val="00515EBC"/>
    <w:rsid w:val="0052200C"/>
    <w:rsid w:val="00522BF7"/>
    <w:rsid w:val="00525F91"/>
    <w:rsid w:val="00534FB2"/>
    <w:rsid w:val="00535191"/>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1E44"/>
    <w:rsid w:val="006731ED"/>
    <w:rsid w:val="00676455"/>
    <w:rsid w:val="00676FA6"/>
    <w:rsid w:val="006A0569"/>
    <w:rsid w:val="006B1ABF"/>
    <w:rsid w:val="006B48F5"/>
    <w:rsid w:val="006B5CD7"/>
    <w:rsid w:val="006B6F47"/>
    <w:rsid w:val="006B75B2"/>
    <w:rsid w:val="006C315F"/>
    <w:rsid w:val="006C3D0D"/>
    <w:rsid w:val="006C439F"/>
    <w:rsid w:val="006C6996"/>
    <w:rsid w:val="006D0040"/>
    <w:rsid w:val="006D7F8B"/>
    <w:rsid w:val="006E2920"/>
    <w:rsid w:val="006E3731"/>
    <w:rsid w:val="006F2667"/>
    <w:rsid w:val="006F2EB1"/>
    <w:rsid w:val="006F355E"/>
    <w:rsid w:val="006F4309"/>
    <w:rsid w:val="006F5006"/>
    <w:rsid w:val="006F598C"/>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609A7"/>
    <w:rsid w:val="007644F3"/>
    <w:rsid w:val="00766AA8"/>
    <w:rsid w:val="007718F9"/>
    <w:rsid w:val="00773C1C"/>
    <w:rsid w:val="00776081"/>
    <w:rsid w:val="00780638"/>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2693"/>
    <w:rsid w:val="0080683D"/>
    <w:rsid w:val="00806B17"/>
    <w:rsid w:val="00833993"/>
    <w:rsid w:val="00835B6E"/>
    <w:rsid w:val="008428BB"/>
    <w:rsid w:val="00847803"/>
    <w:rsid w:val="00851508"/>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AF4"/>
    <w:rsid w:val="009959C1"/>
    <w:rsid w:val="0099658C"/>
    <w:rsid w:val="009B6531"/>
    <w:rsid w:val="009C1E9F"/>
    <w:rsid w:val="009C70A5"/>
    <w:rsid w:val="009D0678"/>
    <w:rsid w:val="009D1535"/>
    <w:rsid w:val="009D16B8"/>
    <w:rsid w:val="009D4394"/>
    <w:rsid w:val="009E2D46"/>
    <w:rsid w:val="009F0EF4"/>
    <w:rsid w:val="009F43EF"/>
    <w:rsid w:val="009F45A5"/>
    <w:rsid w:val="009F4D3E"/>
    <w:rsid w:val="00A06327"/>
    <w:rsid w:val="00A11EFE"/>
    <w:rsid w:val="00A14382"/>
    <w:rsid w:val="00A15109"/>
    <w:rsid w:val="00A1571D"/>
    <w:rsid w:val="00A16327"/>
    <w:rsid w:val="00A203F3"/>
    <w:rsid w:val="00A21A5E"/>
    <w:rsid w:val="00A22328"/>
    <w:rsid w:val="00A2333E"/>
    <w:rsid w:val="00A3272B"/>
    <w:rsid w:val="00A33159"/>
    <w:rsid w:val="00A34A91"/>
    <w:rsid w:val="00A372E0"/>
    <w:rsid w:val="00A40B36"/>
    <w:rsid w:val="00A41467"/>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2184"/>
    <w:rsid w:val="00AF2C11"/>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6211"/>
    <w:rsid w:val="00B4720F"/>
    <w:rsid w:val="00B47A8B"/>
    <w:rsid w:val="00B50B6E"/>
    <w:rsid w:val="00B56915"/>
    <w:rsid w:val="00B56B52"/>
    <w:rsid w:val="00B62220"/>
    <w:rsid w:val="00B624D0"/>
    <w:rsid w:val="00B64662"/>
    <w:rsid w:val="00B657AA"/>
    <w:rsid w:val="00B66AE6"/>
    <w:rsid w:val="00B74243"/>
    <w:rsid w:val="00B83D06"/>
    <w:rsid w:val="00B86E9E"/>
    <w:rsid w:val="00BA3966"/>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392D"/>
    <w:rsid w:val="00C04BC4"/>
    <w:rsid w:val="00C075A0"/>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43"/>
      </w:numPr>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2181</TotalTime>
  <Pages>60</Pages>
  <Words>8462</Words>
  <Characters>48236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Lukky Hariyanto</cp:lastModifiedBy>
  <cp:revision>261</cp:revision>
  <cp:lastPrinted>2021-10-26T07:27:00Z</cp:lastPrinted>
  <dcterms:created xsi:type="dcterms:W3CDTF">2021-09-17T03:42:00Z</dcterms:created>
  <dcterms:modified xsi:type="dcterms:W3CDTF">2022-01-05T15:04:00Z</dcterms:modified>
</cp:coreProperties>
</file>