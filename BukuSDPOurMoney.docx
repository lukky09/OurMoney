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r>
        <w:t>Mengetahui/Menyetujui</w:t>
      </w:r>
    </w:p>
    <w:p w14:paraId="4162AC67" w14:textId="27CDD3B4" w:rsidR="002D0CC3" w:rsidRDefault="002D0CC3" w:rsidP="00C623F5">
      <w:pPr>
        <w:pStyle w:val="STTSKeteranganPengesahan"/>
      </w:pPr>
      <w:r>
        <w:t>Dosen Pembimbing</w:t>
      </w:r>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(Kevin Setiono</w:t>
      </w:r>
      <w:r w:rsidR="00B21F5A">
        <w:t>, S.Kom</w:t>
      </w:r>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 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42BCDA32" w:rsidR="00C30B61" w:rsidRDefault="00D852A8" w:rsidP="00185020">
      <w:pPr>
        <w:pStyle w:val="STTSNormalDaftarIsi"/>
        <w:tabs>
          <w:tab w:val="right" w:leader="dot" w:pos="7230"/>
          <w:tab w:val="right" w:pos="7938"/>
        </w:tabs>
      </w:pPr>
      <w:r>
        <w:t>DAFTAR ALGORITMA</w:t>
      </w:r>
      <w:r>
        <w:tab/>
      </w:r>
      <w:r>
        <w:tab/>
      </w:r>
      <w:r w:rsidR="005757CB">
        <w:t>vii</w:t>
      </w:r>
      <w:r w:rsidR="002F76AE">
        <w:t>i</w:t>
      </w:r>
    </w:p>
    <w:p w14:paraId="14EA1DCB" w14:textId="6C3EBB68" w:rsidR="00C30B61" w:rsidRDefault="00C30B61" w:rsidP="005375C4">
      <w:pPr>
        <w:pStyle w:val="STTSNormalDaftarIsi"/>
        <w:tabs>
          <w:tab w:val="right" w:leader="dot" w:pos="7230"/>
          <w:tab w:val="right" w:pos="7938"/>
        </w:tabs>
      </w:pPr>
      <w:r>
        <w:t>DAFTAR SEGMEN PROGRAM</w:t>
      </w:r>
      <w:r>
        <w:tab/>
      </w:r>
      <w:r>
        <w:tab/>
      </w:r>
      <w:r w:rsidR="002F76AE">
        <w:t>ix</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t>Sistematika Pembahasan</w:t>
      </w:r>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r w:rsidR="008014FB">
        <w:t>Kebutuhan Aplikasi</w:t>
      </w:r>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t>Sistem yang Akan Dibuat</w:t>
      </w:r>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E77EEAB"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36</w:t>
      </w:r>
    </w:p>
    <w:p w14:paraId="2155F99B" w14:textId="65346E7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074F45">
        <w:t>38</w:t>
      </w:r>
    </w:p>
    <w:p w14:paraId="1001A6CE" w14:textId="75A06089"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43</w:t>
      </w:r>
    </w:p>
    <w:p w14:paraId="2A68D5D3" w14:textId="67C56C50"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Program Pembuatan Report</w:t>
      </w:r>
      <w:r>
        <w:tab/>
      </w:r>
      <w:r>
        <w:tab/>
      </w:r>
      <w:r w:rsidR="00074F45">
        <w:t>43</w:t>
      </w:r>
    </w:p>
    <w:p w14:paraId="12DFC0D8" w14:textId="3D4FF6A6"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Program Penyedia Data Transaksi Home</w:t>
      </w:r>
      <w:r>
        <w:tab/>
      </w:r>
      <w:r>
        <w:tab/>
      </w:r>
      <w:r w:rsidR="00921452">
        <w:t>48</w:t>
      </w:r>
    </w:p>
    <w:p w14:paraId="2CF5D2FF" w14:textId="151CD42A"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Program Ekspor dan Impor Data</w:t>
      </w:r>
      <w:r>
        <w:tab/>
      </w:r>
      <w:r>
        <w:tab/>
      </w:r>
      <w:r w:rsidR="00921452">
        <w:t>50</w:t>
      </w:r>
    </w:p>
    <w:p w14:paraId="6DAC40C6" w14:textId="78DC9C67"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53</w:t>
      </w:r>
    </w:p>
    <w:p w14:paraId="043DD85B" w14:textId="533FE6DB"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Uji Coba Mengubah Isi File Save Data</w:t>
      </w:r>
      <w:r>
        <w:tab/>
      </w:r>
      <w:r>
        <w:tab/>
      </w:r>
      <w:r w:rsidR="002811D5">
        <w:t>53</w:t>
      </w:r>
    </w:p>
    <w:p w14:paraId="008BBA4F" w14:textId="2597D83C"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Uji Coba Mengubah Transaksi Ketika Target Aktif</w:t>
      </w:r>
      <w:r>
        <w:tab/>
      </w:r>
      <w:r>
        <w:tab/>
      </w:r>
      <w:r w:rsidR="002C302F">
        <w:t>55</w:t>
      </w:r>
    </w:p>
    <w:p w14:paraId="0B771CA1" w14:textId="2F393F6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E45D17">
        <w:t>57</w:t>
      </w:r>
    </w:p>
    <w:p w14:paraId="7391FB3E" w14:textId="0EEE55F4"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E45D17">
        <w:t>57</w:t>
      </w:r>
    </w:p>
    <w:p w14:paraId="675A587D" w14:textId="4B7CC74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E45D17">
        <w:t>57</w:t>
      </w:r>
    </w:p>
    <w:p w14:paraId="743D7A98" w14:textId="4927E438" w:rsidR="00AC1E68" w:rsidRDefault="00C27C4C" w:rsidP="00186BA9">
      <w:pPr>
        <w:pStyle w:val="STTSNormalDaftarIsi"/>
        <w:tabs>
          <w:tab w:val="left" w:pos="993"/>
          <w:tab w:val="left" w:pos="1560"/>
          <w:tab w:val="right" w:leader="dot" w:pos="7230"/>
          <w:tab w:val="right" w:pos="7938"/>
        </w:tabs>
      </w:pPr>
      <w:r>
        <w:t>DAFTAR PUSTAKA</w:t>
      </w:r>
      <w:r>
        <w:tab/>
      </w:r>
      <w:r>
        <w:tab/>
      </w:r>
      <w:r w:rsidR="00E45D17">
        <w:t>5</w:t>
      </w:r>
      <w:r w:rsidR="00D221B8">
        <w:t>9</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Tampilan 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t>Tampilan kategori (foto kiri) dan tambah kategori (foto kanan)</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Report pengeluaran</w:t>
      </w:r>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r>
        <w:t>aliran dana</w:t>
      </w:r>
      <w:r>
        <w:tab/>
      </w:r>
      <w:r>
        <w:tab/>
        <w:t>1</w:t>
      </w:r>
      <w:r w:rsidR="00F41A9F">
        <w:t>2</w:t>
      </w:r>
    </w:p>
    <w:p w14:paraId="45F8558F" w14:textId="0076597F" w:rsidR="00090DD3" w:rsidRDefault="00090DD3" w:rsidP="00090DD3">
      <w:pPr>
        <w:pStyle w:val="STTSNormalDaftarIsi"/>
        <w:tabs>
          <w:tab w:val="left" w:pos="709"/>
          <w:tab w:val="right" w:leader="dot" w:pos="7230"/>
          <w:tab w:val="right" w:pos="7938"/>
        </w:tabs>
      </w:pPr>
      <w:r>
        <w:t>2.7</w:t>
      </w:r>
      <w:r>
        <w:tab/>
      </w:r>
      <w:r w:rsidRPr="00090DD3">
        <w:t xml:space="preserve">Report </w:t>
      </w:r>
      <w:r>
        <w:t>perbandingan pemasukan dan pengeluaran dalam bentuk summary</w:t>
      </w:r>
      <w:r w:rsidR="009D4394">
        <w:t xml:space="preserve"> dan detail</w:t>
      </w:r>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r w:rsidR="0070411A" w:rsidRPr="0070411A">
        <w:t>Layar Splash dan Layar Home OurMoney</w:t>
      </w:r>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r w:rsidR="0070411A" w:rsidRPr="0070411A">
        <w:t>Layar - Layar Transaksi OurMoney</w:t>
      </w:r>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r w:rsidR="0070411A" w:rsidRPr="0070411A">
        <w:t>Layar Report Summary OurMoney</w:t>
      </w:r>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r w:rsidR="0070411A" w:rsidRPr="0070411A">
        <w:t>Layar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r w:rsidR="0070411A" w:rsidRPr="0070411A">
        <w:t>Layar Penambahan Wallet dan Transfer OurMoney</w:t>
      </w:r>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r w:rsidR="0070411A">
        <w:rPr>
          <w:szCs w:val="24"/>
        </w:rPr>
        <w:t>Tampilan Target Menabung OurMoney</w:t>
      </w:r>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r w:rsidR="0070411A">
        <w:rPr>
          <w:szCs w:val="24"/>
        </w:rPr>
        <w:t>Layar Tambah Kategori dan Edit Kategori</w:t>
      </w:r>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r w:rsidR="0070411A" w:rsidRPr="005A0EEF">
        <w:rPr>
          <w:szCs w:val="24"/>
        </w:rPr>
        <w:t>Layar Profil OurMoney</w:t>
      </w:r>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3FCAF073" w:rsidR="00734145" w:rsidRDefault="00734145" w:rsidP="00734145">
      <w:pPr>
        <w:pStyle w:val="STTSNormalDaftarIsi"/>
        <w:tabs>
          <w:tab w:val="left" w:pos="709"/>
          <w:tab w:val="right" w:leader="dot" w:pos="7230"/>
          <w:tab w:val="right" w:pos="7938"/>
        </w:tabs>
      </w:pPr>
      <w:r>
        <w:t>3.1</w:t>
      </w:r>
      <w:r>
        <w:tab/>
      </w:r>
      <w:r w:rsidR="00081833">
        <w:rPr>
          <w:szCs w:val="24"/>
        </w:rPr>
        <w:t>Tampilan navigation bar OurMoney</w:t>
      </w:r>
      <w:r>
        <w:tab/>
      </w:r>
      <w:r>
        <w:tab/>
        <w:t>2</w:t>
      </w:r>
      <w:r w:rsidR="005D19D8">
        <w:t>4</w:t>
      </w:r>
    </w:p>
    <w:p w14:paraId="085DC19D" w14:textId="65245A2F" w:rsidR="00081833" w:rsidRDefault="00081833" w:rsidP="00081833">
      <w:pPr>
        <w:pStyle w:val="STTSNormalDaftarIsi"/>
        <w:tabs>
          <w:tab w:val="left" w:pos="709"/>
          <w:tab w:val="right" w:leader="dot" w:pos="7230"/>
          <w:tab w:val="right" w:pos="7938"/>
        </w:tabs>
      </w:pPr>
      <w:r>
        <w:t>3.</w:t>
      </w:r>
      <w:r w:rsidR="003D2C99">
        <w:t>2</w:t>
      </w:r>
      <w:r>
        <w:tab/>
      </w:r>
      <w:r w:rsidR="003D2C99" w:rsidRPr="003D2C99">
        <w:rPr>
          <w:szCs w:val="24"/>
        </w:rPr>
        <w:t>Tampilan Input Nama OurMoney</w:t>
      </w:r>
      <w:r>
        <w:tab/>
      </w:r>
      <w:r>
        <w:tab/>
        <w:t>2</w:t>
      </w:r>
      <w:r w:rsidR="003D2C99">
        <w:t>5</w:t>
      </w:r>
    </w:p>
    <w:p w14:paraId="65043B65" w14:textId="4D9725A6" w:rsidR="00531C39" w:rsidRDefault="00531C39" w:rsidP="00531C39">
      <w:pPr>
        <w:pStyle w:val="STTSNormalDaftarIsi"/>
        <w:tabs>
          <w:tab w:val="left" w:pos="709"/>
          <w:tab w:val="right" w:leader="dot" w:pos="7230"/>
          <w:tab w:val="right" w:pos="7938"/>
        </w:tabs>
      </w:pPr>
      <w:r>
        <w:t>3.</w:t>
      </w:r>
      <w:r w:rsidR="003D2C99">
        <w:t>3</w:t>
      </w:r>
      <w:r>
        <w:tab/>
      </w:r>
      <w:r w:rsidR="003D2C99" w:rsidRPr="003D2C99">
        <w:rPr>
          <w:szCs w:val="24"/>
        </w:rPr>
        <w:t>Tampilan HomePage OurMoney</w:t>
      </w:r>
      <w:r>
        <w:tab/>
      </w:r>
      <w:r>
        <w:tab/>
        <w:t>2</w:t>
      </w:r>
      <w:r w:rsidR="003D2C99">
        <w:t>5</w:t>
      </w:r>
    </w:p>
    <w:p w14:paraId="35FAC82C" w14:textId="08BC9616" w:rsidR="00531C39" w:rsidRDefault="00531C39" w:rsidP="00531C39">
      <w:pPr>
        <w:pStyle w:val="STTSNormalDaftarIsi"/>
        <w:tabs>
          <w:tab w:val="left" w:pos="709"/>
          <w:tab w:val="right" w:leader="dot" w:pos="7230"/>
          <w:tab w:val="right" w:pos="7938"/>
        </w:tabs>
      </w:pPr>
      <w:r>
        <w:t>3.</w:t>
      </w:r>
      <w:r w:rsidR="003D2C99">
        <w:t>4</w:t>
      </w:r>
      <w:r>
        <w:tab/>
      </w:r>
      <w:r w:rsidR="00BF36C1" w:rsidRPr="00BF36C1">
        <w:rPr>
          <w:szCs w:val="24"/>
        </w:rPr>
        <w:t>Tampilan Tambah Transaksi OurMoney</w:t>
      </w:r>
      <w:r>
        <w:tab/>
      </w:r>
      <w:r>
        <w:tab/>
      </w:r>
      <w:r w:rsidR="00BF36C1">
        <w:t>26</w:t>
      </w:r>
    </w:p>
    <w:p w14:paraId="124BD1DC" w14:textId="58E856AB" w:rsidR="00531C39" w:rsidRDefault="00531C39" w:rsidP="00531C39">
      <w:pPr>
        <w:pStyle w:val="STTSNormalDaftarIsi"/>
        <w:tabs>
          <w:tab w:val="left" w:pos="709"/>
          <w:tab w:val="right" w:leader="dot" w:pos="7230"/>
          <w:tab w:val="right" w:pos="7938"/>
        </w:tabs>
      </w:pPr>
      <w:r>
        <w:t>3.</w:t>
      </w:r>
      <w:r w:rsidR="003D2C99">
        <w:t>5</w:t>
      </w:r>
      <w:r>
        <w:tab/>
      </w:r>
      <w:r w:rsidR="006202D5" w:rsidRPr="006202D5">
        <w:rPr>
          <w:szCs w:val="24"/>
        </w:rPr>
        <w:t>Tampilan Detail Transaksi OurMoney</w:t>
      </w:r>
      <w:r>
        <w:tab/>
      </w:r>
      <w:r>
        <w:tab/>
        <w:t>2</w:t>
      </w:r>
      <w:r w:rsidR="006202D5">
        <w:t>7</w:t>
      </w:r>
    </w:p>
    <w:p w14:paraId="30980AFB" w14:textId="7DEFFA54" w:rsidR="00531C39" w:rsidRDefault="00531C39" w:rsidP="00531C39">
      <w:pPr>
        <w:pStyle w:val="STTSNormalDaftarIsi"/>
        <w:tabs>
          <w:tab w:val="left" w:pos="709"/>
          <w:tab w:val="right" w:leader="dot" w:pos="7230"/>
          <w:tab w:val="right" w:pos="7938"/>
        </w:tabs>
      </w:pPr>
      <w:r>
        <w:t>3.</w:t>
      </w:r>
      <w:r w:rsidR="003D2C99">
        <w:t>6</w:t>
      </w:r>
      <w:r>
        <w:tab/>
      </w:r>
      <w:r w:rsidR="004E4BE4" w:rsidRPr="004E4BE4">
        <w:rPr>
          <w:szCs w:val="24"/>
        </w:rPr>
        <w:t>Tampilan Menabung OurMoney</w:t>
      </w:r>
      <w:r>
        <w:tab/>
      </w:r>
      <w:r>
        <w:tab/>
        <w:t>2</w:t>
      </w:r>
      <w:r w:rsidR="004E4BE4">
        <w:t>8</w:t>
      </w:r>
    </w:p>
    <w:p w14:paraId="0105B172" w14:textId="3D05C578" w:rsidR="00531C39" w:rsidRDefault="00531C39" w:rsidP="00531C39">
      <w:pPr>
        <w:pStyle w:val="STTSNormalDaftarIsi"/>
        <w:tabs>
          <w:tab w:val="left" w:pos="709"/>
          <w:tab w:val="right" w:leader="dot" w:pos="7230"/>
          <w:tab w:val="right" w:pos="7938"/>
        </w:tabs>
      </w:pPr>
      <w:r>
        <w:t>3.</w:t>
      </w:r>
      <w:r w:rsidR="003D2C99">
        <w:t>7</w:t>
      </w:r>
      <w:r>
        <w:tab/>
      </w:r>
      <w:r w:rsidR="004E4BE4" w:rsidRPr="004E4BE4">
        <w:rPr>
          <w:szCs w:val="24"/>
        </w:rPr>
        <w:t>Tampilan Target Baru OurMoney</w:t>
      </w:r>
      <w:r>
        <w:tab/>
      </w:r>
      <w:r>
        <w:tab/>
        <w:t>2</w:t>
      </w:r>
      <w:r w:rsidR="004E4BE4">
        <w:t>9</w:t>
      </w:r>
    </w:p>
    <w:p w14:paraId="1754CCEF" w14:textId="7CA3AF57" w:rsidR="00531C39" w:rsidRDefault="00531C39" w:rsidP="00531C39">
      <w:pPr>
        <w:pStyle w:val="STTSNormalDaftarIsi"/>
        <w:tabs>
          <w:tab w:val="left" w:pos="709"/>
          <w:tab w:val="right" w:leader="dot" w:pos="7230"/>
          <w:tab w:val="right" w:pos="7938"/>
        </w:tabs>
      </w:pPr>
      <w:r>
        <w:t>3.</w:t>
      </w:r>
      <w:r w:rsidR="003D2C99">
        <w:t>8</w:t>
      </w:r>
      <w:r>
        <w:tab/>
      </w:r>
      <w:r w:rsidR="003F4E5A" w:rsidRPr="003F4E5A">
        <w:rPr>
          <w:szCs w:val="24"/>
        </w:rPr>
        <w:t>Tampilan Laporan OurMoney</w:t>
      </w:r>
      <w:r>
        <w:tab/>
      </w:r>
      <w:r>
        <w:tab/>
      </w:r>
      <w:r w:rsidR="003F4E5A">
        <w:t>30</w:t>
      </w:r>
    </w:p>
    <w:p w14:paraId="266993C4" w14:textId="06A0D46A" w:rsidR="00531C39" w:rsidRDefault="00531C39" w:rsidP="00531C39">
      <w:pPr>
        <w:pStyle w:val="STTSNormalDaftarIsi"/>
        <w:tabs>
          <w:tab w:val="left" w:pos="709"/>
          <w:tab w:val="right" w:leader="dot" w:pos="7230"/>
          <w:tab w:val="right" w:pos="7938"/>
        </w:tabs>
      </w:pPr>
      <w:r>
        <w:lastRenderedPageBreak/>
        <w:t>3.</w:t>
      </w:r>
      <w:r w:rsidR="003D2C99">
        <w:t>9</w:t>
      </w:r>
      <w:r>
        <w:tab/>
      </w:r>
      <w:r w:rsidR="00337982" w:rsidRPr="00337982">
        <w:rPr>
          <w:szCs w:val="24"/>
        </w:rPr>
        <w:t>Tampilan profil OurMoney</w:t>
      </w:r>
      <w:r>
        <w:tab/>
      </w:r>
      <w:r>
        <w:tab/>
      </w:r>
      <w:r w:rsidR="00337982">
        <w:t>31</w:t>
      </w:r>
    </w:p>
    <w:p w14:paraId="3E543EF5" w14:textId="01E96001" w:rsidR="00531C39" w:rsidRDefault="00531C39" w:rsidP="00531C39">
      <w:pPr>
        <w:pStyle w:val="STTSNormalDaftarIsi"/>
        <w:tabs>
          <w:tab w:val="left" w:pos="709"/>
          <w:tab w:val="right" w:leader="dot" w:pos="7230"/>
          <w:tab w:val="right" w:pos="7938"/>
        </w:tabs>
      </w:pPr>
      <w:r>
        <w:t>3.</w:t>
      </w:r>
      <w:r w:rsidR="003D2C99">
        <w:t>10</w:t>
      </w:r>
      <w:r>
        <w:tab/>
      </w:r>
      <w:r w:rsidR="002F703C" w:rsidRPr="002F703C">
        <w:rPr>
          <w:szCs w:val="24"/>
        </w:rPr>
        <w:t>Tampilan Halaman Wallet OurMone</w:t>
      </w:r>
      <w:r>
        <w:tab/>
      </w:r>
      <w:r>
        <w:tab/>
      </w:r>
      <w:r w:rsidR="002F703C">
        <w:t>31</w:t>
      </w:r>
    </w:p>
    <w:p w14:paraId="0EA379A1" w14:textId="0F910440" w:rsidR="00531C39" w:rsidRDefault="00531C39" w:rsidP="00531C39">
      <w:pPr>
        <w:pStyle w:val="STTSNormalDaftarIsi"/>
        <w:tabs>
          <w:tab w:val="left" w:pos="709"/>
          <w:tab w:val="right" w:leader="dot" w:pos="7230"/>
          <w:tab w:val="right" w:pos="7938"/>
        </w:tabs>
      </w:pPr>
      <w:r>
        <w:t>3.1</w:t>
      </w:r>
      <w:r w:rsidR="003D2C99">
        <w:t>1</w:t>
      </w:r>
      <w:r>
        <w:tab/>
      </w:r>
      <w:r w:rsidR="00776D3C" w:rsidRPr="00776D3C">
        <w:rPr>
          <w:szCs w:val="24"/>
        </w:rPr>
        <w:t>Tampilan Tambah Wallet OurMoney</w:t>
      </w:r>
      <w:r>
        <w:tab/>
      </w:r>
      <w:r>
        <w:tab/>
      </w:r>
      <w:r w:rsidR="00776D3C">
        <w:t>32</w:t>
      </w:r>
    </w:p>
    <w:p w14:paraId="44E807CC" w14:textId="2C4C228A" w:rsidR="00531C39" w:rsidRDefault="00531C39" w:rsidP="00531C39">
      <w:pPr>
        <w:pStyle w:val="STTSNormalDaftarIsi"/>
        <w:tabs>
          <w:tab w:val="left" w:pos="709"/>
          <w:tab w:val="right" w:leader="dot" w:pos="7230"/>
          <w:tab w:val="right" w:pos="7938"/>
        </w:tabs>
      </w:pPr>
      <w:r>
        <w:t>3.1</w:t>
      </w:r>
      <w:r w:rsidR="003D2C99">
        <w:t>2</w:t>
      </w:r>
      <w:r>
        <w:tab/>
      </w:r>
      <w:r w:rsidR="00776D3C" w:rsidRPr="00776D3C">
        <w:rPr>
          <w:szCs w:val="24"/>
        </w:rPr>
        <w:t>Tampilan Edit Wallet OurMoney</w:t>
      </w:r>
      <w:r>
        <w:tab/>
      </w:r>
      <w:r>
        <w:tab/>
      </w:r>
      <w:r w:rsidR="00776D3C">
        <w:t>33</w:t>
      </w:r>
    </w:p>
    <w:p w14:paraId="4A7628B3" w14:textId="4A15AE3A" w:rsidR="00776D3C" w:rsidRDefault="00776D3C" w:rsidP="00776D3C">
      <w:pPr>
        <w:pStyle w:val="STTSNormalDaftarIsi"/>
        <w:tabs>
          <w:tab w:val="left" w:pos="709"/>
          <w:tab w:val="right" w:leader="dot" w:pos="7230"/>
          <w:tab w:val="right" w:pos="7938"/>
        </w:tabs>
      </w:pPr>
      <w:r>
        <w:t>3.1</w:t>
      </w:r>
      <w:r w:rsidR="009D1558">
        <w:t>3</w:t>
      </w:r>
      <w:r>
        <w:tab/>
      </w:r>
      <w:r w:rsidR="00CC773C" w:rsidRPr="00CC773C">
        <w:rPr>
          <w:szCs w:val="24"/>
        </w:rPr>
        <w:t>Tampilan Halaman Kategori OurMoney</w:t>
      </w:r>
      <w:r>
        <w:tab/>
      </w:r>
      <w:r>
        <w:tab/>
      </w:r>
      <w:r w:rsidR="00CC773C">
        <w:t>34</w:t>
      </w:r>
    </w:p>
    <w:p w14:paraId="7A07C9E5" w14:textId="15ECA4B7" w:rsidR="00776D3C" w:rsidRDefault="00776D3C" w:rsidP="00776D3C">
      <w:pPr>
        <w:pStyle w:val="STTSNormalDaftarIsi"/>
        <w:tabs>
          <w:tab w:val="left" w:pos="709"/>
          <w:tab w:val="right" w:leader="dot" w:pos="7230"/>
          <w:tab w:val="right" w:pos="7938"/>
        </w:tabs>
      </w:pPr>
      <w:r>
        <w:t>3.1</w:t>
      </w:r>
      <w:r w:rsidR="009D1558">
        <w:t>4</w:t>
      </w:r>
      <w:r>
        <w:tab/>
      </w:r>
      <w:r w:rsidR="009D1558" w:rsidRPr="009D1558">
        <w:rPr>
          <w:szCs w:val="24"/>
        </w:rPr>
        <w:t>Tampilan Halaman Tambah/Edit Kategori OurMoney</w:t>
      </w:r>
      <w:r>
        <w:tab/>
      </w:r>
      <w:r>
        <w:tab/>
      </w:r>
      <w:r w:rsidR="009D1558">
        <w:t>34</w:t>
      </w:r>
    </w:p>
    <w:p w14:paraId="15965EE2" w14:textId="3D4E5F1B" w:rsidR="00776D3C" w:rsidRDefault="00776D3C" w:rsidP="00776D3C">
      <w:pPr>
        <w:pStyle w:val="STTSNormalDaftarIsi"/>
        <w:tabs>
          <w:tab w:val="left" w:pos="709"/>
          <w:tab w:val="right" w:leader="dot" w:pos="7230"/>
          <w:tab w:val="right" w:pos="7938"/>
        </w:tabs>
      </w:pPr>
      <w:r>
        <w:t>3.1</w:t>
      </w:r>
      <w:r w:rsidR="009D1558">
        <w:t>5</w:t>
      </w:r>
      <w:r>
        <w:tab/>
      </w:r>
      <w:r w:rsidR="009D1558" w:rsidRPr="009D1558">
        <w:rPr>
          <w:szCs w:val="24"/>
        </w:rPr>
        <w:t>Tampilan Halaman Ekspor/Impor Data OurMoney</w:t>
      </w:r>
      <w:r>
        <w:tab/>
      </w:r>
      <w:r>
        <w:tab/>
        <w:t>3</w:t>
      </w:r>
      <w:r w:rsidR="009D1558">
        <w:t>5</w:t>
      </w:r>
    </w:p>
    <w:p w14:paraId="02A36E7F" w14:textId="1A845529" w:rsidR="003D7457" w:rsidRDefault="003D7457" w:rsidP="00776D3C">
      <w:pPr>
        <w:pStyle w:val="STTSNormalDaftarIsi"/>
        <w:tabs>
          <w:tab w:val="left" w:pos="709"/>
          <w:tab w:val="right" w:leader="dot" w:pos="7230"/>
          <w:tab w:val="right" w:pos="7938"/>
        </w:tabs>
      </w:pPr>
      <w:r>
        <w:t>3.16</w:t>
      </w:r>
      <w:r>
        <w:tab/>
      </w:r>
      <w:r w:rsidR="00F1290B">
        <w:rPr>
          <w:szCs w:val="24"/>
        </w:rPr>
        <w:t>Conceptual Data Model</w:t>
      </w:r>
      <w:r>
        <w:tab/>
      </w:r>
      <w:r>
        <w:tab/>
        <w:t>36</w:t>
      </w:r>
    </w:p>
    <w:p w14:paraId="13FC85E1" w14:textId="4C0E1680" w:rsidR="00776D3C" w:rsidRDefault="00776D3C" w:rsidP="00776D3C">
      <w:pPr>
        <w:pStyle w:val="STTSNormalDaftarIsi"/>
        <w:tabs>
          <w:tab w:val="left" w:pos="709"/>
          <w:tab w:val="right" w:leader="dot" w:pos="7230"/>
          <w:tab w:val="right" w:pos="7938"/>
        </w:tabs>
      </w:pPr>
      <w:r>
        <w:t>3.1</w:t>
      </w:r>
      <w:r w:rsidR="003D7457">
        <w:t>7</w:t>
      </w:r>
      <w:r>
        <w:tab/>
      </w:r>
      <w:r w:rsidR="00D87F37" w:rsidRPr="00D87F37">
        <w:rPr>
          <w:szCs w:val="24"/>
        </w:rPr>
        <w:t>Physical Data Model</w:t>
      </w:r>
      <w:r>
        <w:tab/>
      </w:r>
      <w:r>
        <w:tab/>
      </w:r>
      <w:r w:rsidR="00885286">
        <w:t>36</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26BCEB9F" w:rsidR="00D05AA0" w:rsidRDefault="001327AB" w:rsidP="00185020">
      <w:pPr>
        <w:pStyle w:val="STTSNormalDaftarIsi"/>
        <w:tabs>
          <w:tab w:val="left" w:pos="709"/>
          <w:tab w:val="right" w:leader="dot" w:pos="7230"/>
          <w:tab w:val="right" w:pos="7938"/>
        </w:tabs>
      </w:pPr>
      <w:r>
        <w:t>3</w:t>
      </w:r>
      <w:r w:rsidR="00D05AA0">
        <w:t>.1</w:t>
      </w:r>
      <w:r w:rsidR="00D05AA0">
        <w:tab/>
      </w:r>
      <w:r>
        <w:t>Algoritma Menampilkan Report</w:t>
      </w:r>
      <w:r w:rsidR="00D05AA0">
        <w:tab/>
      </w:r>
      <w:r w:rsidR="00D05AA0">
        <w:tab/>
      </w:r>
      <w:r>
        <w:t>38</w:t>
      </w:r>
    </w:p>
    <w:p w14:paraId="6915F2EC" w14:textId="6BDDC217" w:rsidR="00D05AA0" w:rsidRDefault="001327AB" w:rsidP="00185020">
      <w:pPr>
        <w:pStyle w:val="STTSNormalDaftarIsi"/>
        <w:tabs>
          <w:tab w:val="left" w:pos="709"/>
          <w:tab w:val="right" w:leader="dot" w:pos="7230"/>
          <w:tab w:val="right" w:pos="7938"/>
        </w:tabs>
      </w:pPr>
      <w:r>
        <w:t>3</w:t>
      </w:r>
      <w:r w:rsidR="00D05AA0">
        <w:t>.2</w:t>
      </w:r>
      <w:r w:rsidR="00D05AA0">
        <w:tab/>
      </w:r>
      <w:r>
        <w:t>Algoritma Add/Update Wallet/Kategori</w:t>
      </w:r>
      <w:r w:rsidR="00D05AA0">
        <w:tab/>
      </w:r>
      <w:r w:rsidR="00D05AA0">
        <w:tab/>
      </w:r>
      <w:r>
        <w:t>39</w:t>
      </w:r>
    </w:p>
    <w:p w14:paraId="0A153FB3" w14:textId="06ACEF27" w:rsidR="00D05AA0" w:rsidRDefault="001327AB" w:rsidP="00185020">
      <w:pPr>
        <w:pStyle w:val="STTSNormalDaftarIsi"/>
        <w:tabs>
          <w:tab w:val="left" w:pos="709"/>
          <w:tab w:val="right" w:leader="dot" w:pos="7230"/>
          <w:tab w:val="right" w:pos="7938"/>
        </w:tabs>
      </w:pPr>
      <w:r>
        <w:t>3</w:t>
      </w:r>
      <w:r w:rsidR="00D05AA0">
        <w:t>.3</w:t>
      </w:r>
      <w:r w:rsidR="00D05AA0">
        <w:tab/>
      </w:r>
      <w:r>
        <w:t>Algoritma Ekspor Data</w:t>
      </w:r>
      <w:r w:rsidR="00D05AA0">
        <w:tab/>
      </w:r>
      <w:r w:rsidR="00D05AA0">
        <w:tab/>
      </w:r>
      <w:r>
        <w:t>4</w:t>
      </w:r>
      <w:r w:rsidR="00D05AA0">
        <w:t>0</w:t>
      </w:r>
    </w:p>
    <w:p w14:paraId="3CC26494" w14:textId="021EEFBB" w:rsidR="001327AB" w:rsidRDefault="001327AB" w:rsidP="001327AB">
      <w:pPr>
        <w:pStyle w:val="STTSNormalDaftarIsi"/>
        <w:tabs>
          <w:tab w:val="left" w:pos="709"/>
          <w:tab w:val="right" w:leader="dot" w:pos="7230"/>
          <w:tab w:val="right" w:pos="7938"/>
        </w:tabs>
      </w:pPr>
      <w:r>
        <w:t>3</w:t>
      </w:r>
      <w:r w:rsidR="00D05AA0">
        <w:t>.4</w:t>
      </w:r>
      <w:r w:rsidR="00D05AA0">
        <w:tab/>
      </w:r>
      <w:r>
        <w:t>Algoritma Impor Data</w:t>
      </w:r>
      <w:r w:rsidR="00D05AA0">
        <w:tab/>
      </w:r>
      <w:r w:rsidR="00D05AA0">
        <w:tab/>
      </w:r>
      <w:r>
        <w:t>41</w:t>
      </w:r>
    </w:p>
    <w:p w14:paraId="08994F18" w14:textId="720BCDD3" w:rsidR="001327AB" w:rsidRDefault="001327AB" w:rsidP="001327AB">
      <w:pPr>
        <w:pStyle w:val="STTSNormalDaftarIsi"/>
        <w:tabs>
          <w:tab w:val="left" w:pos="709"/>
          <w:tab w:val="right" w:leader="dot" w:pos="7230"/>
          <w:tab w:val="right" w:pos="7938"/>
        </w:tabs>
      </w:pPr>
      <w:r>
        <w:t>3.5</w:t>
      </w:r>
      <w:r>
        <w:tab/>
        <w:t>Algoritma Tambah/Edit Transaksi</w:t>
      </w:r>
      <w:r>
        <w:tab/>
      </w:r>
      <w:r>
        <w:tab/>
        <w:t>41</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2DC94075"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Class GetTransactionAndCategories</w:t>
      </w:r>
      <w:r w:rsidR="00D05AA0">
        <w:tab/>
      </w:r>
      <w:r w:rsidR="00D05AA0">
        <w:tab/>
      </w:r>
      <w:r w:rsidR="00C64C1A">
        <w:t>43</w:t>
      </w:r>
    </w:p>
    <w:p w14:paraId="7012FE32" w14:textId="3B0A88A6"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Method setdata</w:t>
      </w:r>
      <w:r w:rsidR="00D05AA0">
        <w:tab/>
      </w:r>
      <w:r w:rsidR="00D05AA0">
        <w:tab/>
      </w:r>
      <w:r w:rsidR="00C64C1A">
        <w:t>44</w:t>
      </w:r>
    </w:p>
    <w:p w14:paraId="23AEBEC0" w14:textId="277220C2" w:rsidR="00D05AA0" w:rsidRDefault="000467B4" w:rsidP="00185020">
      <w:pPr>
        <w:pStyle w:val="STTSNormalDaftarIsi"/>
        <w:tabs>
          <w:tab w:val="left" w:pos="709"/>
          <w:tab w:val="right" w:leader="dot" w:pos="7230"/>
          <w:tab w:val="right" w:pos="7938"/>
        </w:tabs>
      </w:pPr>
      <w:r>
        <w:t>4</w:t>
      </w:r>
      <w:r w:rsidR="00D05AA0">
        <w:t>.3</w:t>
      </w:r>
      <w:r w:rsidR="00D05AA0">
        <w:tab/>
      </w:r>
      <w:r w:rsidR="00C64C1A">
        <w:t>Program utama membuat report</w:t>
      </w:r>
      <w:r w:rsidR="00D05AA0">
        <w:tab/>
      </w:r>
      <w:r w:rsidR="00D05AA0">
        <w:tab/>
      </w:r>
      <w:r w:rsidR="00C64C1A">
        <w:t>47</w:t>
      </w:r>
    </w:p>
    <w:p w14:paraId="3BB02818" w14:textId="4A29ED08" w:rsidR="00C64C1A" w:rsidRDefault="000467B4" w:rsidP="00C64C1A">
      <w:pPr>
        <w:pStyle w:val="STTSNormalDaftarIsi"/>
        <w:tabs>
          <w:tab w:val="left" w:pos="709"/>
          <w:tab w:val="right" w:leader="dot" w:pos="7230"/>
          <w:tab w:val="right" w:pos="7938"/>
        </w:tabs>
      </w:pPr>
      <w:r>
        <w:t>4</w:t>
      </w:r>
      <w:r w:rsidR="00D05AA0">
        <w:t>.4</w:t>
      </w:r>
      <w:r w:rsidR="00D05AA0">
        <w:tab/>
      </w:r>
      <w:r w:rsidR="00C64C1A">
        <w:t>Class GetTransactionAsync</w:t>
      </w:r>
      <w:r w:rsidR="00D05AA0">
        <w:tab/>
      </w:r>
      <w:r w:rsidR="00D05AA0">
        <w:tab/>
      </w:r>
      <w:r w:rsidR="00C64C1A">
        <w:t>48</w:t>
      </w:r>
    </w:p>
    <w:p w14:paraId="02298AE9" w14:textId="0A7509F2"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rocedure SetupRV</w:t>
      </w:r>
      <w:r w:rsidR="00C64C1A">
        <w:rPr>
          <w:szCs w:val="21"/>
        </w:rPr>
        <w:t xml:space="preserve"> untuk menampilkan data pada home</w:t>
      </w:r>
      <w:r w:rsidR="00C64C1A">
        <w:tab/>
      </w:r>
      <w:r w:rsidR="00C64C1A">
        <w:tab/>
        <w:t>49</w:t>
      </w:r>
    </w:p>
    <w:p w14:paraId="5D6BAE49" w14:textId="26AD3747"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r>
        <w:rPr>
          <w:szCs w:val="24"/>
        </w:rPr>
        <w:t>doWriteSerialize</w:t>
      </w:r>
      <w:r w:rsidRPr="000C4B30">
        <w:rPr>
          <w:szCs w:val="24"/>
        </w:rPr>
        <w:t xml:space="preserve"> untuk </w:t>
      </w:r>
      <w:r>
        <w:rPr>
          <w:szCs w:val="24"/>
        </w:rPr>
        <w:t>membuat save file</w:t>
      </w:r>
      <w:r w:rsidR="00C64C1A">
        <w:tab/>
      </w:r>
      <w:r w:rsidR="00C64C1A">
        <w:tab/>
      </w:r>
      <w:r>
        <w:t>50</w:t>
      </w:r>
    </w:p>
    <w:p w14:paraId="070A1ABD" w14:textId="2051587C"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r>
        <w:rPr>
          <w:szCs w:val="24"/>
        </w:rPr>
        <w:t>doReadSerialize</w:t>
      </w:r>
      <w:r w:rsidRPr="000C4B30">
        <w:rPr>
          <w:szCs w:val="24"/>
        </w:rPr>
        <w:t xml:space="preserve"> untuk </w:t>
      </w:r>
      <w:r>
        <w:rPr>
          <w:szCs w:val="24"/>
        </w:rPr>
        <w:t>membaca save file</w:t>
      </w:r>
      <w:r w:rsidR="00C64C1A">
        <w:tab/>
      </w:r>
      <w:r w:rsidR="00C64C1A">
        <w:tab/>
      </w:r>
      <w:r>
        <w:t>51</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497FCA61" w14:textId="00942EF9" w:rsidR="004B41E2" w:rsidRDefault="009F4D3E" w:rsidP="00536D39">
      <w:pPr>
        <w:pStyle w:val="STTSJudulSubBab"/>
        <w:numPr>
          <w:ilvl w:val="0"/>
          <w:numId w:val="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7777777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 mereka dan kebiasaan untuk menabung. Kami menggagaskan sebuah aplikasi pengelolaan keuangan yang dapat berjalan pada perangkat yang paling banyak dipakai, yaitu ponsel Android, untuk mencapai tujuan tersebut. Tidak hanya itu, kami juga berencana membuat aplikasi kami mendukung Android versi lama agar dapat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536D39">
      <w:pPr>
        <w:pStyle w:val="ListParagraph"/>
        <w:numPr>
          <w:ilvl w:val="0"/>
          <w:numId w:val="10"/>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536D39">
      <w:pPr>
        <w:pStyle w:val="ListParagraph"/>
        <w:numPr>
          <w:ilvl w:val="0"/>
          <w:numId w:val="10"/>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536D39">
      <w:pPr>
        <w:pStyle w:val="ListParagraph"/>
        <w:numPr>
          <w:ilvl w:val="0"/>
          <w:numId w:val="10"/>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536D39">
      <w:pPr>
        <w:pStyle w:val="ListParagraph"/>
        <w:numPr>
          <w:ilvl w:val="0"/>
          <w:numId w:val="10"/>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536D39">
      <w:pPr>
        <w:pStyle w:val="ListParagraph"/>
        <w:numPr>
          <w:ilvl w:val="0"/>
          <w:numId w:val="10"/>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536D39">
      <w:pPr>
        <w:pStyle w:val="ListParagraph"/>
        <w:numPr>
          <w:ilvl w:val="0"/>
          <w:numId w:val="10"/>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536D39">
      <w:pPr>
        <w:pStyle w:val="ListParagraph"/>
        <w:numPr>
          <w:ilvl w:val="0"/>
          <w:numId w:val="10"/>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536D39">
      <w:pPr>
        <w:pStyle w:val="ListParagraph"/>
        <w:numPr>
          <w:ilvl w:val="0"/>
          <w:numId w:val="10"/>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536D39">
      <w:pPr>
        <w:pStyle w:val="ListParagraph"/>
        <w:numPr>
          <w:ilvl w:val="0"/>
          <w:numId w:val="10"/>
        </w:numPr>
        <w:ind w:left="426" w:hanging="426"/>
      </w:pPr>
      <w:r w:rsidRPr="00401552">
        <w:t>Pembuatan report pengeluaran &amp; pemasukan per bulan dalam bentuk grafik atau chart.</w:t>
      </w:r>
    </w:p>
    <w:p w14:paraId="68DA7E60" w14:textId="2A4C112E" w:rsidR="006C3D0D" w:rsidRDefault="006C3D0D" w:rsidP="00536D39">
      <w:pPr>
        <w:pStyle w:val="ListParagraph"/>
        <w:numPr>
          <w:ilvl w:val="0"/>
          <w:numId w:val="10"/>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r>
        <w:t>Teori Pendukung</w:t>
      </w:r>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w:t>
      </w:r>
      <w:r w:rsidR="00DA3B17">
        <w:lastRenderedPageBreak/>
        <w:t>fitur dari Android Studio yang akan berguna dalam pengembangan aplikasi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Aplikasi Seluler</w:t>
      </w:r>
    </w:p>
    <w:p w14:paraId="7A101743" w14:textId="39CBE94E" w:rsidR="0049642A" w:rsidRDefault="0049642A" w:rsidP="0049642A">
      <w:pPr>
        <w:pStyle w:val="ListParagraph"/>
        <w:ind w:left="0"/>
        <w:contextualSpacing w:val="0"/>
        <w:rPr>
          <w:szCs w:val="24"/>
        </w:rPr>
      </w:pPr>
      <w:r>
        <w:rPr>
          <w:szCs w:val="24"/>
        </w:rPr>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w:t>
      </w:r>
      <w:r w:rsidR="00CD535D">
        <w:lastRenderedPageBreak/>
        <w:t>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pembuatan proyek adalah latar belakang, tujuan, ruang lingkup, beserta teori pendukung.</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0CB70489" w14:textId="77DC6914" w:rsidR="00920309" w:rsidRPr="00CB05CF" w:rsidRDefault="00CB05CF" w:rsidP="00CB05CF">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23F6BEA8" w14:textId="736FA9D1" w:rsidR="005F732B" w:rsidRDefault="005F732B" w:rsidP="00FE084B">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0B0B5166" w14:textId="77777777" w:rsidR="0065476B" w:rsidRPr="001C0C68" w:rsidRDefault="0065476B" w:rsidP="00FE084B"/>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6B1FA017" w:rsidR="00B358E4" w:rsidRDefault="00B358E4" w:rsidP="00B358E4">
      <w:r>
        <w:t>Selain report summary, OurMoney akan menyediakan report detail. Gambar 2.11 menunjukkan tampilan report detail di mana report dibuat berdasarkan data dari satu wallet saja.</w:t>
      </w:r>
      <w:r w:rsidR="0022729B">
        <w:t xml:space="preserve">Bila ingin mengubah walletnya maka bisa dipilih di combobox wallet. Selain itu juga dapat dilihat berdasarkan </w:t>
      </w:r>
      <w:r w:rsidR="005C1767">
        <w:t>rentang waktu yang tersedia</w:t>
      </w:r>
      <w:r w:rsidR="0022729B">
        <w:t>.</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t>
      </w:r>
      <w:r>
        <w:lastRenderedPageBreak/>
        <w:t xml:space="preserve">wajib dan jumlah isi wallet yang opsional. Jika jumlah isi wallet </w:t>
      </w:r>
      <w:r w:rsidR="00DB28D1">
        <w:t>tidak diisi angka</w:t>
      </w:r>
      <w:r>
        <w:t>, 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2441B456" w14:textId="019F25E5" w:rsidR="00FF42D2" w:rsidRDefault="00FF42D2" w:rsidP="00FF42D2">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517D6F99" w14:textId="542F1D45" w:rsidR="00D310AF" w:rsidRDefault="00D310AF" w:rsidP="00FF42D2"/>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 xml:space="preserve">dan pengkajian tersebut </w:t>
      </w:r>
      <w:r w:rsidR="00882CE7">
        <w:lastRenderedPageBreak/>
        <w:t>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1C77C86F" w14:textId="566EDC37" w:rsidR="006A0569" w:rsidRDefault="00FC7AF4" w:rsidP="008805F4">
      <w:pPr>
        <w:pStyle w:val="ListParagraph"/>
        <w:ind w:left="0"/>
        <w:contextualSpacing w:val="0"/>
        <w:rPr>
          <w:szCs w:val="24"/>
        </w:rPr>
      </w:pPr>
      <w:r w:rsidRPr="00FC7AF4">
        <w:rPr>
          <w:szCs w:val="24"/>
        </w:rPr>
        <w:t>Pengguna umumnya membagi-bagi keuangannya menjadi beberapa tabungan.</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r>
        <w:rPr>
          <w:b/>
          <w:bCs/>
        </w:rPr>
        <w:t>Transaksi</w:t>
      </w:r>
    </w:p>
    <w:p w14:paraId="64D72978" w14:textId="3987099A" w:rsidR="00C91F21" w:rsidRDefault="00C91F21" w:rsidP="00C91F21">
      <w:pPr>
        <w:pStyle w:val="ListParagraph"/>
        <w:ind w:left="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C882620" w14:textId="77777777" w:rsidR="002F19A5" w:rsidRPr="002F19A5" w:rsidRDefault="002F19A5" w:rsidP="002F19A5">
      <w:pPr>
        <w:ind w:firstLine="0"/>
        <w:rPr>
          <w:szCs w:val="24"/>
        </w:rPr>
      </w:pP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Budget Management/Target Menabung</w:t>
      </w:r>
    </w:p>
    <w:p w14:paraId="4435D20A" w14:textId="23D5692E" w:rsidR="00147B72" w:rsidRPr="00571B79" w:rsidRDefault="00147B72" w:rsidP="00571B79">
      <w:pPr>
        <w:pStyle w:val="ListParagraph"/>
        <w:ind w:left="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r>
        <w:t xml:space="preserve">Sistem yang akan </w:t>
      </w:r>
      <w:r w:rsidR="008805F4">
        <w:t>Dib</w:t>
      </w:r>
      <w:r>
        <w:t>uat</w:t>
      </w:r>
    </w:p>
    <w:p w14:paraId="284A7CAC" w14:textId="6896C05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 xml:space="preserve">OurMoney akan memiliki sistem wallet yang bisa lebih dari 1 sebagai tempat penyimpanan uang user. User dapat menambah wallet dan </w:t>
      </w:r>
      <w:r w:rsidR="00187B0E">
        <w:t>melakukan perubahan pada</w:t>
      </w:r>
      <w:r>
        <w:t xml:space="preserve"> wallet</w:t>
      </w:r>
      <w:r w:rsidR="00187B0E">
        <w:t xml:space="preserve"> miliknya </w:t>
      </w:r>
      <w:r>
        <w:t xml:space="preserve">bila </w:t>
      </w:r>
      <w:r w:rsidR="00187B0E">
        <w:t>dibutuhkan</w:t>
      </w:r>
      <w:r>
        <w:t>.</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053572F"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w:t>
      </w:r>
      <w:r w:rsidR="0011626F">
        <w:t xml:space="preserve"> menggunakan ponsel Android baru</w:t>
      </w:r>
      <w:r w:rsidR="00332244">
        <w:t xml:space="preserve">, </w:t>
      </w:r>
      <w:r w:rsidR="0011626F">
        <w:t>pengguna</w:t>
      </w:r>
      <w:r w:rsidR="00332244">
        <w:t xml:space="preserve"> dapat mentransfer data antar dua android agar </w:t>
      </w:r>
      <w:r w:rsidR="0011626F">
        <w:t xml:space="preserve">data-data transaksi dan </w:t>
      </w:r>
      <w:r w:rsidR="00332244">
        <w:t xml:space="preserve">report tidak hilang dan tidak perlu memasukkan </w:t>
      </w:r>
      <w:r w:rsidR="0011626F">
        <w:t>seluruh data dari awal</w:t>
      </w:r>
      <w:r w:rsidR="00332244">
        <w:t>.</w:t>
      </w:r>
    </w:p>
    <w:p w14:paraId="1C725E49" w14:textId="10FC82D8" w:rsidR="00332244" w:rsidRDefault="00332244" w:rsidP="00E07DA3">
      <w:r>
        <w:lastRenderedPageBreak/>
        <w:t xml:space="preserve">Terakhir adalah fitur budget dimana user akan memasukkan jumlah uang dan tanggal berakhirnya budget. Jadi selama belum </w:t>
      </w:r>
      <w:r w:rsidR="00644F57">
        <w:t xml:space="preserve">sampai </w:t>
      </w:r>
      <w:r>
        <w:t>masa berakhirnya budget, aplikasi akan mencatat setiap transaksi yang terjadi dan mempengaruhi budgetnya sesuai transaksi yang terjadi. Bila terdapat banyak pengeluaran dan 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4F445389" w:rsidR="00EC2DE6" w:rsidRDefault="00EC2DE6" w:rsidP="00EC2DE6">
      <w:r>
        <w:t xml:space="preserve">Gambar </w:t>
      </w:r>
      <w:r w:rsidR="007D1BF5">
        <w:t>2.1</w:t>
      </w:r>
      <w:r w:rsidR="00EA476A">
        <w:t>6</w:t>
      </w:r>
      <w:r>
        <w:t xml:space="preserve"> </w:t>
      </w:r>
      <w:r w:rsidR="007329C1">
        <w:t>adalah</w:t>
      </w:r>
      <w:r>
        <w:t xml:space="preserve"> </w:t>
      </w:r>
      <w:r w:rsidR="007329C1" w:rsidRPr="00E26C7E">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r w:rsidR="002F76AE">
        <w:t xml:space="preserve">Sistem OurMoney melibatkan 1 </w:t>
      </w:r>
      <w:r w:rsidR="002F76AE">
        <w:lastRenderedPageBreak/>
        <w:t>aktor, yaitu pengguna aplikasi.</w:t>
      </w:r>
      <w:r w:rsidR="00E26C7E">
        <w:t xml:space="preserve"> Terdapat sejumlah use case yang merupakan use case extend dari use case lainnya.</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79748A4F" w:rsidR="003E151F" w:rsidRDefault="003E151F" w:rsidP="003F2EAC">
      <w:pPr>
        <w:pStyle w:val="STTSJudulBab"/>
      </w:pPr>
      <w:r>
        <w:t>SISTEM DESAIN</w:t>
      </w: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7ACCC69A"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Menabung, Laporan, dan Profil.</w:t>
      </w:r>
      <w:r w:rsidR="00590174">
        <w:t xml:space="preserve"> Tampilan akhir dari navigation bar yang digunakan OurMoney terdapat pada gambar 3.1</w:t>
      </w:r>
      <w:r w:rsidR="0052200C">
        <w:t xml:space="preserve"> di atas.</w:t>
      </w:r>
    </w:p>
    <w:p w14:paraId="10E9AF29" w14:textId="06EAE5F3" w:rsidR="00124044" w:rsidRDefault="00124044" w:rsidP="00B56915"/>
    <w:p w14:paraId="7C844875" w14:textId="79DC9EA5" w:rsidR="003F2EAC" w:rsidRDefault="003F2EAC" w:rsidP="00B56915"/>
    <w:p w14:paraId="047149ED" w14:textId="77777777" w:rsidR="003F2EAC" w:rsidRDefault="003F2EAC"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t>Tampilan Input Nama OurMoney</w:t>
      </w:r>
    </w:p>
    <w:p w14:paraId="7EC0DE47" w14:textId="3A60E87D" w:rsidR="00124044" w:rsidRDefault="00D3016E" w:rsidP="00D3016E">
      <w:r>
        <w:t xml:space="preserve">Sebelum anda bisa menggunakan OurMoney,anda harus mengisi nama anda dulu. Ini bisa dipakai sebagai pengidentifikasi pengguna aplikasi agar tidak dipusingkan dengan aplikasi milik orang lain. </w:t>
      </w:r>
      <w:r w:rsidR="00E6310B">
        <w:t>Setelah nama diisi, maka anda akan diarahkan menuju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t>Tampilan HomePage OurMoney</w:t>
      </w:r>
    </w:p>
    <w:p w14:paraId="042A2DA1" w14:textId="77777777" w:rsidR="002C3F3F" w:rsidRPr="002C3F3F" w:rsidRDefault="002C3F3F" w:rsidP="002C3F3F">
      <w:pPr>
        <w:ind w:firstLine="0"/>
      </w:pPr>
    </w:p>
    <w:p w14:paraId="4DAE4092" w14:textId="48D9F580" w:rsidR="003F0642" w:rsidRDefault="003F0642" w:rsidP="006F598C">
      <w:r>
        <w:t>Tampilan home OurMoney akan menampilkan data-data keuangan secara singkat dan mudah ditangkap pengguna. Data-data yang ditampilkan antara lain nama pengguna, total uang secara keseluruhan, dan daftar transaksi terbaru (akhir-akhir ini). Tiap transaksi pada daftar transaksi tersebut dapat diklik agar muncul sebuah tampilan detail transaksi.</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Tambah Transaksi OurMoney</w:t>
      </w:r>
    </w:p>
    <w:p w14:paraId="5D0A5FEA" w14:textId="720E7FA4" w:rsidR="006F598C" w:rsidRDefault="006F598C" w:rsidP="00B171DD">
      <w:pPr>
        <w:ind w:firstLine="0"/>
      </w:pPr>
    </w:p>
    <w:p w14:paraId="79C1CDB4" w14:textId="59ECE536" w:rsidR="00B07A3F" w:rsidRDefault="006F598C" w:rsidP="00B171DD">
      <w:r>
        <w:t xml:space="preserve">Setelah anda memencet tombol tambah transaksi, anda akan memasuki halaman Tambah Transaksi (Gambar 3.4). Di halaman ini anda bisa memilih dua tombol pengeluaran dan pemasukan untuk memilih jenis transaksi anda. Setelah memilih jenis transaksi anda anda bisa mengisi jumlah pengeluaran/pemasukan anda, kategori transaksi anda, wallet yang dipakai untuk transaksi anda, keterangan transaksi anda dan yang terakhir adalah </w:t>
      </w:r>
      <w:r w:rsidR="00B07A3F">
        <w:t>tanggal transaksi dimana defaultnya adalah hari tersebut.</w:t>
      </w:r>
      <w:r w:rsidR="00B171DD">
        <w:t xml:space="preserve"> Setelah semuanya diisi maka bila tombol simpan tranksi dipencet maka transaksi akan bisa dilihat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t>Tampilan Detail Transaksi OurMoney</w:t>
      </w:r>
    </w:p>
    <w:p w14:paraId="6274D4AA" w14:textId="77777777" w:rsidR="0054364B" w:rsidRDefault="0054364B" w:rsidP="0054364B">
      <w:pPr>
        <w:ind w:firstLine="0"/>
      </w:pPr>
      <w:r>
        <w:tab/>
      </w:r>
    </w:p>
    <w:p w14:paraId="06E8E57E" w14:textId="77777777" w:rsidR="00933F80" w:rsidRDefault="0054364B" w:rsidP="0054364B">
      <w:r>
        <w:t>Bila salah satu transaksi di home dipencet, maka aplikasi akan diarahkan ke halaman detail transaksi(Gambar 3.5). Di sini ditampil</w:t>
      </w:r>
      <w:r w:rsidR="00933F80">
        <w:t>kan</w:t>
      </w:r>
      <w:r>
        <w:t xml:space="preserve"> detail dari transaksi </w:t>
      </w:r>
      <w:r w:rsidR="00933F80">
        <w:t>bersama</w:t>
      </w:r>
      <w:r>
        <w:t xml:space="preserve"> dengan tombol edit dan hapus transaksi. Bilamana tombol hapus </w:t>
      </w:r>
      <w:r>
        <w:lastRenderedPageBreak/>
        <w:t xml:space="preserve">transaksi dipencet transaki akan menanyakan anda apabila anda yakin ingin menghapusnya, bila iya maka anda akan </w:t>
      </w:r>
      <w:r w:rsidR="00933F80">
        <w:t>kembali</w:t>
      </w:r>
      <w:r>
        <w:t xml:space="preserve"> ke halaman home dengan transaksi yang sebelumnya terhapus.</w:t>
      </w:r>
      <w:r w:rsidR="00715E4E">
        <w:t xml:space="preserve"> </w:t>
      </w:r>
    </w:p>
    <w:p w14:paraId="0BEC2D3F" w14:textId="079670ED" w:rsidR="00DC2679" w:rsidRDefault="00715E4E" w:rsidP="00DC2679">
      <w:r>
        <w:t>Seme</w:t>
      </w:r>
      <w:r w:rsidR="003717F6">
        <w:t>n</w:t>
      </w:r>
      <w:r>
        <w:t xml:space="preserve">tara bila anda memilih untuk mengedit transaksi, anda akan diarahkan ke </w:t>
      </w:r>
      <w:r w:rsidR="003717F6">
        <w:t>Halaman Tambah Transaksi(Gambar 3.4)</w:t>
      </w:r>
      <w:r w:rsidR="00933F80">
        <w:t>.Setelah anda mengubah seluruh isian yang tersedia, and dapat</w:t>
      </w:r>
      <w:r w:rsidR="003717F6">
        <w:t xml:space="preserve"> memencet simpan transaksi transaksi yang anda pilih sebelumnya</w:t>
      </w:r>
      <w:r w:rsidR="00933F80">
        <w:t xml:space="preserve"> telah merubah. Anda bisa mengubah seluruh bagian dari transaksi termasuk tanggal transaksi itu terlaksana.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701EFC5E"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t>Tampilan Menabung OurMoney</w:t>
      </w:r>
    </w:p>
    <w:p w14:paraId="0CB17080" w14:textId="4EFFC3A2" w:rsidR="002C3F3F" w:rsidRDefault="002C3F3F" w:rsidP="002C3F3F">
      <w:r>
        <w:lastRenderedPageBreak/>
        <w:t>Tampilan menabung OurMoney mencakup data-data target menabung pengguna. Tampilan menabung akan menampilkan data angka target menabung, tanggal tenggat waktu menabung, dan jumlah uang yang terkumpul.</w:t>
      </w:r>
      <w:r w:rsidR="0057429C">
        <w:t xml:space="preserve"> Bila Tidak Ada target maka Target akan berkata bila target tidak aktif, sementara bila ada target maka akan diisi </w:t>
      </w:r>
      <w:r w:rsidR="00C04BC4">
        <w:t>dengan target yang telah anda tentukan.</w:t>
      </w:r>
      <w:r w:rsidR="005A338F">
        <w:t>Di bawah adalah deadline target anda dan yang di paling bawah adalah perkembangan anda menuju target tersebut.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62704CA7"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t>Tampilan Target Baru OurMoney</w:t>
      </w:r>
    </w:p>
    <w:p w14:paraId="04373A0F" w14:textId="443998F0" w:rsidR="00372DDE" w:rsidRDefault="00F3780C" w:rsidP="00F3780C">
      <w:pPr>
        <w:ind w:firstLine="0"/>
        <w:jc w:val="left"/>
      </w:pPr>
      <w:r>
        <w:tab/>
        <w:t>Bila anda memilih untuk membuat targer baru maka anda akan dialihkan ke halaman ini. Di halaman ini anda bisa mengisi target anda</w:t>
      </w:r>
      <w:r w:rsidR="0093675D">
        <w:t xml:space="preserve"> dan tanggat waktu </w:t>
      </w:r>
      <w:r w:rsidR="0093675D">
        <w:lastRenderedPageBreak/>
        <w:t xml:space="preserve">target anda. </w:t>
      </w:r>
      <w:r w:rsidR="000A7B46">
        <w:t>Setelah mengisi target dan masa tenggat waktu, anda bisa mem</w:t>
      </w:r>
      <w:r w:rsidR="008F7A43">
        <w:t>encet tombol tambah target untuk  selesai membuat target baru.</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t>Tampilan Laporan OurMoney</w:t>
      </w:r>
    </w:p>
    <w:p w14:paraId="0447BE76" w14:textId="77777777" w:rsidR="002C3F3F" w:rsidRPr="002C3F3F" w:rsidRDefault="002C3F3F" w:rsidP="002C3F3F"/>
    <w:p w14:paraId="2994B527" w14:textId="402847D4" w:rsidR="004F516F" w:rsidRDefault="00A81B09" w:rsidP="00A81B09">
      <w:r>
        <w:t>Tampilan laporan OurMoney menyajikan laporan keuangan pengguna. Laporan berbentuk grafik pie chart sebanyak 2 buah yang masing-masing akan menampilkan data pengeluaran dan pemasukan. Rentang waktu dari data yang ditampilkan dapat diatur melalui sebuah spinner, yang memampukan pengguna untuk menampilkan transaksi secara keseluruhan,</w:t>
      </w:r>
      <w:r w:rsidR="0065105A">
        <w:t>atau bisa memilih diantara</w:t>
      </w:r>
      <w:r>
        <w:t xml:space="preserve"> bulan ini, </w:t>
      </w:r>
      <w:r w:rsidR="0065105A">
        <w:t>hingga</w:t>
      </w:r>
      <w:r>
        <w:t xml:space="preserve"> 3 bulan yang lalu.</w:t>
      </w:r>
    </w:p>
    <w:p w14:paraId="0F1EDC50" w14:textId="3C47F47A" w:rsidR="005E2302" w:rsidRDefault="00C215BC" w:rsidP="00C215BC">
      <w:pPr>
        <w:ind w:firstLine="0"/>
      </w:pPr>
      <w:r>
        <w:tab/>
        <w:t xml:space="preserve">Seluruh pengeluaran dan pemasukan akan ditampilkan di bawah chart, pemasukan dan pengeluaran. Mereka digabungkan berdasakan kategori, jadi bila ada 2 atau lebih transaksi dengan kategori makanan, maka jumlahnya akan digabung menjadi 1 dan dimasukkan sebagai makanan di sini. Dan terakhir </w:t>
      </w:r>
      <w:r>
        <w:lastRenderedPageBreak/>
        <w:t>setelah semua kategori telah dicetak maka untung atau rugi secara keseluruhan akan dicatat di bagian paling bawah halaman ini.</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4AE0542B"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9</w:t>
      </w:r>
      <w:r>
        <w:rPr>
          <w:sz w:val="24"/>
          <w:szCs w:val="24"/>
        </w:rPr>
        <w:br/>
        <w:t xml:space="preserve">Tampilan </w:t>
      </w:r>
      <w:r w:rsidR="00A372E0">
        <w:rPr>
          <w:sz w:val="24"/>
          <w:szCs w:val="24"/>
        </w:rPr>
        <w:t>profil</w:t>
      </w:r>
      <w:r>
        <w:rPr>
          <w:sz w:val="24"/>
          <w:szCs w:val="24"/>
        </w:rPr>
        <w:t xml:space="preserve"> OurMoney</w:t>
      </w:r>
    </w:p>
    <w:p w14:paraId="6C22ABA7" w14:textId="0213445E" w:rsidR="00A372E0" w:rsidRDefault="00A372E0" w:rsidP="00A372E0">
      <w:r>
        <w:t>Tampilan profil OurMoney akan berfungsi sebagai tampilan profil dan pengaturan sekaligus. Terdapat nama pengguna aplikasi pada bagian atas beserta saldo total</w:t>
      </w:r>
      <w:r w:rsidR="00B64662">
        <w:t>, terdapat juga pilihan untuk mengelola wallet dan kategori serta pilihan untuk mengimpor/expor data</w:t>
      </w:r>
      <w:r>
        <w:t>.</w:t>
      </w:r>
      <w:r w:rsidR="00B64662">
        <w:t xml:space="preserve"> Terakhir juga terdapat pilihan untuk mengubah nama anda bila anda ingin mengubah nama tampilan anda.</w:t>
      </w:r>
      <w:r>
        <w:t xml:space="preserve"> </w:t>
      </w:r>
    </w:p>
    <w:p w14:paraId="09200608" w14:textId="21BAF64D" w:rsidR="00A372E0" w:rsidRDefault="00A372E0" w:rsidP="00A372E0">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1CD034EB"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10</w:t>
      </w:r>
      <w:r>
        <w:rPr>
          <w:sz w:val="24"/>
          <w:szCs w:val="24"/>
        </w:rPr>
        <w:br/>
        <w:t xml:space="preserve">Tampilan </w:t>
      </w:r>
      <w:r w:rsidR="00416D46">
        <w:rPr>
          <w:sz w:val="24"/>
          <w:szCs w:val="24"/>
        </w:rPr>
        <w:t>H</w:t>
      </w:r>
      <w:r>
        <w:rPr>
          <w:sz w:val="24"/>
          <w:szCs w:val="24"/>
        </w:rPr>
        <w:t xml:space="preserve">alaman </w:t>
      </w:r>
      <w:r w:rsidR="00A9365D">
        <w:rPr>
          <w:sz w:val="24"/>
          <w:szCs w:val="24"/>
        </w:rPr>
        <w:t>W</w:t>
      </w:r>
      <w:r>
        <w:rPr>
          <w:sz w:val="24"/>
          <w:szCs w:val="24"/>
        </w:rPr>
        <w:t>allet OurMone</w:t>
      </w:r>
    </w:p>
    <w:p w14:paraId="3C12EF3E" w14:textId="61C0BA8F" w:rsidR="00491E88" w:rsidRDefault="005537EC" w:rsidP="00491E88">
      <w:r>
        <w:lastRenderedPageBreak/>
        <w:t xml:space="preserve">Ini halaman wallet anda. Halaman ini berisi seluruh wallet anda. Di kanan atas ada simbol yang dapat dipencet agar bisa menambah wallet baru, atau anda bisa mengklik salah satu walletnya agar bisa </w:t>
      </w:r>
      <w:r w:rsidR="006D7F8B">
        <w:t>mengedit wallet yang dipilih.</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D003C8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11</w:t>
      </w:r>
      <w:r>
        <w:rPr>
          <w:sz w:val="24"/>
          <w:szCs w:val="24"/>
        </w:rPr>
        <w:br/>
        <w:t xml:space="preserve">Tampilan </w:t>
      </w:r>
      <w:r w:rsidR="00341704">
        <w:rPr>
          <w:sz w:val="24"/>
          <w:szCs w:val="24"/>
        </w:rPr>
        <w:t>Tambah</w:t>
      </w:r>
      <w:r>
        <w:rPr>
          <w:sz w:val="24"/>
          <w:szCs w:val="24"/>
        </w:rPr>
        <w:t xml:space="preserve"> Wallet OurMone</w:t>
      </w:r>
      <w:r w:rsidR="00897C9F">
        <w:rPr>
          <w:sz w:val="24"/>
          <w:szCs w:val="24"/>
        </w:rPr>
        <w:t>y</w:t>
      </w:r>
    </w:p>
    <w:p w14:paraId="22086301" w14:textId="7497BC34" w:rsidR="006D7F8B" w:rsidRDefault="006D7F8B" w:rsidP="006D7F8B">
      <w:pPr>
        <w:ind w:firstLine="0"/>
        <w:jc w:val="center"/>
      </w:pPr>
    </w:p>
    <w:p w14:paraId="7C1C01BC" w14:textId="5DDADCBC" w:rsidR="00F6591D" w:rsidRDefault="00F6591D" w:rsidP="00F6591D">
      <w:pPr>
        <w:ind w:firstLine="0"/>
      </w:pPr>
      <w:r>
        <w:tab/>
        <w:t>Bila anda menglik simbol + di kanan atas, maka anda akan dialihkan ke halaman ini untuk membuat wallet baru. Isi nama wallet dan saldo awal wallet tersebut lali klik simpan wallet maka wallet baru anda siap dipakai. Setelah itu anda akan diarahkan ke halaman wallet dengan wallet baru anda.</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12F86AA"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12</w:t>
      </w:r>
      <w:r>
        <w:rPr>
          <w:sz w:val="24"/>
          <w:szCs w:val="24"/>
        </w:rPr>
        <w:br/>
        <w:t>Tampilan Edit Wallet OurMoney</w:t>
      </w:r>
    </w:p>
    <w:p w14:paraId="599AC2F8" w14:textId="50C7C745" w:rsidR="00897C9F" w:rsidRDefault="00897C9F" w:rsidP="00F6591D">
      <w:pPr>
        <w:ind w:firstLine="0"/>
      </w:pPr>
    </w:p>
    <w:p w14:paraId="1B347D42" w14:textId="72F434B8" w:rsidR="00897C9F" w:rsidRDefault="00897C9F" w:rsidP="009773A4">
      <w:r>
        <w:t xml:space="preserve">Tapi bila anda menglik </w:t>
      </w:r>
      <w:r w:rsidR="00966B4F">
        <w:t>wallet di halaman sebelumnya(Gambar 3.6), maka anda akan masuk ke halaman ini . Anda cukup mengisi nama wallet anda. Setelah itu anda klik simpan wallet dan wallet anda akan berubah.</w:t>
      </w:r>
      <w:r w:rsidR="008731B9">
        <w:t>Perubahan anda akan terlihat setelah anda memencet tombol simpan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7D5EADB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13</w:t>
      </w:r>
      <w:r>
        <w:rPr>
          <w:sz w:val="24"/>
          <w:szCs w:val="24"/>
        </w:rPr>
        <w:br/>
        <w:t>Tampilan</w:t>
      </w:r>
      <w:r w:rsidR="00E002D4">
        <w:rPr>
          <w:sz w:val="24"/>
          <w:szCs w:val="24"/>
        </w:rPr>
        <w:t xml:space="preserve"> Halaman Kategori</w:t>
      </w:r>
      <w:r>
        <w:rPr>
          <w:sz w:val="24"/>
          <w:szCs w:val="24"/>
        </w:rPr>
        <w:t xml:space="preserve"> OurMoney</w:t>
      </w:r>
    </w:p>
    <w:p w14:paraId="669AB44E" w14:textId="58040F5E" w:rsidR="00E002D4" w:rsidRDefault="00E002D4" w:rsidP="00E002D4"/>
    <w:p w14:paraId="2ECE6CBB" w14:textId="24106356" w:rsidR="00E002D4" w:rsidRDefault="00E002D4" w:rsidP="00E002D4">
      <w:r>
        <w:tab/>
        <w:t>Ini adalah tampilah kategori OurMoney, disini anda bisa melihat seluruh kategori anda. Anda bisa memisahkan berdasarkan pemasukan maupun pengeluaran</w:t>
      </w:r>
      <w:r w:rsidR="00CE474E">
        <w:t>. Dan seperti di halaman wallet, anda bisa menekan simbol + di kanan atas untuk menambah kategori dan menekan nama kategori untuk mengeditnya.</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7D10983A"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BF4812">
        <w:rPr>
          <w:sz w:val="24"/>
          <w:szCs w:val="24"/>
        </w:rPr>
        <w:t>4</w:t>
      </w:r>
      <w:r>
        <w:rPr>
          <w:sz w:val="24"/>
          <w:szCs w:val="24"/>
        </w:rPr>
        <w:br/>
        <w:t>Tampilan Halaman Tambah/Edit Kategori OurMoney</w:t>
      </w:r>
    </w:p>
    <w:p w14:paraId="58D88AA7" w14:textId="0E8E207B" w:rsidR="00A15109" w:rsidRDefault="00A15109" w:rsidP="00A15109">
      <w:r>
        <w:lastRenderedPageBreak/>
        <w:tab/>
        <w:t>Ini adalah kalaman untuk menambah atau mengedit kategori anda. Anda hnya perlu memasukkan nama kategori, dan pilih jenis dari kategori tersebut. Setelah itu anda bisa menekan tombol simp</w:t>
      </w:r>
      <w:r w:rsidR="00C0392D">
        <w:t>an kategori dan kategori anda seharusnya kelihatan di halaman Kategori.</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61C3BC97"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BF4812">
        <w:rPr>
          <w:sz w:val="24"/>
          <w:szCs w:val="24"/>
        </w:rPr>
        <w:t>5</w:t>
      </w:r>
      <w:r>
        <w:rPr>
          <w:sz w:val="24"/>
          <w:szCs w:val="24"/>
        </w:rPr>
        <w:br/>
        <w:t>Tampilan Halaman Ekspor/Impor Data OurMoney</w:t>
      </w:r>
    </w:p>
    <w:p w14:paraId="38891D99" w14:textId="77777777" w:rsidR="000A65A6" w:rsidRDefault="000A65A6" w:rsidP="00A15109"/>
    <w:p w14:paraId="1A9FF13F" w14:textId="0ED0FCBC" w:rsidR="006F4309" w:rsidRPr="00491E88" w:rsidRDefault="000A65A6" w:rsidP="00FF0F23">
      <w:r>
        <w:t xml:space="preserve">Terakhir kita memiliki halaman </w:t>
      </w:r>
      <w:r w:rsidR="005A6629">
        <w:t>expor/impor data. Halaman ini berguna bila anda mau melanjutkan perkembangan anda di telepon genggam lainnya atau mau menghapus seluruh isi telepon anda, anda bisa memakai halaman ini. Ekspor data dapat ditekan untuk mengeluarkan file yang bisa dibaca saat impor data ditekan. Dan juga ditampilkan lokasi file anda disimpan, sehingga anda dapat mengambil file itu, menempatkan file tersebut ke hp lain dengan lokasi yang sama lalu klik impor data untuk mengambil data dari file tersebut.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602F2ADB"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16</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26AD44A5"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BF4812">
        <w:rPr>
          <w:sz w:val="24"/>
          <w:szCs w:val="24"/>
        </w:rPr>
        <w:t>7</w:t>
      </w:r>
      <w:r>
        <w:rPr>
          <w:sz w:val="24"/>
          <w:szCs w:val="24"/>
        </w:rPr>
        <w:br/>
        <w:t>Physical Data Model</w:t>
      </w:r>
    </w:p>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536D39">
      <w:pPr>
        <w:pStyle w:val="ListParagraph"/>
        <w:numPr>
          <w:ilvl w:val="0"/>
          <w:numId w:val="13"/>
        </w:numPr>
      </w:pPr>
      <w:r>
        <w:lastRenderedPageBreak/>
        <w:t xml:space="preserve">Category : </w:t>
      </w:r>
      <w:r w:rsidR="00F71651">
        <w:t>Category</w:t>
      </w:r>
      <w:r>
        <w:t xml:space="preserve"> adalah sebuah sebuah penanda yang dipasangkan ke transaksi anda sebagai keterangan apa yang akan dilakukan dengan 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536D39">
      <w:pPr>
        <w:pStyle w:val="ListParagraph"/>
        <w:numPr>
          <w:ilvl w:val="0"/>
          <w:numId w:val="13"/>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536D39">
      <w:pPr>
        <w:pStyle w:val="ListParagraph"/>
        <w:numPr>
          <w:ilvl w:val="1"/>
          <w:numId w:val="13"/>
        </w:numPr>
      </w:pPr>
      <w:r>
        <w:t>wallet_id untuk menarik wallet apa yang akan dipengaruhi</w:t>
      </w:r>
    </w:p>
    <w:p w14:paraId="28F167A1" w14:textId="05D14814" w:rsidR="00801607" w:rsidRDefault="00801607" w:rsidP="00536D39">
      <w:pPr>
        <w:pStyle w:val="ListParagraph"/>
        <w:numPr>
          <w:ilvl w:val="1"/>
          <w:numId w:val="13"/>
        </w:numPr>
      </w:pPr>
      <w:r>
        <w:t>category_id untuk menarik kategori dari transaksi ini</w:t>
      </w:r>
    </w:p>
    <w:p w14:paraId="48C6E575" w14:textId="4B1BD978" w:rsidR="00801607" w:rsidRDefault="00801607" w:rsidP="00536D39">
      <w:pPr>
        <w:pStyle w:val="ListParagraph"/>
        <w:numPr>
          <w:ilvl w:val="1"/>
          <w:numId w:val="13"/>
        </w:numPr>
      </w:pPr>
      <w:r>
        <w:t>timestamp untuk menentukan kapan transaksi ini dilaksanakan</w:t>
      </w:r>
    </w:p>
    <w:p w14:paraId="0672A6EA" w14:textId="74E301D1" w:rsidR="00801607" w:rsidRDefault="00801607" w:rsidP="00536D39">
      <w:pPr>
        <w:pStyle w:val="ListParagraph"/>
        <w:numPr>
          <w:ilvl w:val="1"/>
          <w:numId w:val="13"/>
        </w:numPr>
      </w:pPr>
      <w:r>
        <w:t>note adalah keterangan tambahan yang bisa dimasukkan ke transaction tetapi tidak bersifat wajib.</w:t>
      </w:r>
    </w:p>
    <w:p w14:paraId="4D7A5CF1" w14:textId="0C6443D6" w:rsidR="00801607" w:rsidRDefault="00801607" w:rsidP="00536D39">
      <w:pPr>
        <w:pStyle w:val="ListParagraph"/>
        <w:numPr>
          <w:ilvl w:val="1"/>
          <w:numId w:val="13"/>
        </w:numPr>
      </w:pPr>
      <w:r>
        <w:t>Value adalah jumlah uang yang dipakai/didapatkan dalam transaksi ini.</w:t>
      </w:r>
    </w:p>
    <w:p w14:paraId="61983A4F" w14:textId="4BAA533E" w:rsidR="00317C2A" w:rsidRDefault="00944F66" w:rsidP="00536D39">
      <w:pPr>
        <w:pStyle w:val="ListParagraph"/>
        <w:numPr>
          <w:ilvl w:val="0"/>
          <w:numId w:val="13"/>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536D39">
      <w:pPr>
        <w:pStyle w:val="ListParagraph"/>
        <w:numPr>
          <w:ilvl w:val="1"/>
          <w:numId w:val="13"/>
        </w:numPr>
      </w:pPr>
      <w:r>
        <w:t xml:space="preserve">Wallet_id : </w:t>
      </w:r>
      <w:r w:rsidR="002D3F76">
        <w:t>M</w:t>
      </w:r>
      <w:r>
        <w:t>enarik wallet yang reportnya akan ditampilkan</w:t>
      </w:r>
    </w:p>
    <w:p w14:paraId="0CA6428E" w14:textId="53BF800E" w:rsidR="00317C2A" w:rsidRDefault="00317C2A" w:rsidP="00536D39">
      <w:pPr>
        <w:pStyle w:val="ListParagraph"/>
        <w:numPr>
          <w:ilvl w:val="1"/>
          <w:numId w:val="13"/>
        </w:numPr>
      </w:pPr>
      <w:r>
        <w:t>Report_date : Tanggal report diciptakan</w:t>
      </w:r>
    </w:p>
    <w:p w14:paraId="23BE6C4D" w14:textId="75DFC301" w:rsidR="00317C2A" w:rsidRDefault="00317C2A" w:rsidP="00536D39">
      <w:pPr>
        <w:pStyle w:val="ListParagraph"/>
        <w:numPr>
          <w:ilvl w:val="1"/>
          <w:numId w:val="13"/>
        </w:numPr>
      </w:pPr>
      <w:r>
        <w:t>Starting_balance : Jumlah uang di awal hari/minggu/bulan</w:t>
      </w:r>
    </w:p>
    <w:p w14:paraId="1C01D74E" w14:textId="3A26B563" w:rsidR="00317C2A" w:rsidRDefault="00317C2A" w:rsidP="00536D39">
      <w:pPr>
        <w:pStyle w:val="ListParagraph"/>
        <w:numPr>
          <w:ilvl w:val="1"/>
          <w:numId w:val="13"/>
        </w:numPr>
      </w:pPr>
      <w:r>
        <w:t>Ending_balance : Jumlah uang di saat report sudah difinalkan</w:t>
      </w:r>
    </w:p>
    <w:p w14:paraId="0500CD23" w14:textId="60B4139C" w:rsidR="00317C2A" w:rsidRDefault="00317C2A" w:rsidP="00536D39">
      <w:pPr>
        <w:pStyle w:val="ListParagraph"/>
        <w:numPr>
          <w:ilvl w:val="1"/>
          <w:numId w:val="13"/>
        </w:numPr>
      </w:pPr>
      <w:r>
        <w:t>Total_income : Total pemasukan selama report masih aktif</w:t>
      </w:r>
    </w:p>
    <w:p w14:paraId="62072C46" w14:textId="11CB457B" w:rsidR="00317C2A" w:rsidRDefault="00317C2A" w:rsidP="00536D39">
      <w:pPr>
        <w:pStyle w:val="ListParagraph"/>
        <w:numPr>
          <w:ilvl w:val="1"/>
          <w:numId w:val="13"/>
        </w:numPr>
      </w:pPr>
      <w:r>
        <w:t>Total_expense : Total pengeluaran selama report masih aktif</w:t>
      </w:r>
    </w:p>
    <w:p w14:paraId="0AE753D3" w14:textId="4AFC02E6" w:rsidR="00317C2A" w:rsidRDefault="00317C2A" w:rsidP="00536D39">
      <w:pPr>
        <w:pStyle w:val="ListParagraph"/>
        <w:numPr>
          <w:ilvl w:val="1"/>
          <w:numId w:val="13"/>
        </w:numPr>
      </w:pPr>
      <w:r>
        <w:t>Saving_target : Jumlah target berhemat yang telah ditentukan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 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29C9B0DE" w:rsidR="00D564EE" w:rsidRDefault="00660E80" w:rsidP="00224C9A">
      <w:r>
        <w:t>Pada line</w:t>
      </w:r>
      <w:r w:rsidR="00891DEE">
        <w:t xml:space="preserve"> ke – 4 hingga 10, </w:t>
      </w:r>
      <w:r w:rsidR="00522BF7">
        <w:t>setiap</w:t>
      </w:r>
      <w:r w:rsidR="00891DEE">
        <w:t xml:space="preserve"> transaksi </w:t>
      </w:r>
      <w:r w:rsidR="00522BF7">
        <w:t>akan diperiksa</w:t>
      </w:r>
      <w:r w:rsidR="00891DEE">
        <w:t xml:space="preserve"> kategorinya lalu jumlah dari transaksinya di</w:t>
      </w:r>
      <w:r w:rsidR="00C57016">
        <w:t xml:space="preserve">masukkan di index arraylist jumlah yang sesuai. Proses </w:t>
      </w:r>
      <w:r w:rsidR="00C57016">
        <w:lastRenderedPageBreak/>
        <w:t xml:space="preserve">ini berulang terus hingga seluruh transaksi sudah dipakai. Sementara line 11 hingga 13 melakukan loop yang mirip dengan satu perbedaan, yaitu dengan menambah </w:t>
      </w:r>
      <w:r>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dipakai untuk menunjukkan rugi atau untung yang dimiliki. Dengan memulai total dengan 0 lalu mengecek 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407ABAFF" w:rsidR="00377D63" w:rsidRDefault="00377D63" w:rsidP="00377D63">
      <w:pPr>
        <w:pStyle w:val="STTSAlgoritma"/>
      </w:pPr>
      <w:r>
        <w:t xml:space="preserve">Algoritma 3.2 </w:t>
      </w:r>
      <w:r w:rsidR="004D0BF9">
        <w:t xml:space="preserve">Algoritma </w:t>
      </w:r>
      <w:r w:rsidR="001327AB">
        <w:t>A</w:t>
      </w:r>
      <w:r w:rsidR="004D0BF9">
        <w:t>dd/</w:t>
      </w:r>
      <w:r w:rsidR="001327AB">
        <w:t>U</w:t>
      </w:r>
      <w:r w:rsidR="004D0BF9">
        <w:t xml:space="preserve">pdate </w:t>
      </w:r>
      <w:r w:rsidR="001327AB">
        <w:t>W</w:t>
      </w:r>
      <w:r w:rsidR="004D0BF9">
        <w:t>allet/</w:t>
      </w:r>
      <w:r w:rsidR="001327AB">
        <w:t>K</w:t>
      </w:r>
      <w:r w:rsidR="004D0BF9">
        <w:t>ategori</w:t>
      </w:r>
    </w:p>
    <w:p w14:paraId="4A0FF2C5" w14:textId="1ED89156" w:rsidR="004D0BF9" w:rsidRDefault="004D0BF9" w:rsidP="00536D39">
      <w:pPr>
        <w:pStyle w:val="STTSAlgoritmaContent"/>
        <w:numPr>
          <w:ilvl w:val="0"/>
          <w:numId w:val="22"/>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diisi semuanya";</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"Mohon diisi semuanya";</w:t>
      </w:r>
    </w:p>
    <w:p w14:paraId="0898B067" w14:textId="77777777" w:rsidR="004D0BF9" w:rsidRDefault="004D0BF9" w:rsidP="004D0BF9">
      <w:pPr>
        <w:pStyle w:val="STTSAlgoritmaContent"/>
        <w:ind w:left="284"/>
      </w:pPr>
      <w:r>
        <w:t xml:space="preserve">    ELSE</w:t>
      </w:r>
    </w:p>
    <w:p w14:paraId="371A9761" w14:textId="05F1B5FA" w:rsidR="00816096" w:rsidRDefault="004D0BF9" w:rsidP="00536D39">
      <w:pPr>
        <w:pStyle w:val="STTSAlgoritmaContent"/>
        <w:numPr>
          <w:ilvl w:val="0"/>
          <w:numId w:val="6"/>
        </w:numPr>
        <w:ind w:left="284"/>
      </w:pPr>
      <w:r>
        <w:t xml:space="preserve">      </w:t>
      </w:r>
      <w:r w:rsidR="00816096">
        <w:t>IF WALL TIDAK KOSONG THEN</w:t>
      </w:r>
    </w:p>
    <w:p w14:paraId="122E3ADC" w14:textId="3079CA50" w:rsidR="00816096" w:rsidRDefault="00816096" w:rsidP="00536D39">
      <w:pPr>
        <w:pStyle w:val="STTSAlgoritmaContent"/>
        <w:numPr>
          <w:ilvl w:val="0"/>
          <w:numId w:val="6"/>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r>
        <w:t xml:space="preserve">Algoritma 3.2 dipakai untuk </w:t>
      </w:r>
      <w:r w:rsidR="002A1207">
        <w:t>menambah atau mengubah wallet atau kategori yang dipilih</w:t>
      </w:r>
      <w:r w:rsidR="006E21EF">
        <w:t xml:space="preserve">. Pertama kita menyiapkan seluruh variable yang diperlukan, seperti kateg atau wall yang dipakai untuk menandakan apabila sesi sekarang merupakan sebuah sesi editan atau tidak. Bila hedua variable tersebut tidak ada, maka bisa ditentukan bila </w:t>
      </w:r>
      <w:r w:rsidR="00AF341D">
        <w:t xml:space="preserve">sesi sekarang ini adalah sesi penambahan kategori atau wallet. </w:t>
      </w:r>
    </w:p>
    <w:p w14:paraId="7F10C1C5" w14:textId="1D15B301" w:rsidR="00AF341D" w:rsidRDefault="00AF341D" w:rsidP="002A1207">
      <w:r>
        <w:t>Di awal bila input nama dikosongkan, maka akan keluarkan pesan untuk isi semua lalu program selesai, tapi bila terisi maka akan ada pengecekan. Bila sekarang ini sedang mengolah kategori maka akan dijalankan kode</w:t>
      </w:r>
      <w:r w:rsidR="00CD0A7E">
        <w:t xml:space="preserve"> baris</w:t>
      </w:r>
      <w:r>
        <w:t xml:space="preserve"> nomor 8 </w:t>
      </w:r>
      <w:r>
        <w:lastRenderedPageBreak/>
        <w:t xml:space="preserve">hingga 11 sementara bila mengolah wallet akan dijalankan line 13 hingga 18. Ini terjadi dikarenakan </w:t>
      </w:r>
      <w:r w:rsidR="00A2188A">
        <w:t>Pemrosesan wallet dan kategori tidak terlalu panjang sehingga dapat digabung menjadi 1 untuk menghemat tempat dan sumber daya.</w:t>
      </w:r>
    </w:p>
    <w:p w14:paraId="186F7572" w14:textId="742A16A1" w:rsidR="00A2188A" w:rsidRDefault="00A2188A" w:rsidP="002A1207">
      <w:r>
        <w:t>Di bagian pemrosesan kategori akan dilihat bila variable</w:t>
      </w:r>
      <w:r w:rsidR="00AC1DA1">
        <w:t xml:space="preserve"> simpanan kategori kita bernama kateg </w:t>
      </w:r>
      <w:r>
        <w:t xml:space="preserve">kita kosong atau tidak. kateg menandakan bila  sistem harus mengubah atau </w:t>
      </w:r>
      <w:r w:rsidR="00AC1DA1">
        <w:t xml:space="preserve">menambah kategori baru. Bila kateg kosong maka </w:t>
      </w:r>
      <w:r w:rsidR="00323053">
        <w:t>sistem akan diberitahu</w:t>
      </w:r>
      <w:r w:rsidR="00AC1DA1">
        <w:t xml:space="preserve"> sekarang waktunya men</w:t>
      </w:r>
      <w:r w:rsidR="00323053">
        <w:t>ambah kategori dan sebaliknya, itulah gunanya baris 8 dan 9, untuk mengubah penambahan kategori yang akan terjadi di baris 11 menjadi pengubahan kategori.</w:t>
      </w:r>
      <w:r w:rsidR="00A95C25">
        <w:t>Metode Pemrosesan wallet serupa dengan pemrosesan kategori dengan 1 perbedaan di baris 13 dan 14 dimana ada 1 inputan lagi yang harus ada agar bisa</w:t>
      </w:r>
      <w:r w:rsidR="006A5EA6">
        <w:t xml:space="preserve"> penambahan wallet.</w:t>
      </w:r>
    </w:p>
    <w:p w14:paraId="14FE2BE8" w14:textId="77777777" w:rsidR="0067207B" w:rsidRDefault="0067207B" w:rsidP="002A1207"/>
    <w:p w14:paraId="4616920F" w14:textId="0AAA3598" w:rsidR="00346266" w:rsidRDefault="00346266" w:rsidP="00346266">
      <w:pPr>
        <w:pStyle w:val="STTSAlgoritma"/>
      </w:pPr>
      <w:r>
        <w:t xml:space="preserve">Algoritma 3.3 Algoritma </w:t>
      </w:r>
      <w:r w:rsidR="001327AB">
        <w:t>E</w:t>
      </w:r>
      <w:r>
        <w:t xml:space="preserve">kspor </w:t>
      </w:r>
      <w:r w:rsidR="001327AB">
        <w:t>D</w:t>
      </w:r>
      <w:r>
        <w:t>ata</w:t>
      </w:r>
    </w:p>
    <w:p w14:paraId="7C16DF54" w14:textId="63BE8912" w:rsidR="00346266" w:rsidRDefault="00346266" w:rsidP="00536D39">
      <w:pPr>
        <w:pStyle w:val="STTSAlgoritmaContent"/>
        <w:numPr>
          <w:ilvl w:val="0"/>
          <w:numId w:val="23"/>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79B0DBCD" w:rsidR="00724C34" w:rsidRDefault="00A42971" w:rsidP="00406DD2">
      <w:r>
        <w:t>Berikutnya adalah algoritma ekspor data</w:t>
      </w:r>
      <w:r w:rsidR="00724C34">
        <w:t>.</w:t>
      </w:r>
      <w:r>
        <w:t xml:space="preserve"> Pada algoritma 3.3 ditampilkan pseudocode algoritma untuk membuat </w:t>
      </w:r>
      <w:r w:rsidR="00CD0A7E">
        <w:t>file save data</w:t>
      </w:r>
      <w:r>
        <w:t xml:space="preserve"> pada directory yang telah ditentukan. Baris pertama hingga ke-5 merupakan sequence persiapan di mana variabel lokasi dan object yang disimpan disiapkan. Baris ke-6 hingga</w:t>
      </w:r>
      <w:r w:rsidR="00B450C1">
        <w:t xml:space="preserve"> ke-15 adalah try untuk melakukan ekspor data. Untuk melakukan ekspor data digunakan try-catch karena dalam proses ekspor</w:t>
      </w:r>
      <w:r w:rsidR="001235B7">
        <w:t xml:space="preserve"> yang melibatkan output stream</w:t>
      </w:r>
      <w:r w:rsidR="00B450C1">
        <w:t xml:space="preserve"> dapat terjadi </w:t>
      </w:r>
      <w:r w:rsidR="00B450C1">
        <w:lastRenderedPageBreak/>
        <w:t>error</w:t>
      </w:r>
      <w:r w:rsidR="001235B7">
        <w:t xml:space="preserve"> yang bisa ditangkap (catch)</w:t>
      </w:r>
      <w:r w:rsidR="00B450C1">
        <w:t>.</w:t>
      </w:r>
      <w:r w:rsidR="001235B7">
        <w:t xml:space="preserve"> Pada ujung program, baris ke-16 hingga ke-20 merupakan penutup algoritma di mana</w:t>
      </w:r>
      <w:r w:rsidR="00AF24C4">
        <w:t xml:space="preserve"> catch error diletakkan. Catch error berfungsi menangkap kesalahan yang terjadi dalam proses penulisan pada output stream yang terbuka.</w:t>
      </w:r>
    </w:p>
    <w:p w14:paraId="5835B850" w14:textId="77777777" w:rsidR="00AF24C4" w:rsidRDefault="00AF24C4" w:rsidP="00346266">
      <w:pPr>
        <w:pStyle w:val="STTSAlgoritma"/>
      </w:pPr>
    </w:p>
    <w:p w14:paraId="6D23969C" w14:textId="79B49AC8" w:rsidR="00346266" w:rsidRDefault="00346266" w:rsidP="00346266">
      <w:pPr>
        <w:pStyle w:val="STTSAlgoritma"/>
      </w:pPr>
      <w:r>
        <w:t>Algoritma 3</w:t>
      </w:r>
      <w:r w:rsidR="001235B7">
        <w:t>.</w:t>
      </w:r>
      <w:r w:rsidR="009462B0">
        <w:t>4</w:t>
      </w:r>
      <w:r>
        <w:t xml:space="preserve"> Algoritma </w:t>
      </w:r>
      <w:r w:rsidR="001327AB">
        <w:t>I</w:t>
      </w:r>
      <w:r w:rsidR="009462B0">
        <w:t>mpor</w:t>
      </w:r>
      <w:r>
        <w:t xml:space="preserve"> </w:t>
      </w:r>
      <w:r w:rsidR="001327AB">
        <w:t>D</w:t>
      </w:r>
      <w:r>
        <w:t>ata</w:t>
      </w:r>
    </w:p>
    <w:p w14:paraId="541C5B5D" w14:textId="77777777" w:rsidR="00346266" w:rsidRDefault="00346266" w:rsidP="00536D39">
      <w:pPr>
        <w:pStyle w:val="STTSAlgoritmaContent"/>
        <w:numPr>
          <w:ilvl w:val="0"/>
          <w:numId w:val="20"/>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(ARRAYLIST&lt;WALLET&gt;)BACA OBJECT;</w:t>
      </w:r>
    </w:p>
    <w:p w14:paraId="32CB7D9A" w14:textId="7DF1F1E7" w:rsidR="00346266" w:rsidRDefault="00346266" w:rsidP="00346266">
      <w:pPr>
        <w:pStyle w:val="STTSAlgoritmaContent"/>
        <w:ind w:left="426"/>
      </w:pPr>
      <w:r>
        <w:t xml:space="preserve">  DAFTARCATEGORY = (ARRAYLIST&lt;CATEGORY&gt;)BACA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(ARRAYLIST&lt;TRANSAKSI&gt;)BACA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r>
        <w:t>Selanjutnya adalah algoritma untuk impor data yang ditampilkan di algoritma 3.4 di atas. Baris yang pertama berisi persiapan lokasi file untuk dimuat. Selanjutnya pada baris ke-2 hingga ke-11 berisi try untuk melakukan impor data. File input stream dibuka dan kemudian dari stream tersebut object-object dari file akan dibaca dan dimasukkan ke variabel. Baris ke-12 hingga ke-18</w:t>
      </w:r>
      <w:r w:rsidR="00AF24C4">
        <w:t xml:space="preserve"> berisi catch error untuk menangkap kesalahan yang terjadi pada proses pembacaan input stream.</w:t>
      </w:r>
    </w:p>
    <w:p w14:paraId="6881D5BA" w14:textId="77777777" w:rsidR="00AF24C4" w:rsidRDefault="00AF24C4" w:rsidP="009462B0">
      <w:pPr>
        <w:pStyle w:val="STTSAlgoritma"/>
      </w:pPr>
    </w:p>
    <w:p w14:paraId="16AF5953" w14:textId="3E75ED28" w:rsidR="009462B0" w:rsidRDefault="009462B0" w:rsidP="009462B0">
      <w:pPr>
        <w:pStyle w:val="STTSAlgoritma"/>
      </w:pPr>
      <w:r>
        <w:t xml:space="preserve">Algoritma 3.5 Algoritma </w:t>
      </w:r>
      <w:r w:rsidR="001327AB">
        <w:t>T</w:t>
      </w:r>
      <w:r>
        <w:t>ambah/</w:t>
      </w:r>
      <w:r w:rsidR="001327AB">
        <w:t>E</w:t>
      </w:r>
      <w:r>
        <w:t xml:space="preserve">dit </w:t>
      </w:r>
      <w:r w:rsidR="001327AB">
        <w:t>T</w:t>
      </w:r>
      <w:r>
        <w:t>ransaksi</w:t>
      </w:r>
    </w:p>
    <w:p w14:paraId="45486C74" w14:textId="01E39EF0" w:rsidR="00EF5025" w:rsidRDefault="00EF5025" w:rsidP="00536D39">
      <w:pPr>
        <w:pStyle w:val="STTSAlgoritmaContent"/>
        <w:numPr>
          <w:ilvl w:val="0"/>
          <w:numId w:val="21"/>
        </w:numPr>
        <w:ind w:left="426"/>
      </w:pPr>
      <w:r>
        <w:t>SIAPKAN VARIABEL BOOLEAN EDIT ATAU BUKAN (ISEDIT)</w:t>
      </w:r>
    </w:p>
    <w:p w14:paraId="06756B78" w14:textId="77777777" w:rsidR="00EF5025" w:rsidRDefault="00EF5025" w:rsidP="00536D39">
      <w:pPr>
        <w:pStyle w:val="STTSAlgoritmaContent"/>
        <w:numPr>
          <w:ilvl w:val="0"/>
          <w:numId w:val="21"/>
        </w:numPr>
        <w:ind w:left="426"/>
      </w:pPr>
      <w:r>
        <w:t>SIAPKAN VARIABEL TRANSAKSI (TRANSAKSI)</w:t>
      </w:r>
    </w:p>
    <w:p w14:paraId="61A89F73" w14:textId="77777777" w:rsidR="00EF5025" w:rsidRDefault="00EF5025" w:rsidP="00536D39">
      <w:pPr>
        <w:pStyle w:val="STTSAlgoritmaContent"/>
        <w:numPr>
          <w:ilvl w:val="0"/>
          <w:numId w:val="21"/>
        </w:numPr>
        <w:ind w:left="426"/>
      </w:pPr>
      <w:r>
        <w:t>SIAPKAN VARIABEL WALLET TRANSAKSI (WALLET)</w:t>
      </w:r>
    </w:p>
    <w:p w14:paraId="1CF9FC36" w14:textId="77777777" w:rsidR="00EF5025" w:rsidRDefault="00EF5025" w:rsidP="00536D39">
      <w:pPr>
        <w:pStyle w:val="STTSAlgoritmaContent"/>
        <w:numPr>
          <w:ilvl w:val="0"/>
          <w:numId w:val="21"/>
        </w:numPr>
        <w:ind w:left="426"/>
      </w:pPr>
      <w:r>
        <w:t>IF TEXTBOX JUMLAH TRANSAKSI KOSONG THEN</w:t>
      </w:r>
    </w:p>
    <w:p w14:paraId="3D4D59A4" w14:textId="77777777" w:rsidR="00EF5025" w:rsidRDefault="00EF5025" w:rsidP="00536D39">
      <w:pPr>
        <w:pStyle w:val="STTSAlgoritmaContent"/>
        <w:numPr>
          <w:ilvl w:val="0"/>
          <w:numId w:val="21"/>
        </w:numPr>
        <w:ind w:left="426"/>
      </w:pPr>
      <w:r>
        <w:t xml:space="preserve">    WRITE LINE ERROR;</w:t>
      </w:r>
    </w:p>
    <w:p w14:paraId="5B74C0FE" w14:textId="77777777" w:rsidR="00EF5025" w:rsidRDefault="00EF5025" w:rsidP="00536D39">
      <w:pPr>
        <w:pStyle w:val="STTSAlgoritmaContent"/>
        <w:numPr>
          <w:ilvl w:val="0"/>
          <w:numId w:val="21"/>
        </w:numPr>
        <w:ind w:left="426"/>
      </w:pPr>
      <w:r>
        <w:t>ELSE</w:t>
      </w:r>
    </w:p>
    <w:p w14:paraId="291CB700" w14:textId="77777777" w:rsidR="00EF5025" w:rsidRDefault="00EF5025" w:rsidP="00536D39">
      <w:pPr>
        <w:pStyle w:val="STTSAlgoritmaContent"/>
        <w:numPr>
          <w:ilvl w:val="0"/>
          <w:numId w:val="21"/>
        </w:numPr>
        <w:ind w:left="426"/>
      </w:pPr>
      <w:r>
        <w:t xml:space="preserve">    IF TEXTBOX JUMLAH TRANSAKSI &gt; 0 THEN</w:t>
      </w:r>
    </w:p>
    <w:p w14:paraId="4DA555F6" w14:textId="77777777" w:rsidR="00EF5025" w:rsidRDefault="00EF5025" w:rsidP="00536D39">
      <w:pPr>
        <w:pStyle w:val="STTSAlgoritmaContent"/>
        <w:numPr>
          <w:ilvl w:val="0"/>
          <w:numId w:val="21"/>
        </w:numPr>
        <w:ind w:left="426"/>
      </w:pPr>
      <w:r>
        <w:t xml:space="preserve">    IF ISEDIT = true THEN</w:t>
      </w:r>
    </w:p>
    <w:p w14:paraId="5ADFABD6" w14:textId="77777777" w:rsidR="00EF5025" w:rsidRDefault="00EF5025" w:rsidP="00536D39">
      <w:pPr>
        <w:pStyle w:val="STTSAlgoritmaContent"/>
        <w:numPr>
          <w:ilvl w:val="0"/>
          <w:numId w:val="21"/>
        </w:numPr>
        <w:ind w:left="426"/>
      </w:pPr>
      <w:r>
        <w:t xml:space="preserve">        IF TRANSAKSI BARU ADALAH PENGELUARAN THEN</w:t>
      </w:r>
    </w:p>
    <w:p w14:paraId="51D0190B" w14:textId="233EE87D" w:rsidR="00EF5025" w:rsidRDefault="00EF5025" w:rsidP="00536D39">
      <w:pPr>
        <w:pStyle w:val="STTSAlgoritmaContent"/>
        <w:numPr>
          <w:ilvl w:val="0"/>
          <w:numId w:val="21"/>
        </w:numPr>
        <w:ind w:left="426"/>
      </w:pPr>
      <w:r>
        <w:t xml:space="preserve">        </w:t>
      </w:r>
      <w:r w:rsidR="005006D4">
        <w:t xml:space="preserve">  </w:t>
      </w:r>
      <w:r>
        <w:t>AMOUNT WALLET DIKURANGI JUMLAH TRANSAKSI;</w:t>
      </w:r>
    </w:p>
    <w:p w14:paraId="375D8ED7" w14:textId="77777777" w:rsidR="00EF5025" w:rsidRDefault="00EF5025" w:rsidP="00536D39">
      <w:pPr>
        <w:pStyle w:val="STTSAlgoritmaContent"/>
        <w:numPr>
          <w:ilvl w:val="0"/>
          <w:numId w:val="21"/>
        </w:numPr>
        <w:ind w:left="426"/>
      </w:pPr>
      <w:r>
        <w:t xml:space="preserve">        ELSE</w:t>
      </w:r>
    </w:p>
    <w:p w14:paraId="1B3DB1C3" w14:textId="57F878D9" w:rsidR="00EF5025" w:rsidRDefault="00EF5025" w:rsidP="00536D39">
      <w:pPr>
        <w:pStyle w:val="STTSAlgoritmaContent"/>
        <w:numPr>
          <w:ilvl w:val="0"/>
          <w:numId w:val="21"/>
        </w:numPr>
        <w:ind w:left="426"/>
      </w:pPr>
      <w:r>
        <w:t xml:space="preserve">        </w:t>
      </w:r>
      <w:r w:rsidR="005006D4">
        <w:t xml:space="preserve">  </w:t>
      </w:r>
      <w:r>
        <w:t>AMOUNT WALLET DITAMBAH JUMLAH TRANSAKSI;</w:t>
      </w:r>
    </w:p>
    <w:p w14:paraId="28D94FA5" w14:textId="77777777" w:rsidR="00EF5025" w:rsidRDefault="00EF5025" w:rsidP="00536D39">
      <w:pPr>
        <w:pStyle w:val="STTSAlgoritmaContent"/>
        <w:numPr>
          <w:ilvl w:val="0"/>
          <w:numId w:val="21"/>
        </w:numPr>
        <w:ind w:left="426"/>
      </w:pPr>
      <w:r>
        <w:lastRenderedPageBreak/>
        <w:t xml:space="preserve">        ENDIF</w:t>
      </w:r>
    </w:p>
    <w:p w14:paraId="33D1438F" w14:textId="77777777" w:rsidR="00EF5025" w:rsidRDefault="00EF5025" w:rsidP="00536D39">
      <w:pPr>
        <w:pStyle w:val="STTSAlgoritmaContent"/>
        <w:numPr>
          <w:ilvl w:val="0"/>
          <w:numId w:val="21"/>
        </w:numPr>
        <w:ind w:left="426"/>
      </w:pPr>
      <w:r>
        <w:t xml:space="preserve">        SIMPAN TRANSAKSI YANG DIUPDATE KE DATABASE LOKAL;</w:t>
      </w:r>
    </w:p>
    <w:p w14:paraId="7E199DE3" w14:textId="77777777" w:rsidR="00EF5025" w:rsidRDefault="00EF5025" w:rsidP="00536D39">
      <w:pPr>
        <w:pStyle w:val="STTSAlgoritmaContent"/>
        <w:numPr>
          <w:ilvl w:val="0"/>
          <w:numId w:val="21"/>
        </w:numPr>
        <w:ind w:left="426"/>
      </w:pPr>
      <w:r>
        <w:t xml:space="preserve">    ELSE</w:t>
      </w:r>
    </w:p>
    <w:p w14:paraId="37CAFE9B" w14:textId="77777777" w:rsidR="00EF5025" w:rsidRDefault="00EF5025" w:rsidP="00536D39">
      <w:pPr>
        <w:pStyle w:val="STTSAlgoritmaContent"/>
        <w:numPr>
          <w:ilvl w:val="0"/>
          <w:numId w:val="21"/>
        </w:numPr>
        <w:ind w:left="426"/>
      </w:pPr>
      <w:r>
        <w:t xml:space="preserve">        IF TRANSAKSI BARU ADALAH PENGELUARAN THEN</w:t>
      </w:r>
    </w:p>
    <w:p w14:paraId="019664F1" w14:textId="60D23488" w:rsidR="00EF5025" w:rsidRDefault="00EF5025" w:rsidP="00536D39">
      <w:pPr>
        <w:pStyle w:val="STTSAlgoritmaContent"/>
        <w:numPr>
          <w:ilvl w:val="0"/>
          <w:numId w:val="21"/>
        </w:numPr>
        <w:ind w:left="426"/>
      </w:pPr>
      <w:r>
        <w:t xml:space="preserve">        IF TRANSAKSI MEMBUAT TOTAL PENDAPATAN NEGATIF THEN</w:t>
      </w:r>
    </w:p>
    <w:p w14:paraId="01AB22DC" w14:textId="77777777" w:rsidR="00EF5025" w:rsidRDefault="00EF5025" w:rsidP="00536D39">
      <w:pPr>
        <w:pStyle w:val="STTSAlgoritmaContent"/>
        <w:numPr>
          <w:ilvl w:val="0"/>
          <w:numId w:val="21"/>
        </w:numPr>
        <w:ind w:left="426"/>
      </w:pPr>
      <w:r>
        <w:t xml:space="preserve">            SHOW MESSAGE ("Nominal melebihi budget. Apakah ingin melanjutkan??");</w:t>
      </w:r>
    </w:p>
    <w:p w14:paraId="1D64F2F8" w14:textId="77777777" w:rsidR="00EF5025" w:rsidRDefault="00EF5025" w:rsidP="00536D39">
      <w:pPr>
        <w:pStyle w:val="STTSAlgoritmaContent"/>
        <w:numPr>
          <w:ilvl w:val="0"/>
          <w:numId w:val="21"/>
        </w:numPr>
        <w:ind w:left="426"/>
      </w:pPr>
      <w:r>
        <w:t xml:space="preserve">            IF ANSWER = YES THEN</w:t>
      </w:r>
    </w:p>
    <w:p w14:paraId="44C9D70A" w14:textId="77777777" w:rsidR="00EF5025" w:rsidRDefault="00EF5025" w:rsidP="00536D39">
      <w:pPr>
        <w:pStyle w:val="STTSAlgoritmaContent"/>
        <w:numPr>
          <w:ilvl w:val="0"/>
          <w:numId w:val="21"/>
        </w:numPr>
        <w:ind w:left="426"/>
      </w:pPr>
      <w:r>
        <w:t xml:space="preserve">                TAMBAH TRANSAKSI BARU KE DATABASE LOKAL;</w:t>
      </w:r>
    </w:p>
    <w:p w14:paraId="0E4B7C01" w14:textId="77777777" w:rsidR="00EF5025" w:rsidRDefault="00EF5025" w:rsidP="00536D39">
      <w:pPr>
        <w:pStyle w:val="STTSAlgoritmaContent"/>
        <w:numPr>
          <w:ilvl w:val="0"/>
          <w:numId w:val="21"/>
        </w:numPr>
        <w:ind w:left="426"/>
      </w:pPr>
      <w:r>
        <w:t xml:space="preserve">            ENDIF</w:t>
      </w:r>
    </w:p>
    <w:p w14:paraId="00E0FA99" w14:textId="77777777" w:rsidR="00EF5025" w:rsidRDefault="00EF5025" w:rsidP="00536D39">
      <w:pPr>
        <w:pStyle w:val="STTSAlgoritmaContent"/>
        <w:numPr>
          <w:ilvl w:val="0"/>
          <w:numId w:val="21"/>
        </w:numPr>
        <w:ind w:left="426"/>
      </w:pPr>
      <w:r>
        <w:t xml:space="preserve">        ELSE</w:t>
      </w:r>
    </w:p>
    <w:p w14:paraId="51FA76F4" w14:textId="77777777" w:rsidR="00EF5025" w:rsidRDefault="00EF5025" w:rsidP="00536D39">
      <w:pPr>
        <w:pStyle w:val="STTSAlgoritmaContent"/>
        <w:numPr>
          <w:ilvl w:val="0"/>
          <w:numId w:val="21"/>
        </w:numPr>
        <w:ind w:left="426"/>
      </w:pPr>
      <w:r>
        <w:t xml:space="preserve">            TAMBAH TRANSAKSI BARU KE DATABASE LOKAL;</w:t>
      </w:r>
    </w:p>
    <w:p w14:paraId="10B25167" w14:textId="77777777" w:rsidR="00EF5025" w:rsidRDefault="00EF5025" w:rsidP="00536D39">
      <w:pPr>
        <w:pStyle w:val="STTSAlgoritmaContent"/>
        <w:numPr>
          <w:ilvl w:val="0"/>
          <w:numId w:val="21"/>
        </w:numPr>
        <w:ind w:left="426"/>
      </w:pPr>
      <w:r>
        <w:t xml:space="preserve">        ENDIF</w:t>
      </w:r>
    </w:p>
    <w:p w14:paraId="23E9846F" w14:textId="77777777" w:rsidR="00EF5025" w:rsidRDefault="00EF5025" w:rsidP="00536D39">
      <w:pPr>
        <w:pStyle w:val="STTSAlgoritmaContent"/>
        <w:numPr>
          <w:ilvl w:val="0"/>
          <w:numId w:val="21"/>
        </w:numPr>
        <w:ind w:left="426"/>
      </w:pPr>
      <w:r>
        <w:t xml:space="preserve">        ELSE</w:t>
      </w:r>
    </w:p>
    <w:p w14:paraId="508A49A6" w14:textId="488727D6" w:rsidR="00EF5025" w:rsidRDefault="00EF5025" w:rsidP="00536D39">
      <w:pPr>
        <w:pStyle w:val="STTSAlgoritmaContent"/>
        <w:numPr>
          <w:ilvl w:val="0"/>
          <w:numId w:val="21"/>
        </w:numPr>
        <w:ind w:left="426"/>
      </w:pPr>
      <w:r>
        <w:t xml:space="preserve">        </w:t>
      </w:r>
      <w:r w:rsidR="00C932C0">
        <w:t xml:space="preserve">  </w:t>
      </w:r>
      <w:r>
        <w:t>TAMBAH TRANSAKSI BARU KE DATABASE LOKAL;</w:t>
      </w:r>
    </w:p>
    <w:p w14:paraId="64384F67" w14:textId="77777777" w:rsidR="00EF5025" w:rsidRDefault="00EF5025" w:rsidP="00536D39">
      <w:pPr>
        <w:pStyle w:val="STTSAlgoritmaContent"/>
        <w:numPr>
          <w:ilvl w:val="0"/>
          <w:numId w:val="21"/>
        </w:numPr>
        <w:ind w:left="426"/>
      </w:pPr>
      <w:r>
        <w:t xml:space="preserve">        ENDIF</w:t>
      </w:r>
    </w:p>
    <w:p w14:paraId="5F4B040C" w14:textId="77777777" w:rsidR="00EF5025" w:rsidRDefault="00EF5025" w:rsidP="00536D39">
      <w:pPr>
        <w:pStyle w:val="STTSAlgoritmaContent"/>
        <w:numPr>
          <w:ilvl w:val="0"/>
          <w:numId w:val="21"/>
        </w:numPr>
        <w:ind w:left="426"/>
      </w:pPr>
      <w:r>
        <w:t xml:space="preserve">    ENDIF</w:t>
      </w:r>
    </w:p>
    <w:p w14:paraId="5BE73432" w14:textId="77777777" w:rsidR="00EF5025" w:rsidRDefault="00EF5025" w:rsidP="00536D39">
      <w:pPr>
        <w:pStyle w:val="STTSAlgoritmaContent"/>
        <w:numPr>
          <w:ilvl w:val="0"/>
          <w:numId w:val="21"/>
        </w:numPr>
        <w:ind w:left="426"/>
      </w:pPr>
      <w:r>
        <w:t xml:space="preserve">    ELSE</w:t>
      </w:r>
    </w:p>
    <w:p w14:paraId="4FCA5B53" w14:textId="7ADA05CB" w:rsidR="00EF5025" w:rsidRDefault="00EF5025" w:rsidP="00536D39">
      <w:pPr>
        <w:pStyle w:val="STTSAlgoritmaContent"/>
        <w:numPr>
          <w:ilvl w:val="0"/>
          <w:numId w:val="21"/>
        </w:numPr>
        <w:ind w:left="426"/>
      </w:pPr>
      <w:r>
        <w:t xml:space="preserve">    </w:t>
      </w:r>
      <w:r w:rsidR="00C932C0">
        <w:t xml:space="preserve">  </w:t>
      </w:r>
      <w:r>
        <w:t>WRITE LINE ERROR;</w:t>
      </w:r>
    </w:p>
    <w:p w14:paraId="211E4DFB" w14:textId="77777777" w:rsidR="00EF5025" w:rsidRDefault="00EF5025" w:rsidP="00536D39">
      <w:pPr>
        <w:pStyle w:val="STTSAlgoritmaContent"/>
        <w:numPr>
          <w:ilvl w:val="0"/>
          <w:numId w:val="21"/>
        </w:numPr>
        <w:ind w:left="426"/>
      </w:pPr>
      <w:r>
        <w:t xml:space="preserve">    ENDIF</w:t>
      </w:r>
    </w:p>
    <w:p w14:paraId="5AD62E6A" w14:textId="22A24CF5" w:rsidR="009462B0" w:rsidRDefault="00EF5025" w:rsidP="00536D39">
      <w:pPr>
        <w:pStyle w:val="STTSAlgoritmaContent"/>
        <w:numPr>
          <w:ilvl w:val="0"/>
          <w:numId w:val="21"/>
        </w:numPr>
        <w:ind w:left="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815743">
      <w:pPr>
        <w:jc w:val="left"/>
      </w:pPr>
      <w:r>
        <w:t>Terakhir adalah algoritma untuk menambah maupun mengedit transaksi.</w:t>
      </w:r>
      <w:r w:rsidR="00876120">
        <w:t xml:space="preserve">dimulai </w:t>
      </w:r>
      <w:r w:rsidR="006D1C1D">
        <w:t>dari menyiapkan data yang diperlukan di baris 1 hingga 3, lalu di baris 4 dicek bila input transaksi kosong maka  akan ditampilkan pesan bila jumlah harus diisi. Bila sudah diisi maka akan di lanjut ke tahab selanjutnya.</w:t>
      </w:r>
    </w:p>
    <w:p w14:paraId="47AD09BD" w14:textId="4E8AAF8A" w:rsidR="00815743" w:rsidRDefault="00815743" w:rsidP="00815743">
      <w:pPr>
        <w:ind w:firstLine="0"/>
        <w:jc w:val="left"/>
      </w:pPr>
      <w:r>
        <w:tab/>
        <w:t>Di baris 8 dicek apakah proses yang akan dilaksanskan sebuah perubahan transaksi, bila iya</w:t>
      </w:r>
      <w:r w:rsidR="00CC0A0A">
        <w:t xml:space="preserve"> maka</w:t>
      </w:r>
      <w:r>
        <w:t xml:space="preserve"> baris 9 – 13 akan dijalanka</w:t>
      </w:r>
      <w:r w:rsidR="00B51CA5">
        <w:t xml:space="preserve">n dimana diperiksa bila transaksi pengeluaran atau tudak, dan jumlah wallet </w:t>
      </w:r>
      <w:r w:rsidR="000D45EE">
        <w:t xml:space="preserve">yang dipilih </w:t>
      </w:r>
      <w:r w:rsidR="00B51CA5">
        <w:t>akan diatur sesuai dengan jenisnya</w:t>
      </w:r>
      <w:r w:rsidR="000D45EE">
        <w:t xml:space="preserve"> dan masukkan </w:t>
      </w:r>
      <w:r w:rsidR="00A46BF1">
        <w:t>datanya ke perangkat</w:t>
      </w:r>
      <w:r w:rsidR="00B51CA5">
        <w:t>.</w:t>
      </w:r>
    </w:p>
    <w:p w14:paraId="6D7E11A7" w14:textId="6295B2D0" w:rsidR="00A46BF1" w:rsidRPr="00386B0A" w:rsidRDefault="000D45EE" w:rsidP="00815743">
      <w:pPr>
        <w:ind w:firstLine="0"/>
        <w:jc w:val="left"/>
        <w:sectPr w:rsidR="00A46BF1" w:rsidRPr="00386B0A" w:rsidSect="00C22F25">
          <w:pgSz w:w="11907" w:h="16840" w:code="9"/>
          <w:pgMar w:top="2268" w:right="1701" w:bottom="1701" w:left="2268" w:header="1418" w:footer="851" w:gutter="0"/>
          <w:cols w:space="720"/>
          <w:titlePg/>
          <w:docGrid w:linePitch="360"/>
        </w:sectPr>
      </w:pPr>
      <w:r>
        <w:tab/>
        <w:t xml:space="preserve">Bila proses sekarang bukanlah sebuah edit, maka baris </w:t>
      </w:r>
      <w:r w:rsidR="00A46BF1">
        <w:t xml:space="preserve"> 16 – 27 yang dilaksanakan. Dicek apakah transaksi adalah sebuah pengeluaran atau tidak. Bila transaksi adalah sebuah pengeluaran dan saldo wallet tidak mencukupi (baris 17) maka akan dikeluarkan peringatan bila jumlah transaksi melebihi budget wallet. Bila pengguna menjawab iya (baris 19) maka transaksi baru tersebut masuk kedalam data perangkat, sementara bila tidak proses akan berhenti.</w:t>
      </w:r>
      <w:r w:rsidR="00110283">
        <w:t xml:space="preserve"> Lalu bila tranasksi merupakan sebuah  pemasukkan maka transaksi tsb akan masuk langsung tanpa  pengecekan.</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Pembuatan Report</w:t>
      </w:r>
    </w:p>
    <w:p w14:paraId="55BB675B" w14:textId="449584CD" w:rsidR="00C15CC2" w:rsidRPr="001C5386" w:rsidRDefault="00C15CC2" w:rsidP="001C5386">
      <w:r w:rsidRPr="001C5386">
        <w:softHyphen/>
      </w:r>
      <w:r w:rsidRPr="001C5386">
        <w:softHyphen/>
      </w:r>
      <w:r w:rsidR="004D718C">
        <w:t>Tujuan utama dari sebuah aplikasi pengelolaan keuangan tidak lain adalah mencatat data keuangan</w:t>
      </w:r>
      <w:r w:rsidR="00E244CF">
        <w:t>.</w:t>
      </w:r>
      <w:r w:rsidR="004D718C">
        <w:t xml:space="preserve"> </w:t>
      </w:r>
      <w:r w:rsidR="008011DC">
        <w:t>Dari c</w:t>
      </w:r>
      <w:r w:rsidR="004D718C">
        <w:t xml:space="preserve">atatan data tersebut </w:t>
      </w:r>
      <w:r w:rsidR="008011DC">
        <w:t xml:space="preserve">dapat menyimpulkan </w:t>
      </w:r>
      <w:r w:rsidR="004D718C">
        <w:t>kondisi keuangan pengguna.</w:t>
      </w:r>
      <w:r w:rsidR="008011DC">
        <w:t xml:space="preserve"> Agar pengguna aplikasi dapat membaca kondisi keuangannya dengan nyaman dan mudah, maka dibentuklah fitur report. Fitur ini akan menyajikan data keuangan dari seluruh input transaksi pengguna dalam bentuk daftar dan grafik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r w:rsidRPr="00E244CF">
        <w:rPr>
          <w:b/>
          <w:bCs/>
        </w:rPr>
        <w:t>Segmen Program 4.1</w:t>
      </w:r>
      <w:r w:rsidR="00802693">
        <w:rPr>
          <w:b/>
          <w:bCs/>
        </w:rPr>
        <w:t xml:space="preserve"> </w:t>
      </w:r>
      <w:bookmarkStart w:id="0" w:name="_Hlk92403708"/>
      <w:r w:rsidR="00477F00">
        <w:rPr>
          <w:b/>
          <w:bCs/>
        </w:rPr>
        <w:t>Class GetTransactionAndCategories</w:t>
      </w:r>
      <w:bookmarkEnd w:id="0"/>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class GetTransactionAndCategories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WeakReference&lt;Context&gt; weakContext;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w:t>
      </w:r>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&lt;GetTransactionAndCategoriesCallback&gt; weakCallback;</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GetTransactionAndCategories( Context context, GetTransactionAndCategoriesCallback callback){</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this.weakContext = new WeakReference&lt;&gt;(context);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this.weakCallback = new WeakReference&lt;&gt;(callback);</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ExecutorService executorService = Executors.</w:t>
      </w:r>
      <w:r w:rsidRPr="00677975">
        <w:rPr>
          <w:rFonts w:ascii="Courier New" w:eastAsia="Times New Roman" w:hAnsi="Courier New" w:cs="Courier New"/>
          <w:i/>
          <w:iCs/>
          <w:sz w:val="20"/>
          <w:szCs w:val="20"/>
          <w:lang w:val="en-ID" w:eastAsia="en-ID"/>
        </w:rPr>
        <w:t>newSingleThreadExecutor</w:t>
      </w:r>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handler = new Handler(Looper.</w:t>
      </w:r>
      <w:r w:rsidRPr="00677975">
        <w:rPr>
          <w:rFonts w:ascii="Courier New" w:eastAsia="Times New Roman" w:hAnsi="Courier New" w:cs="Courier New"/>
          <w:i/>
          <w:iCs/>
          <w:sz w:val="20"/>
          <w:szCs w:val="20"/>
          <w:lang w:val="en-ID" w:eastAsia="en-ID"/>
        </w:rPr>
        <w:t>getMainLooper</w:t>
      </w:r>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executorService.execute(()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context = weakContext.get();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AppDatabase appDatabase = AppDatabase.</w:t>
      </w:r>
      <w:r w:rsidRPr="00677975">
        <w:rPr>
          <w:rFonts w:ascii="Courier New" w:eastAsia="Times New Roman" w:hAnsi="Courier New" w:cs="Courier New"/>
          <w:i/>
          <w:iCs/>
          <w:sz w:val="20"/>
          <w:szCs w:val="20"/>
          <w:lang w:val="en-ID" w:eastAsia="en-ID"/>
        </w:rPr>
        <w:t>getAppDatabase</w:t>
      </w:r>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appDatabase.appDao().getallCategories();</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List&lt;TransactionWithRelation&gt; tra = appDatabase.appDao().getAllTransactions();</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handler.post(()-&gt;{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weakCallback.get().postExecute(cat,tra);</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interface GetTransactionAndCategoriesCallback{</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void postExecute(List&lt;Category&gt; c, List&lt;TransactionWithRelation&gt;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r>
        <w:t>Segmen program 4.1 menampilkan sebuah class bernama GetTransactionAndCategories yang berfungsi untuk mendapatkan data dari database lokal</w:t>
      </w:r>
      <w:r w:rsidR="00C15CC2">
        <w:t>.</w:t>
      </w:r>
      <w:r>
        <w:t xml:space="preserve"> Class memiliki 2 property yaitu weakContext dan weakCallback. Baris ke-4 hingga ke-7 merupakan constructor dari class. Baris ke-8 hingga ke-20 adalah method untuk mengeksekusi pengambilan data dari database lokal. Hasil pembacaan daftar kategori akan disimpan pada variabel List of Category bernama “cat”. Hasil pembacaan daftar transaksi dengan relasi akan disimpan pada List of TransactionWithRelation bernama "</w:t>
      </w:r>
      <w:r w:rsidR="00670BDE">
        <w:t>tra”. Terakhir, pada baris ke-21 hingga ke-23 memuat sebuah interface bagi class agar dapat melakukan callback.</w:t>
      </w:r>
    </w:p>
    <w:p w14:paraId="13DBE5D9" w14:textId="411F2265" w:rsidR="00A16327" w:rsidRPr="00A16327" w:rsidRDefault="00A16327" w:rsidP="00A16327">
      <w:pPr>
        <w:ind w:firstLine="0"/>
        <w:rPr>
          <w:b/>
          <w:bCs/>
          <w:szCs w:val="24"/>
        </w:rPr>
      </w:pPr>
      <w:r w:rsidRPr="00A16327">
        <w:rPr>
          <w:b/>
          <w:bCs/>
          <w:szCs w:val="24"/>
        </w:rPr>
        <w:t xml:space="preserve">Segmen Program 4.2 </w:t>
      </w:r>
      <w:r w:rsidR="00677975">
        <w:rPr>
          <w:b/>
          <w:bCs/>
          <w:szCs w:val="24"/>
        </w:rPr>
        <w:t xml:space="preserve">Method </w:t>
      </w:r>
      <w:r w:rsidR="003B63C3">
        <w:rPr>
          <w:b/>
          <w:bCs/>
          <w:szCs w:val="24"/>
        </w:rPr>
        <w:t>setdata</w:t>
      </w:r>
    </w:p>
    <w:p w14:paraId="573DA09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void setdata(int index) {</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tempmonth,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ArrayList&lt;&gt;();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ArrayList&lt;&gt;();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ArrayList&lt;Float&gt; jumlah = new ArrayList&lt;&gt;();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colors1 = new ArrayList&lt;&gt;();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colors2 = new ArrayList&lt;&gt;();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cats.size(); i++)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jumlah.add((float)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(index ==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trans.size(); i++)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cats.size(); j++)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(trans.get(i).category.getCategoryId() == cats.get(j).getCategoryId()) {</w:t>
      </w:r>
    </w:p>
    <w:p w14:paraId="79854E1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jumlah.set(j, Math.</w:t>
      </w:r>
      <w:r w:rsidRPr="00677975">
        <w:rPr>
          <w:rFonts w:ascii="Courier New" w:eastAsia="Times New Roman" w:hAnsi="Courier New" w:cs="Courier New"/>
          <w:i/>
          <w:iCs/>
          <w:sz w:val="20"/>
          <w:szCs w:val="20"/>
          <w:lang w:val="en-ID" w:eastAsia="en-ID"/>
        </w:rPr>
        <w:t>abs</w:t>
      </w:r>
      <w:r w:rsidRPr="00677975">
        <w:rPr>
          <w:rFonts w:ascii="Courier New" w:eastAsia="Times New Roman" w:hAnsi="Courier New" w:cs="Courier New"/>
          <w:sz w:val="20"/>
          <w:szCs w:val="20"/>
          <w:lang w:val="en-ID" w:eastAsia="en-ID"/>
        </w:rPr>
        <w:t>(trans.get(i).transaction.getTransaction_amount()) + jumlah.get(j) + index);</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trans.size(); i++)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j = 0; j &lt; cats.size(); j++) {</w:t>
      </w:r>
    </w:p>
    <w:p w14:paraId="2CA67A07"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currmonth - index + 1;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(tempmonth &lt; 0) tempmonth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Integer.</w:t>
      </w:r>
      <w:r w:rsidR="00092633" w:rsidRPr="00677975">
        <w:rPr>
          <w:rFonts w:ascii="Courier New" w:eastAsia="Times New Roman" w:hAnsi="Courier New" w:cs="Courier New"/>
          <w:i/>
          <w:iCs/>
          <w:sz w:val="20"/>
          <w:szCs w:val="20"/>
          <w:lang w:val="en-ID" w:eastAsia="en-ID"/>
        </w:rPr>
        <w:t>parseInt</w:t>
      </w:r>
      <w:r w:rsidR="00092633" w:rsidRPr="00677975">
        <w:rPr>
          <w:rFonts w:ascii="Courier New" w:eastAsia="Times New Roman" w:hAnsi="Courier New" w:cs="Courier New"/>
          <w:sz w:val="20"/>
          <w:szCs w:val="20"/>
          <w:lang w:val="en-ID" w:eastAsia="en-ID"/>
        </w:rPr>
        <w:t>((String) DateFormat.</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("MM", trans.get(i).transaction.getTransaction_date())) - tempmonth;</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(trans.get(i).category.getCategoryId() == cats.get(j).getCategoryId() &amp;&amp; tempmonth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jumlah.set(j, Math.</w:t>
      </w:r>
      <w:r w:rsidR="00092633" w:rsidRPr="00677975">
        <w:rPr>
          <w:rFonts w:ascii="Courier New" w:eastAsia="Times New Roman" w:hAnsi="Courier New" w:cs="Courier New"/>
          <w:i/>
          <w:iCs/>
          <w:sz w:val="20"/>
          <w:szCs w:val="20"/>
          <w:lang w:val="en-ID" w:eastAsia="en-ID"/>
        </w:rPr>
        <w:t>abs</w:t>
      </w:r>
      <w:r w:rsidR="00092633" w:rsidRPr="00677975">
        <w:rPr>
          <w:rFonts w:ascii="Courier New" w:eastAsia="Times New Roman" w:hAnsi="Courier New" w:cs="Courier New"/>
          <w:sz w:val="20"/>
          <w:szCs w:val="20"/>
          <w:lang w:val="en-ID" w:eastAsia="en-ID"/>
        </w:rPr>
        <w:t>(trans.get(i).transaction.getTransaction_amount()) + jumlah.get(j));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adapter1 = new ReportAdapter(jumlah,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binding.rvmasuk.setLayoutManager(new LinearLayoutManager(getActivity()));</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binding.rvmasuk.setAdapter(adapter1);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adapter2 = new ReportAdapter(jumlah,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binding.rvkeluar.setLayoutManager(new LinearLayoutManager(getActivity()));</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binding.rvkeluar.setAdapter(adapter2);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cats.size(); i++)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(jumlah.get(i)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(cats.get(i).isPengeluaran())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entries.add(new PieEntry(jumlah.get(i), cats.get(i).getCategoryName()));</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entries2.add(new PieEntry(jumlah.get(i), cats.get(i).getCategoryName()));</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binding.tvtotalreport.setText("Untung keseluruhan : "+displayBalance);</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binding.tvtotalreport.setText("Rugi keseluruhan : "+displayBalance);</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PieDataSet dataSet = new PieDataSet(entries,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PieDataSet dataSet2 = new PieDataSet(entries2,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dataSet.setColors(colors1);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dataSet.setValueFormatter(new PercentFormatter(binding.pie1));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dataSet2.setValueFormatter(new PercentFormatter(binding.pie2));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 = new PieData(dataSet);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data2 = new PieData(dataSet2);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binding.pie1.getDescription().setEnabled(false);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binding.pie2.getDescription().setEnabled(false);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binding.pie1.getLegend().setEnabled(false);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binding.pie2.getLegend().setEnabled(false);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777777" w:rsidR="0040140E" w:rsidRDefault="00677975" w:rsidP="00677975">
      <w:r>
        <w:t>Pada segmen program 4.2</w:t>
      </w:r>
      <w:r w:rsidR="003B63C3">
        <w:t xml:space="preserve"> ditampilkan sebuah method bernama setdata. Method ini berfungsi menampilkan data </w:t>
      </w:r>
      <w:r w:rsidR="002A59FA">
        <w:t>report pada interface yang tersedia. Method memiliki parameter integer bernama “index”</w:t>
      </w:r>
      <w:r w:rsidR="0051515E">
        <w:t xml:space="preserve"> yang berfungsi menentukan rentang waktu report yang ditampilkan.</w:t>
      </w:r>
      <w:r w:rsidR="001E1D8D">
        <w:t xml:space="preserve"> Bila index tersebut 0 berarti pengguna memilih untuk melihat seluruh transaksi yang tersedia sementara bila indexnya bukan 0 berarti pengguna memilih transaksi di kurun waktu tertentu.</w:t>
      </w:r>
    </w:p>
    <w:p w14:paraId="65B1A91D" w14:textId="37EBBA1B" w:rsidR="00595698" w:rsidRDefault="00D86EBE" w:rsidP="00677975">
      <w:r>
        <w:t xml:space="preserve">Baris 2 hingga baris 11 merupakan persiapan data – data yang akan ditampilkan. Lalu setelah itu akan dilihat index yang dipilih oleh </w:t>
      </w:r>
      <w:r w:rsidR="001E1D8D">
        <w:t xml:space="preserve"> </w:t>
      </w:r>
      <w:r>
        <w:t>pengguna, bila indexnya adalah 0 atau keseluruhan maka akan lanjut ke baris 13 sementara bila tidak maka akan dipindah ke baris 22.</w:t>
      </w:r>
      <w:r w:rsidR="00D22BC1">
        <w:t xml:space="preserve"> Kode di baris 13 sampai 20 melihat semua transaksi yang ada, dilihat dengan kategori yang ada, membandingkan kategori setiap transaksi dan memasukkan ke arraylist </w:t>
      </w:r>
      <w:r w:rsidR="00282CE5">
        <w:t>jumlah yang sesuai.</w:t>
      </w:r>
      <w:r w:rsidR="005B7B27">
        <w:t xml:space="preserve"> Baris 22 hingga 32 juga sama, tetapi dengan pengecekan tambahan waktu transaksi.</w:t>
      </w:r>
    </w:p>
    <w:p w14:paraId="7F1F8C70" w14:textId="71B31778" w:rsidR="0008044D" w:rsidRPr="0051515E" w:rsidRDefault="00267647" w:rsidP="006B13B6">
      <w:r>
        <w:lastRenderedPageBreak/>
        <w:t>Selanjutnya baris 34 hingga 36 menyiapkan daftar semua pemasukan sementara baris 37 hingga</w:t>
      </w:r>
      <w:r w:rsidR="00CA19B3">
        <w:t xml:space="preserve"> 39 menyiapkan semua pengeluaran.</w:t>
      </w:r>
      <w:r w:rsidR="00CB0EC1">
        <w:t xml:space="preserve"> Setelah itu baris 40 hingga 52 melihat semua arraylist jumlah dan kategorinya lalu membuat entri data untuk bisa ditampilkan di piechart dan sekalian menyiapkan warna dari tampilannya.</w:t>
      </w:r>
      <w:r w:rsidR="009D2D83">
        <w:t>Lalu terakhir di baris 53 hingga 60 menunjukkan jumlah untung atau rugi dari semua transaksi sementara baris 61 – 82 menyiapkan tampilan untuk piechart.</w:t>
      </w:r>
    </w:p>
    <w:p w14:paraId="7C313E58" w14:textId="55E60F85" w:rsidR="0008044D" w:rsidRDefault="0008044D" w:rsidP="0008044D">
      <w:pPr>
        <w:pStyle w:val="STTSSegmenProgram"/>
      </w:pPr>
      <w:r>
        <w:t xml:space="preserve">Segmen Program 4.3 </w:t>
      </w:r>
      <w:r w:rsidR="009E46DA">
        <w:t>Program utama membuat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FragmentReportBinding binding;</w:t>
      </w:r>
    </w:p>
    <w:p w14:paraId="4B31131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ArrayList&lt;TransactionWithRelation&gt; trans;</w:t>
      </w:r>
    </w:p>
    <w:p w14:paraId="5321356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ArrayList&lt;Category&gt; cats;</w:t>
      </w:r>
    </w:p>
    <w:p w14:paraId="4519D615" w14:textId="3F8CFD6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int currmonth;</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public void onViewCreated(@NonNull View view, @Nullable Bundle savedInstanceState)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super.onViewCreated(view, savedInstanceState);</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GetTransactionAndCategories(getContext(),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postExecute(List&lt;Category&gt; c, List&lt;TransactionWithRelation&gt;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ArrayList&lt;&gt;();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cats.addAll(c);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ArrayList&lt;&gt;();</w:t>
      </w:r>
    </w:p>
    <w:p w14:paraId="612717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trans.addAll(t);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ArrayList&lt;&gt;();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ArrayList&lt;&gt;();</w:t>
      </w:r>
    </w:p>
    <w:p w14:paraId="4FA88D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setdata(0);</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binding.spnPilihrentang. setOnItemSelectedListener(new AdapterView.OnItemSelectedListener()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onItemSelected(AdapterView&lt;?&gt; adapterView, View view, int i, long l) {</w:t>
      </w:r>
    </w:p>
    <w:p w14:paraId="4208B395"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setdata(i);</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onNothingSelected(AdapterView&lt;?&gt; adapterView)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07B8D06" w14:textId="77777777" w:rsidR="00083E4F"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currmonth = Integer.</w:t>
      </w:r>
      <w:r w:rsidRPr="00083E4F">
        <w:rPr>
          <w:rFonts w:ascii="Courier New" w:eastAsia="Times New Roman" w:hAnsi="Courier New" w:cs="Courier New"/>
          <w:i/>
          <w:iCs/>
          <w:sz w:val="20"/>
          <w:szCs w:val="20"/>
          <w:lang w:val="en-ID" w:eastAsia="en-ID"/>
        </w:rPr>
        <w:t>parseInt</w:t>
      </w:r>
      <w:r w:rsidRPr="00083E4F">
        <w:rPr>
          <w:rFonts w:ascii="Courier New" w:eastAsia="Times New Roman" w:hAnsi="Courier New" w:cs="Courier New"/>
          <w:sz w:val="20"/>
          <w:szCs w:val="20"/>
          <w:lang w:val="en-ID" w:eastAsia="en-ID"/>
        </w:rPr>
        <w:t>((String) DateFormat.</w:t>
      </w:r>
      <w:r w:rsidRPr="00083E4F">
        <w:rPr>
          <w:rFonts w:ascii="Courier New" w:eastAsia="Times New Roman" w:hAnsi="Courier New" w:cs="Courier New"/>
          <w:i/>
          <w:iCs/>
          <w:sz w:val="20"/>
          <w:szCs w:val="20"/>
          <w:lang w:val="en-ID" w:eastAsia="en-ID"/>
        </w:rPr>
        <w:t>format</w:t>
      </w:r>
      <w:r w:rsidRPr="00083E4F">
        <w:rPr>
          <w:rFonts w:ascii="Courier New" w:eastAsia="Times New Roman" w:hAnsi="Courier New" w:cs="Courier New"/>
          <w:sz w:val="20"/>
          <w:szCs w:val="20"/>
          <w:lang w:val="en-ID" w:eastAsia="en-ID"/>
        </w:rPr>
        <w:t>("MM", new Date()));</w:t>
      </w:r>
    </w:p>
    <w:p w14:paraId="4BDDCD03" w14:textId="5EDD7B35" w:rsidR="00582AD6" w:rsidRPr="00582AD6" w:rsidRDefault="009D2703" w:rsidP="00582AD6">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r w:rsidRPr="00582AD6">
        <w:rPr>
          <w:b w:val="0"/>
          <w:bCs/>
          <w:sz w:val="24"/>
          <w:szCs w:val="21"/>
        </w:rPr>
        <w:lastRenderedPageBreak/>
        <w:t>Kemudian terdapat program utama yang menggunakan class GetCategoryAndTransaction dan method setdata. Pada baris pertama hingga baris ke-6 memuat seluruh variabel yang digunakan dalam satu fragment secara keseluruhan. Baris ke-7 hingga baris yang terakhir merupakan method override onViewCreated untuk sebuah fragment dalam sebuah project Android Studio. Method ini mutlak dijalankan seriap kali fragment ini ditampilkan pada layar aplikasi.</w:t>
      </w:r>
    </w:p>
    <w:p w14:paraId="54250114" w14:textId="71CC840E" w:rsidR="00C177E0" w:rsidRDefault="00582AD6" w:rsidP="00582AD6">
      <w:pPr>
        <w:pStyle w:val="STTSJudulSubBab"/>
        <w:ind w:firstLine="720"/>
        <w:rPr>
          <w:b w:val="0"/>
          <w:bCs/>
          <w:sz w:val="24"/>
          <w:szCs w:val="21"/>
        </w:rPr>
      </w:pPr>
      <w:r w:rsidRPr="00582AD6">
        <w:rPr>
          <w:b w:val="0"/>
          <w:bCs/>
          <w:sz w:val="24"/>
          <w:szCs w:val="21"/>
        </w:rPr>
        <w:t>Dalam method onViewCreated terdapat dua bagian utama. Bagian pertama adalah baris ke-10 hingga baris ke-30 yang berisi pemanggilan class GetCategoryAndTransaction. Class tersebut memiliki interface method bernama "postExecute" yang dipanggil di baris ke-12 hingga baris ke-30. Pada baris ke-13 hingga baris ke-16 dilakukan pengambilan data category dan transaction dari database lokal. Baris ke-17 dan ke-18 membuat instance arraylist baru. Baris ke-19 memanggil method setdata dengan parameter 0 yang berarti menampilkan seluruh transaksi. Baris ke-20 hingga ke-28 adalah method yang membuat sebuah spinner pada interface melakukan perubahan rentang waktu pada data yang ditampilkan dalam report. Dapat terlihat bahwa method setdata dipanggil setiap item dari spinner dipilih, yaitu pada baris ke-22 hingga ke-24.</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Program Penyedia Data Transaksi Home</w:t>
      </w:r>
    </w:p>
    <w:p w14:paraId="6B830A9A" w14:textId="77777777" w:rsidR="009056EF" w:rsidRDefault="00B52141" w:rsidP="00B52141">
      <w:pPr>
        <w:pStyle w:val="STTSJudulSubBab"/>
        <w:ind w:firstLine="720"/>
        <w:rPr>
          <w:b w:val="0"/>
          <w:bCs/>
          <w:sz w:val="24"/>
          <w:szCs w:val="21"/>
        </w:rPr>
      </w:pPr>
      <w:r>
        <w:rPr>
          <w:b w:val="0"/>
          <w:bCs/>
          <w:sz w:val="24"/>
          <w:szCs w:val="21"/>
        </w:rPr>
        <w:t xml:space="preserve">OurMoney menampilkan data pada home dengan mengambil data beserta relasinya dari database lokal. Kemudian data-data tersebut diolah </w:t>
      </w:r>
      <w:r w:rsidR="009056EF">
        <w:rPr>
          <w:b w:val="0"/>
          <w:bCs/>
          <w:sz w:val="24"/>
          <w:szCs w:val="21"/>
        </w:rPr>
        <w:t>agar dapat ditampilkan dan dimengerti dengan mudah oleh pengguna.</w:t>
      </w:r>
    </w:p>
    <w:p w14:paraId="0700ABFD" w14:textId="0687F890" w:rsidR="00B52141" w:rsidRDefault="009056EF" w:rsidP="009056EF">
      <w:pPr>
        <w:pStyle w:val="STTSJudulSubBab"/>
        <w:rPr>
          <w:sz w:val="24"/>
          <w:szCs w:val="21"/>
        </w:rPr>
      </w:pPr>
      <w:r w:rsidRPr="00F80EFC">
        <w:rPr>
          <w:sz w:val="24"/>
          <w:szCs w:val="21"/>
        </w:rPr>
        <w:t xml:space="preserve">Segmen program 4.4 </w:t>
      </w:r>
      <w:r w:rsidR="00F80EFC">
        <w:rPr>
          <w:sz w:val="24"/>
          <w:szCs w:val="21"/>
        </w:rPr>
        <w:t xml:space="preserve"> Class GetTransactionAsync</w:t>
      </w:r>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public class getTransactionAsync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private final WeakReference&lt;Context&gt; weakContext;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WeakReference&lt;getTransactionCallback&gt; weakCallback;</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List&lt;TransactionWithRelation&gt; transactionList;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getTransactionAsync(Context context, getTransactionCallback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this.weakContext = new WeakReference&lt;&gt;(context);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this.weakCallback = new WeakReference&lt;&gt;(callback);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ExecutorService executorService = Executors.newSingleThreadExecutor();</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handler = new Handler(Looper.getMainLooper());</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weakCallback.get().preExecute();</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executorService.execute(()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context = weakContext.get();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AppDatabase appDatabase = AppDatabase.getAppDatabase(context);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transactionList = appDatabase.appDao().getAllTransactions();</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handler.post(()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weakCallback.get().postExecute(transactionList);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getTransactionCallback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preExecute();</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postExecute(List&lt;TransactionWithRelation&gt; transactionList);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2D9117EA" w:rsidR="00ED7DFB" w:rsidRDefault="009737F8" w:rsidP="00AA1222">
      <w:pPr>
        <w:pStyle w:val="STTSJudulSubBab"/>
        <w:ind w:firstLine="720"/>
        <w:rPr>
          <w:b w:val="0"/>
          <w:bCs/>
          <w:sz w:val="24"/>
          <w:szCs w:val="21"/>
        </w:rPr>
      </w:pPr>
      <w:r>
        <w:rPr>
          <w:b w:val="0"/>
          <w:bCs/>
          <w:sz w:val="24"/>
          <w:szCs w:val="21"/>
        </w:rPr>
        <w:t xml:space="preserve">Potongan program diatas merupakan sebuah class asynchronous yang berguna untuk mengambil dan mengembalikan data dari database lokal. Data yang dikembalikan kemudian akan diproses pada </w:t>
      </w:r>
      <w:r w:rsidR="00ED7DFB">
        <w:rPr>
          <w:b w:val="0"/>
          <w:bCs/>
          <w:sz w:val="24"/>
          <w:szCs w:val="21"/>
        </w:rPr>
        <w:t>potongan program 4.5 yang berisi procedure SetupRV().</w:t>
      </w:r>
    </w:p>
    <w:p w14:paraId="2CCFE540" w14:textId="79D23A45" w:rsidR="009737F8" w:rsidRPr="00ED7DFB" w:rsidRDefault="009737F8" w:rsidP="009737F8">
      <w:pPr>
        <w:pStyle w:val="STTSJudulSubBab"/>
        <w:spacing w:line="240" w:lineRule="auto"/>
        <w:jc w:val="left"/>
        <w:rPr>
          <w:sz w:val="24"/>
          <w:szCs w:val="21"/>
        </w:rPr>
      </w:pPr>
      <w:r w:rsidRPr="00ED7DFB">
        <w:rPr>
          <w:sz w:val="24"/>
          <w:szCs w:val="21"/>
        </w:rPr>
        <w:t xml:space="preserve">Segmen program 4.5 </w:t>
      </w:r>
      <w:r w:rsidR="00C64C1A">
        <w:rPr>
          <w:sz w:val="24"/>
          <w:szCs w:val="21"/>
        </w:rPr>
        <w:t>P</w:t>
      </w:r>
      <w:r w:rsidR="00ED7DFB" w:rsidRPr="00ED7DFB">
        <w:rPr>
          <w:sz w:val="24"/>
          <w:szCs w:val="21"/>
        </w:rPr>
        <w:t>rocedure SetupRV</w:t>
      </w:r>
      <w:r w:rsidR="00ED7DFB">
        <w:rPr>
          <w:sz w:val="24"/>
          <w:szCs w:val="21"/>
        </w:rPr>
        <w:t xml:space="preserve"> untuk menampilkan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binding.rvHome.setLayoutManager(new LinearLayoutManager(getContext()));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binding.rvHome.setHasFixedSize(true);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transactions.addAll(transactionList);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int totalIncome=0, totalExpense=0;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i&lt;transactions.size();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(transactions.get(i).category.isPengeluaran()){</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totalExpense += transactions.get(i).transaction.getTransaction_amount();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totalIncome += transactions.get(i).transaction.getTransaction_amount();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displayIncome = String.format("%,.0f", Float.parseFloat(totalIncome+""));</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displayExpense = String.format("%,.0f", Float.parseFloat(totalExpense+""));</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binding.lblIncome.setText("Rp " + displayIncome);</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binding.lblExpense.setText("Rp " + displayExpense);</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 = new TransactionAdapter(transactions);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lastRenderedPageBreak/>
        <w:t>adapter.setOnItemClickCallback(new TransactionAdapter.OnItemClickCallback()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public void onItemClicked(TransactionWithRelation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Intent moveData = new Intent(getActivity(), DetailActivity.class);</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moveData.putExtra("transaction",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resultLauncher.launch(moveData);</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binding.rvHome.setAdapter(adapter);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r>
        <w:rPr>
          <w:b w:val="0"/>
          <w:bCs/>
          <w:sz w:val="24"/>
          <w:szCs w:val="21"/>
        </w:rPr>
        <w:t xml:space="preserve">Potongan program diatas berguna untuk mengolah data yang dikembalikan oleh potongan program 4.4. pada baris ke 4, data yang dikembalikan dalam bentuk List dimasukkan kedalam ArrayList agar dapat diproses oleh adapter pada baris 20-29. Pada baris </w:t>
      </w:r>
      <w:r w:rsidR="004C3432">
        <w:rPr>
          <w:b w:val="0"/>
          <w:bCs/>
          <w:sz w:val="24"/>
          <w:szCs w:val="21"/>
        </w:rPr>
        <w:t>6-14 dihitung total pemasukan dan pengeluaran dari data transaksi agar dapat ditampilkan pada overview halaman home. Lalu pada 15-16 data tersebut diformat desimalnya agar lebih mudah dibaca dan kemudian pada baris 17-18 nilai yang tadi sudah diformat dimasukkan kedalam TextView untuk ditampilkan pada halaman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Program Ekspor dan Impor Data</w:t>
      </w:r>
    </w:p>
    <w:p w14:paraId="4221F5C9" w14:textId="12E31B0A" w:rsidR="00C177E0" w:rsidRDefault="00C177E0" w:rsidP="00AA1222">
      <w:r>
        <w:t xml:space="preserve">OurMoney </w:t>
      </w:r>
      <w:r w:rsidR="008753B3">
        <w:t>memiliki fitu</w:t>
      </w:r>
      <w:r w:rsidR="00FE107E">
        <w:t>r</w:t>
      </w:r>
      <w:r w:rsidR="008753B3">
        <w:t xml:space="preserve"> ekspor dan impor data yang berguna agar pengguna tidak kehilangan kemajuan</w:t>
      </w:r>
      <w:r w:rsidR="0000150F">
        <w:t xml:space="preserve"> menabung mereka. Eskspor berguna untuk membuat file dari seluruh data yang dimiliki sementara Impor berguna untuk </w:t>
      </w:r>
      <w:r w:rsidR="00F34BE9">
        <w:t>membaca file yang tersedia.</w:t>
      </w:r>
      <w:r w:rsidR="00173A58">
        <w:t xml:space="preserve"> Bila ingin melanjukan kemajuan pengguna di perangkat lain bisa diambil file di lokasi yang tercetak dan memindahkannya ke perangkat lain.</w:t>
      </w:r>
    </w:p>
    <w:p w14:paraId="3CFD71C7" w14:textId="7DD17976" w:rsidR="0037489B" w:rsidRPr="000C4B30" w:rsidRDefault="0037489B" w:rsidP="000C4B30">
      <w:pPr>
        <w:pStyle w:val="STTSJudulSubBab"/>
        <w:spacing w:line="240" w:lineRule="auto"/>
        <w:jc w:val="left"/>
        <w:rPr>
          <w:sz w:val="24"/>
          <w:szCs w:val="24"/>
        </w:rPr>
      </w:pPr>
      <w:r w:rsidRPr="000C4B30">
        <w:rPr>
          <w:sz w:val="24"/>
          <w:szCs w:val="24"/>
        </w:rPr>
        <w:t>Segmen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r w:rsidR="000C4B30">
        <w:rPr>
          <w:sz w:val="24"/>
          <w:szCs w:val="24"/>
        </w:rPr>
        <w:t>doWriteSerialize</w:t>
      </w:r>
      <w:r w:rsidR="000C4B30" w:rsidRPr="000C4B30">
        <w:rPr>
          <w:sz w:val="24"/>
          <w:szCs w:val="24"/>
        </w:rPr>
        <w:t xml:space="preserve"> untuk </w:t>
      </w:r>
      <w:r w:rsidR="000C4B30">
        <w:rPr>
          <w:sz w:val="24"/>
          <w:szCs w:val="24"/>
        </w:rPr>
        <w:t>membuat save file</w:t>
      </w:r>
    </w:p>
    <w:p w14:paraId="17D223E2" w14:textId="77777777" w:rsidR="000C4B30" w:rsidRDefault="000C4B30" w:rsidP="000C4B30">
      <w:pPr>
        <w:pStyle w:val="STTSSegmenProgramContent"/>
      </w:pPr>
      <w:r>
        <w:t>String pathToOurMoneyFolder = getExternalFilesDir(null).getAbsolutePath();</w:t>
      </w:r>
    </w:p>
    <w:p w14:paraId="73B74DF8" w14:textId="1D785499" w:rsidR="000C4B30" w:rsidRDefault="000C4B30" w:rsidP="000C4B30">
      <w:pPr>
        <w:pStyle w:val="STTSSegmenProgramContent"/>
      </w:pPr>
      <w:r>
        <w:t>String fileName = pathToOurMoneyFolder + File.separator +"saveourmoney.txt";</w:t>
      </w:r>
    </w:p>
    <w:p w14:paraId="5A371E20" w14:textId="6AA9A3DE" w:rsidR="000C4B30" w:rsidRDefault="000C4B30" w:rsidP="000C4B30">
      <w:pPr>
        <w:pStyle w:val="STTSSegmenProgramContent"/>
      </w:pPr>
      <w:r>
        <w:t>FileOutputStream fos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fos = new FileOutputStream(fileName);</w:t>
      </w:r>
    </w:p>
    <w:p w14:paraId="4D7381E0" w14:textId="0A5DC870" w:rsidR="000C4B30" w:rsidRDefault="000C4B30" w:rsidP="000C4B30">
      <w:pPr>
        <w:pStyle w:val="STTSSegmenProgramContent"/>
      </w:pPr>
      <w:r>
        <w:t xml:space="preserve">  ObjectOutputStream os = new ObjectOutputStream(fos);</w:t>
      </w:r>
    </w:p>
    <w:p w14:paraId="634A47C3" w14:textId="208E7F89" w:rsidR="000C4B30" w:rsidRDefault="000C4B30" w:rsidP="000C4B30">
      <w:pPr>
        <w:pStyle w:val="STTSSegmenProgramContent"/>
      </w:pPr>
      <w:r>
        <w:t xml:space="preserve">  os.writeObject(currentTarget);</w:t>
      </w:r>
    </w:p>
    <w:p w14:paraId="33AFF86E" w14:textId="0DCE8E58" w:rsidR="000C4B30" w:rsidRDefault="000C4B30" w:rsidP="000C4B30">
      <w:pPr>
        <w:pStyle w:val="STTSSegmenProgramContent"/>
      </w:pPr>
      <w:r>
        <w:t xml:space="preserve">  os.writeObject(daftarwallet);</w:t>
      </w:r>
    </w:p>
    <w:p w14:paraId="00DA5FB8" w14:textId="5C0AE6EC" w:rsidR="000C4B30" w:rsidRDefault="000C4B30" w:rsidP="000C4B30">
      <w:pPr>
        <w:pStyle w:val="STTSSegmenProgramContent"/>
      </w:pPr>
      <w:r>
        <w:t xml:space="preserve">  os.writeObject(daftarkategori);</w:t>
      </w:r>
    </w:p>
    <w:p w14:paraId="5496BB75" w14:textId="235D0A05" w:rsidR="000C4B30" w:rsidRDefault="000C4B30" w:rsidP="000C4B30">
      <w:pPr>
        <w:pStyle w:val="STTSSegmenProgramContent"/>
      </w:pPr>
      <w:r>
        <w:t xml:space="preserve">  os.writeObject(daftartrans);</w:t>
      </w:r>
    </w:p>
    <w:p w14:paraId="35A25863" w14:textId="22152804" w:rsidR="000C4B30" w:rsidRDefault="000C4B30" w:rsidP="000C4B30">
      <w:pPr>
        <w:pStyle w:val="STTSSegmenProgramContent"/>
      </w:pPr>
      <w:r>
        <w:t xml:space="preserve">  os.close();</w:t>
      </w:r>
    </w:p>
    <w:p w14:paraId="3025ADF3" w14:textId="7BB7CB2C" w:rsidR="000C4B30" w:rsidRDefault="000C4B30" w:rsidP="000C4B30">
      <w:pPr>
        <w:pStyle w:val="STTSSegmenProgramContent"/>
      </w:pPr>
      <w:r>
        <w:lastRenderedPageBreak/>
        <w:t xml:space="preserve">  fos.close();</w:t>
      </w:r>
    </w:p>
    <w:p w14:paraId="308F10E8" w14:textId="1B6215E2" w:rsidR="000C4B30" w:rsidRDefault="000C4B30" w:rsidP="000C4B30">
      <w:pPr>
        <w:pStyle w:val="STTSSegmenProgramContent"/>
      </w:pPr>
      <w:r>
        <w:t xml:space="preserve">  Toast.makeText(getApplicationContext(), "Berhasil", Toast.LENGTH_SHORT).show();</w:t>
      </w:r>
    </w:p>
    <w:p w14:paraId="7B884EA6" w14:textId="168761DA" w:rsidR="000C4B30" w:rsidRDefault="000C4B30" w:rsidP="000C4B30">
      <w:pPr>
        <w:pStyle w:val="STTSSegmenProgramContent"/>
      </w:pPr>
      <w:r>
        <w:t xml:space="preserve">  System.out.println("Save data success!");</w:t>
      </w:r>
    </w:p>
    <w:p w14:paraId="373E2340" w14:textId="164B98C8" w:rsidR="000C4B30" w:rsidRDefault="000C4B30" w:rsidP="000C4B30">
      <w:pPr>
        <w:pStyle w:val="STTSSegmenProgramContent"/>
      </w:pPr>
      <w:r>
        <w:t>} catch (FileNotFoundException e) {</w:t>
      </w:r>
    </w:p>
    <w:p w14:paraId="65DB2C48" w14:textId="3B6665A9" w:rsidR="000C4B30" w:rsidRDefault="000C4B30" w:rsidP="000C4B30">
      <w:pPr>
        <w:pStyle w:val="STTSSegmenProgramContent"/>
      </w:pPr>
      <w:r>
        <w:t xml:space="preserve">  e.printStackTrace();</w:t>
      </w:r>
    </w:p>
    <w:p w14:paraId="243EC4C9" w14:textId="3A8CCA7A" w:rsidR="000C4B30" w:rsidRDefault="000C4B30" w:rsidP="000C4B30">
      <w:pPr>
        <w:pStyle w:val="STTSSegmenProgramContent"/>
      </w:pPr>
      <w:r>
        <w:t xml:space="preserve">  System.out.println("Save data fail!");</w:t>
      </w:r>
    </w:p>
    <w:p w14:paraId="17102BD0" w14:textId="1040FE95" w:rsidR="000C4B30" w:rsidRDefault="000C4B30" w:rsidP="000C4B30">
      <w:pPr>
        <w:pStyle w:val="STTSSegmenProgramContent"/>
      </w:pPr>
      <w:r>
        <w:t>} catch (IOException e) {</w:t>
      </w:r>
    </w:p>
    <w:p w14:paraId="626D8767" w14:textId="33491402" w:rsidR="000C4B30" w:rsidRDefault="000C4B30" w:rsidP="000C4B30">
      <w:pPr>
        <w:pStyle w:val="STTSSegmenProgramContent"/>
      </w:pPr>
      <w:r>
        <w:t xml:space="preserve">  e.printStackTrace();</w:t>
      </w:r>
    </w:p>
    <w:p w14:paraId="1EF06724" w14:textId="05B7F99A" w:rsidR="000C4B30" w:rsidRDefault="000C4B30" w:rsidP="000C4B30">
      <w:pPr>
        <w:pStyle w:val="STTSSegmenProgramContent"/>
      </w:pPr>
      <w:r>
        <w:t xml:space="preserve">  System.out.println("Save data fail!");</w:t>
      </w:r>
    </w:p>
    <w:p w14:paraId="792C9E78" w14:textId="6EFB09F7" w:rsidR="00325257" w:rsidRDefault="000C4B30" w:rsidP="000C4B30">
      <w:pPr>
        <w:pStyle w:val="STTSSegmenProgramContent"/>
      </w:pPr>
      <w:r>
        <w:t>}</w:t>
      </w:r>
    </w:p>
    <w:p w14:paraId="0653D5BD" w14:textId="576A0640" w:rsidR="00B43653" w:rsidRDefault="00E36E90" w:rsidP="00325257">
      <w:r>
        <w:t>Potongan kode diatas berguna untuk membuat file dari data yang ada. Dimulai dari baris 1 – 3, disiapkan 3 variabel yaitu secara berurutan lokasi file akan dibuat, nama file dan isi dari file tersebut yang masih kosong.</w:t>
      </w:r>
      <w:r w:rsidR="00B7689D">
        <w:t xml:space="preserve"> Setelah ketiga hal tersebut telah siap maka akan dilaksanakan try catch agar bila terjadi kesalahan program tidak mati mendadak.</w:t>
      </w:r>
    </w:p>
    <w:p w14:paraId="197EBBCA" w14:textId="53B7CB7E" w:rsidR="00B7689D" w:rsidRDefault="00B7689D" w:rsidP="00325257">
      <w:r>
        <w:t>Di baris 5 didefinisikan fileoutputstream baru agar bisa dipakai, lalu didefinisikan di baris selanjutnya sebuat objectoutputstream yang dipakai untuk mengisi data primiti</w:t>
      </w:r>
      <w:r w:rsidR="005A0A5B">
        <w:t>f</w:t>
      </w:r>
      <w:r>
        <w:t xml:space="preserve"> ke dalam </w:t>
      </w:r>
      <w:r w:rsidR="005A0A5B">
        <w:t xml:space="preserve">fileoutputsteam agar bisa dicetak. Setelah kedua objek itu dibuat maka line 7 hingga 10 program menulis seluruh data yang penting disimpan dalam urut target,wallet,kategori dan transaksi pengguna. Setelah itu di line 11 dan 12 objectoutputstream dan </w:t>
      </w:r>
      <w:r w:rsidR="00EB5708">
        <w:t>fileoutputstream ditutup untuk menandakan bila file sudah dicetak.</w:t>
      </w:r>
    </w:p>
    <w:p w14:paraId="4D06900B" w14:textId="4ED04ADE" w:rsidR="00EB5708" w:rsidRDefault="00EB5708" w:rsidP="00325257">
      <w:r>
        <w:t>Bila semuanya berjalan lancer, maka kode di line 13 yang berguna untuk mencetak “Berhasil” akan dijalankan. Tapi bila ada kesalahan nanti akan dicek error yang terjadi dengan baris 15 atau 18, dimana secara berurutan mengecek bila ada error dengan file dan ada error dengan penulisan ke dalam filenya. Bila ada error akan dicetak di compiler errornya dari baris 16 dan 19 lalu akan dicetak juga bila save gagal di compiler.</w:t>
      </w:r>
    </w:p>
    <w:p w14:paraId="259AA3A5" w14:textId="0AADD234" w:rsidR="00E9679B" w:rsidRPr="000C4B30" w:rsidRDefault="00E9679B" w:rsidP="00E9679B">
      <w:pPr>
        <w:pStyle w:val="STTSJudulSubBab"/>
        <w:spacing w:line="240" w:lineRule="auto"/>
        <w:jc w:val="left"/>
        <w:rPr>
          <w:sz w:val="24"/>
          <w:szCs w:val="24"/>
        </w:rPr>
      </w:pPr>
      <w:r w:rsidRPr="000C4B30">
        <w:rPr>
          <w:sz w:val="24"/>
          <w:szCs w:val="24"/>
        </w:rPr>
        <w:t>Segmen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r>
        <w:rPr>
          <w:sz w:val="24"/>
          <w:szCs w:val="24"/>
        </w:rPr>
        <w:t>do</w:t>
      </w:r>
      <w:r w:rsidR="0003357C">
        <w:rPr>
          <w:sz w:val="24"/>
          <w:szCs w:val="24"/>
        </w:rPr>
        <w:t>Read</w:t>
      </w:r>
      <w:r>
        <w:rPr>
          <w:sz w:val="24"/>
          <w:szCs w:val="24"/>
        </w:rPr>
        <w:t>Serialize</w:t>
      </w:r>
      <w:r w:rsidRPr="000C4B30">
        <w:rPr>
          <w:sz w:val="24"/>
          <w:szCs w:val="24"/>
        </w:rPr>
        <w:t xml:space="preserve"> untuk </w:t>
      </w:r>
      <w:r w:rsidR="000467B4">
        <w:rPr>
          <w:sz w:val="24"/>
          <w:szCs w:val="24"/>
        </w:rPr>
        <w:t>membaca</w:t>
      </w:r>
      <w:r w:rsidRPr="000C4B30">
        <w:rPr>
          <w:sz w:val="24"/>
          <w:szCs w:val="24"/>
        </w:rPr>
        <w:t xml:space="preserve"> </w:t>
      </w:r>
      <w:r>
        <w:rPr>
          <w:sz w:val="24"/>
          <w:szCs w:val="24"/>
        </w:rPr>
        <w:t>save file</w:t>
      </w:r>
    </w:p>
    <w:p w14:paraId="545BCD76" w14:textId="71201963" w:rsidR="00743D53" w:rsidRDefault="00743D53" w:rsidP="00C96E2F">
      <w:pPr>
        <w:pStyle w:val="STTSSegmenProgramContent"/>
        <w:numPr>
          <w:ilvl w:val="0"/>
          <w:numId w:val="28"/>
        </w:numPr>
      </w:pPr>
      <w:r>
        <w:t>String pathToOurMoneyFolder = getExternalFilesDir(null).getAbsolutePath();</w:t>
      </w:r>
    </w:p>
    <w:p w14:paraId="60E61975" w14:textId="0F72A051" w:rsidR="00743D53" w:rsidRDefault="00743D53" w:rsidP="00743D53">
      <w:pPr>
        <w:pStyle w:val="STTSSegmenProgramContent"/>
      </w:pPr>
      <w:r>
        <w:t>String fileName = pathToOurMoneyFolder + File.separator +"saveourmoney.txt";</w:t>
      </w:r>
    </w:p>
    <w:p w14:paraId="766B856D" w14:textId="16550F1D" w:rsidR="00743D53" w:rsidRDefault="00743D53" w:rsidP="00743D53">
      <w:pPr>
        <w:pStyle w:val="STTSSegmenProgramContent"/>
      </w:pPr>
      <w:r>
        <w:t>FileInputStream fis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r w:rsidR="00743D53">
        <w:t>fis = new FileInputStream(fileName);</w:t>
      </w:r>
    </w:p>
    <w:p w14:paraId="051BF62F" w14:textId="2183780B" w:rsidR="00743D53" w:rsidRDefault="00C96E2F" w:rsidP="00743D53">
      <w:pPr>
        <w:pStyle w:val="STTSSegmenProgramContent"/>
      </w:pPr>
      <w:r>
        <w:t xml:space="preserve">  </w:t>
      </w:r>
      <w:r w:rsidR="00743D53">
        <w:t>ObjectInputStream is = new ObjectInputStream(fis);</w:t>
      </w:r>
    </w:p>
    <w:p w14:paraId="1CC022B2" w14:textId="7C75B16C" w:rsidR="00743D53" w:rsidRDefault="00C96E2F" w:rsidP="00743D53">
      <w:pPr>
        <w:pStyle w:val="STTSSegmenProgramContent"/>
      </w:pPr>
      <w:r>
        <w:t xml:space="preserve">  </w:t>
      </w:r>
      <w:r w:rsidR="00743D53">
        <w:t>currentTarget = (SavingTarget) is.readObject();</w:t>
      </w:r>
    </w:p>
    <w:p w14:paraId="11FFD44B" w14:textId="7381D51F" w:rsidR="00743D53" w:rsidRDefault="00C96E2F" w:rsidP="00743D53">
      <w:pPr>
        <w:pStyle w:val="STTSSegmenProgramContent"/>
      </w:pPr>
      <w:r>
        <w:t xml:space="preserve">  </w:t>
      </w:r>
      <w:r w:rsidR="00743D53">
        <w:t>daftarwallet = (ArrayList&lt;Wallet&gt;) is.readObject();</w:t>
      </w:r>
    </w:p>
    <w:p w14:paraId="1E7FFB9E" w14:textId="455062C9" w:rsidR="00743D53" w:rsidRDefault="00C96E2F" w:rsidP="00743D53">
      <w:pPr>
        <w:pStyle w:val="STTSSegmenProgramContent"/>
      </w:pPr>
      <w:r>
        <w:t xml:space="preserve">  </w:t>
      </w:r>
      <w:r w:rsidR="00743D53">
        <w:t>daftarkategori = (ArrayList&lt;Category&gt;) is.readObject();</w:t>
      </w:r>
    </w:p>
    <w:p w14:paraId="2EE4A2FB" w14:textId="024896CF" w:rsidR="00743D53" w:rsidRDefault="00C96E2F" w:rsidP="00743D53">
      <w:pPr>
        <w:pStyle w:val="STTSSegmenProgramContent"/>
      </w:pPr>
      <w:r>
        <w:lastRenderedPageBreak/>
        <w:t xml:space="preserve">  </w:t>
      </w:r>
      <w:r w:rsidR="00743D53">
        <w:t>daftartrans = (ArrayList&lt;MoneyTransaction&gt;) is.readObject();</w:t>
      </w:r>
    </w:p>
    <w:p w14:paraId="144D5512" w14:textId="3E4745A0" w:rsidR="00743D53" w:rsidRDefault="00C96E2F" w:rsidP="00743D53">
      <w:pPr>
        <w:pStyle w:val="STTSSegmenProgramContent"/>
      </w:pPr>
      <w:r>
        <w:t xml:space="preserve">  </w:t>
      </w:r>
      <w:r w:rsidR="00743D53">
        <w:t>System.out.println("Wallets : "+daftarwallet.size());</w:t>
      </w:r>
    </w:p>
    <w:p w14:paraId="75C55DDD" w14:textId="7003CFCB" w:rsidR="00743D53" w:rsidRDefault="00C96E2F" w:rsidP="00743D53">
      <w:pPr>
        <w:pStyle w:val="STTSSegmenProgramContent"/>
      </w:pPr>
      <w:r>
        <w:t xml:space="preserve">  </w:t>
      </w:r>
      <w:r w:rsidR="00743D53">
        <w:t>System.out.println("Categories : "+daftarkategori.size());</w:t>
      </w:r>
    </w:p>
    <w:p w14:paraId="2FAEEEAF" w14:textId="1E0BB4A6" w:rsidR="00743D53" w:rsidRDefault="00C96E2F" w:rsidP="00743D53">
      <w:pPr>
        <w:pStyle w:val="STTSSegmenProgramContent"/>
      </w:pPr>
      <w:r>
        <w:t xml:space="preserve">  </w:t>
      </w:r>
      <w:r w:rsidR="00743D53">
        <w:t>System.out.println("Current target : "+currentTarget.toString());</w:t>
      </w:r>
    </w:p>
    <w:p w14:paraId="65076BBD" w14:textId="16637B0B" w:rsidR="00743D53" w:rsidRDefault="00C96E2F" w:rsidP="00743D53">
      <w:pPr>
        <w:pStyle w:val="STTSSegmenProgramContent"/>
      </w:pPr>
      <w:r>
        <w:t xml:space="preserve">  </w:t>
      </w:r>
      <w:r w:rsidR="00743D53">
        <w:t>System.out.println("Trans : "+daftartrans.toString());</w:t>
      </w:r>
    </w:p>
    <w:p w14:paraId="68BD2C64" w14:textId="5AA9C4CF" w:rsidR="00743D53" w:rsidRDefault="00C96E2F" w:rsidP="00743D53">
      <w:pPr>
        <w:pStyle w:val="STTSSegmenProgramContent"/>
      </w:pPr>
      <w:r>
        <w:t xml:space="preserve">  </w:t>
      </w:r>
      <w:r w:rsidR="00743D53">
        <w:t>new SaveDatabaseAsync(daftarwallet, daftarkategori, daftartrans, currentTarget, getApplicationContext(), new SaveDatabaseAsync.SaveDatabaseCallback()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public void postExecute(String message) {</w:t>
      </w:r>
    </w:p>
    <w:p w14:paraId="3537FE1E" w14:textId="1A0ED555" w:rsidR="00743D53" w:rsidRDefault="00C96E2F" w:rsidP="00743D53">
      <w:pPr>
        <w:pStyle w:val="STTSSegmenProgramContent"/>
      </w:pPr>
      <w:r>
        <w:t xml:space="preserve">      </w:t>
      </w:r>
      <w:r w:rsidR="00743D53">
        <w:t>Toast.makeText(getApplicationContext(),message, Toast.LENGTH_SHORT).show();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}).execute();</w:t>
      </w:r>
    </w:p>
    <w:p w14:paraId="09B6AB8E" w14:textId="77537F7C" w:rsidR="00743D53" w:rsidRDefault="00C96E2F" w:rsidP="00743D53">
      <w:pPr>
        <w:pStyle w:val="STTSSegmenProgramContent"/>
      </w:pPr>
      <w:r>
        <w:t xml:space="preserve">  </w:t>
      </w:r>
      <w:r w:rsidR="00743D53">
        <w:t>is.close();</w:t>
      </w:r>
    </w:p>
    <w:p w14:paraId="3FE02826" w14:textId="3BF3C184" w:rsidR="00743D53" w:rsidRDefault="00C96E2F" w:rsidP="00743D53">
      <w:pPr>
        <w:pStyle w:val="STTSSegmenProgramContent"/>
      </w:pPr>
      <w:r>
        <w:t xml:space="preserve">  </w:t>
      </w:r>
      <w:r w:rsidR="00743D53">
        <w:t>fis.close();</w:t>
      </w:r>
    </w:p>
    <w:p w14:paraId="1571112D" w14:textId="23EB89AD" w:rsidR="00743D53" w:rsidRDefault="00743D53" w:rsidP="00743D53">
      <w:pPr>
        <w:pStyle w:val="STTSSegmenProgramContent"/>
      </w:pPr>
      <w:r>
        <w:t>}catch (FileNotFoundException e) {</w:t>
      </w:r>
    </w:p>
    <w:p w14:paraId="2DAC96E2" w14:textId="527DFDEE" w:rsidR="00743D53" w:rsidRDefault="00C96E2F" w:rsidP="00743D53">
      <w:pPr>
        <w:pStyle w:val="STTSSegmenProgramContent"/>
      </w:pPr>
      <w:r>
        <w:t xml:space="preserve">  </w:t>
      </w:r>
      <w:r w:rsidR="00743D53">
        <w:t>e.printStackTrace();</w:t>
      </w:r>
    </w:p>
    <w:p w14:paraId="51252408" w14:textId="06506C29" w:rsidR="00743D53" w:rsidRDefault="00743D53" w:rsidP="00743D53">
      <w:pPr>
        <w:pStyle w:val="STTSSegmenProgramContent"/>
      </w:pPr>
      <w:r>
        <w:t>} catch (IOException e) {</w:t>
      </w:r>
    </w:p>
    <w:p w14:paraId="18E42F22" w14:textId="3B135400" w:rsidR="00743D53" w:rsidRDefault="00C96E2F" w:rsidP="00743D53">
      <w:pPr>
        <w:pStyle w:val="STTSSegmenProgramContent"/>
      </w:pPr>
      <w:r>
        <w:t xml:space="preserve">  </w:t>
      </w:r>
      <w:r w:rsidR="00743D53">
        <w:t>e.printStackTrace();</w:t>
      </w:r>
    </w:p>
    <w:p w14:paraId="04F0F83B" w14:textId="2523BADA" w:rsidR="00743D53" w:rsidRDefault="00743D53" w:rsidP="00743D53">
      <w:pPr>
        <w:pStyle w:val="STTSSegmenProgramContent"/>
      </w:pPr>
      <w:r>
        <w:t>} catch (ClassNotFoundException e) {</w:t>
      </w:r>
    </w:p>
    <w:p w14:paraId="2B6FB0D9" w14:textId="2717171F" w:rsidR="00743D53" w:rsidRDefault="00C96E2F" w:rsidP="00743D53">
      <w:pPr>
        <w:pStyle w:val="STTSSegmenProgramContent"/>
      </w:pPr>
      <w:r>
        <w:t xml:space="preserve">  </w:t>
      </w:r>
      <w:r w:rsidR="00743D53">
        <w:t>e.printStackTrace();</w:t>
      </w:r>
    </w:p>
    <w:p w14:paraId="27D517F1" w14:textId="0705DBE0" w:rsidR="00EB5708" w:rsidRDefault="00743D53" w:rsidP="00743D53">
      <w:pPr>
        <w:pStyle w:val="STTSSegmenProgramContent"/>
      </w:pPr>
      <w:r>
        <w:t>}</w:t>
      </w:r>
    </w:p>
    <w:p w14:paraId="1B758946" w14:textId="324F3836" w:rsidR="00B43653" w:rsidRDefault="008A0658" w:rsidP="00A30FC6">
      <w:pPr>
        <w:jc w:val="left"/>
      </w:pPr>
      <w:r>
        <w:t xml:space="preserve">Sementara potongan kode di atas digunakan untuk membaca </w:t>
      </w:r>
      <w:r w:rsidR="009B72C8">
        <w:t xml:space="preserve">file untuk dimasukkan </w:t>
      </w:r>
      <w:r w:rsidR="00247205">
        <w:t>ke dalam perangkat anda.</w:t>
      </w:r>
      <w:r w:rsidR="00A30FC6">
        <w:t xml:space="preserve"> Baris 1 dan dua secara beruntun dipakai untuk menyiapkan lokasi dari file dan nama dari file tersebut, sementara baris 3 menyiapkan FileInputStream yang dipakai untuk </w:t>
      </w:r>
      <w:r w:rsidR="00096962">
        <w:t>mendapat</w:t>
      </w:r>
      <w:r w:rsidR="00A30FC6">
        <w:t xml:space="preserve"> file</w:t>
      </w:r>
      <w:r w:rsidR="00096962">
        <w:t xml:space="preserve"> yang ditentukan</w:t>
      </w:r>
      <w:r w:rsidR="00A30FC6">
        <w:t>.</w:t>
      </w:r>
    </w:p>
    <w:p w14:paraId="3F7A3C18" w14:textId="276302AF" w:rsidR="00A3309A" w:rsidRDefault="008F7788" w:rsidP="00A30FC6">
      <w:pPr>
        <w:jc w:val="left"/>
      </w:pPr>
      <w:r>
        <w:t>Di baris 5 dan 6 didefinisikan FileInputStream sebelumnya dan dibuat ObjectInputStream agar bisa membaca isi filenya</w:t>
      </w:r>
      <w:r w:rsidR="00E93EC1">
        <w:t xml:space="preserve">. Setelah itu selesai baris 6 hingga 10 dipakai untuk </w:t>
      </w:r>
      <w:r w:rsidR="000838D9">
        <w:t>mengambil is file satu demi satu dan dimasukkan ke dalam perangkat. File yang diambil secara berurutan adalah target, wallet, kategori dan trans.</w:t>
      </w:r>
    </w:p>
    <w:p w14:paraId="1C6AA840" w14:textId="0146DCD2" w:rsidR="000467B4" w:rsidRDefault="00754777" w:rsidP="00A30FC6">
      <w:pPr>
        <w:jc w:val="left"/>
      </w:pPr>
      <w:r>
        <w:t>Setelah itu di baris 11 hingga 14 dipakai untuk memastikan apabila file sudah masuk. Bila tidak ada error maka di baris 15</w:t>
      </w:r>
      <w:r w:rsidR="00B83BFE">
        <w:t xml:space="preserve"> sampai 20 </w:t>
      </w:r>
      <w:r>
        <w:t xml:space="preserve"> akan dilaksanakan proses untuk mengubah data yang sekarang ada dengan menghapus semua data di perangkat lalu menggantikannya dengan data yang barusan didapat.</w:t>
      </w:r>
      <w:r w:rsidR="00B83BFE">
        <w:t xml:space="preserve"> Setelah semua itu selesai maka akan ditup FileInputStream dan ObjectInputStream yang ada agar tidak memakan memori. Dengan itu baris 23 hingga 29 dipakai untuk mencetak error di console bila ada kesalahan.</w:t>
      </w:r>
    </w:p>
    <w:p w14:paraId="30A9E870" w14:textId="7B0BA9E0" w:rsidR="00754777" w:rsidRDefault="000467B4" w:rsidP="000467B4">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r>
        <w:t>OurMoney dibuat dengan usaha</w:t>
      </w:r>
      <w:r w:rsidR="007255ED">
        <w:t xml:space="preserve"> agar aplikasi yang dihasilkan sangat matang dan dapat berjalan dengan baik sesuai fungsinya. </w:t>
      </w:r>
      <w:r w:rsidR="006B75B2">
        <w:t>Untuk memastikan kualitas baik,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Uji Coba Mengubah Isi File Save Data</w:t>
      </w:r>
    </w:p>
    <w:p w14:paraId="33693B71" w14:textId="27B89F0E" w:rsidR="00B62220" w:rsidRDefault="00232A73" w:rsidP="00B62220">
      <w:r>
        <w:t xml:space="preserve">OurMoney memiliki sistem ekspor dan impor data menggunakan sebuah file save data. File tersebut memiliki nama “saveourmoney” dengan format .txt dan berisi data penyimpanan OurMoney. </w:t>
      </w:r>
      <w:r w:rsidR="006B75B2">
        <w:t>Pada pengujian ini akan dilakukan pengubahan konten yang dimuat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t xml:space="preserve">Tampilan </w:t>
      </w:r>
      <w:r w:rsidR="00DF505A">
        <w:rPr>
          <w:sz w:val="24"/>
          <w:szCs w:val="24"/>
        </w:rPr>
        <w:t>transaksi dan target menabung yang diekspor</w:t>
      </w:r>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Daftar kategori sebelum diekspor</w:t>
      </w:r>
    </w:p>
    <w:p w14:paraId="23D0D4A1" w14:textId="77777777" w:rsidR="00CD2FFE" w:rsidRPr="00CD2FFE" w:rsidRDefault="00CD2FFE" w:rsidP="00CD2FFE"/>
    <w:p w14:paraId="23AF6871" w14:textId="51CDD872" w:rsidR="00232A73" w:rsidRDefault="00232A73" w:rsidP="00232A73">
      <w:r>
        <w:t>Pertama-tama, disiapkan 3 buah transaksi dengan nominal berbeda, 2 buah kategori tambahan dengan nama berbeda dan jenis yang berbeda, dan sebuah target menabung dengan nominal 500,000 (lima ratus ribu) dan berakhir pada 14 Januari 2022.</w:t>
      </w:r>
      <w:r w:rsidR="00EC56FC">
        <w:t xml:space="preserve"> Gambar 5.1 dan gambar 5.2 menunjukkan bagiamana data-data tersebut telah dimasukkan ke aplikasi.</w:t>
      </w:r>
      <w:r>
        <w:t xml:space="preserve"> Kemudian lakukan ekspor file pada layar ekspor impor agar file save data terisi. Isi file yang diekspor akan dihapus pada bagian tertentu secara acak. Langkah yang terakhir adalah melakukan</w:t>
      </w:r>
      <w:r w:rsidR="00C4672F">
        <w:t xml:space="preserve"> uninstall aplikasi agar data lokal benar-benar hilang dan melakukan</w:t>
      </w:r>
      <w:r>
        <w:t xml:space="preserve"> impor data dari file save data yang isinya sudah berubah.</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Daftar transaksi dan target menabung setelah diimpor</w:t>
      </w:r>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Daftar kategori setelah diimpor</w:t>
      </w:r>
    </w:p>
    <w:p w14:paraId="5CA69CB4" w14:textId="77777777" w:rsidR="00596B9C" w:rsidRPr="00596B9C" w:rsidRDefault="00596B9C" w:rsidP="00596B9C"/>
    <w:p w14:paraId="4BB0AE16" w14:textId="0A0E26CA" w:rsidR="00AA40EB" w:rsidRDefault="00AA40EB" w:rsidP="00232A73">
      <w:r>
        <w:t>Uji coba berhasil dengan cukup baik. File save data yang telah diubah tidak dapat dimuat aplikasi sama sekali. Aplikasi dapat mengetahui file tersebut tidak dapat dibaca sehingga tidak ada transaksi</w:t>
      </w:r>
      <w:r w:rsidR="0001599B">
        <w:t>, kategori, atau target yang terbaca secara tidak lengkap.</w:t>
      </w:r>
      <w:r w:rsidR="00596B9C">
        <w:t xml:space="preserve"> Dapat dibuktikan dengan hasil tangkapan layar (screenshot) pada gambar 5.3 dan 5.4 di atas.</w:t>
      </w:r>
      <w:r w:rsidR="0001599B">
        <w:t xml:space="preserve"> Dapat disimpulkan bahwa </w:t>
      </w:r>
      <w:r w:rsidR="00AD2893">
        <w:t xml:space="preserve">sistem </w:t>
      </w:r>
      <w:r w:rsidR="0001599B">
        <w:t>impor data dalam OurMoney tidak bisa dilakukan dengan file apapun selain file save data yang asli.</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Uji Coba Mengubah Sebuah Transaksi Ketika Target Menabung Aktif</w:t>
      </w:r>
    </w:p>
    <w:p w14:paraId="42BFCF33" w14:textId="74404F09" w:rsidR="009910A4" w:rsidRDefault="00700F0F" w:rsidP="00CA0DFD">
      <w:pPr>
        <w:pStyle w:val="STTSJudulSubBab"/>
        <w:ind w:firstLine="720"/>
        <w:rPr>
          <w:b w:val="0"/>
          <w:bCs/>
          <w:sz w:val="24"/>
          <w:szCs w:val="21"/>
        </w:rPr>
      </w:pPr>
      <w:r w:rsidRPr="00700F0F">
        <w:rPr>
          <w:b w:val="0"/>
          <w:bCs/>
          <w:sz w:val="24"/>
          <w:szCs w:val="21"/>
        </w:rPr>
        <w:t>Pada pengujian ini dilakukan perubahan pada transaksi yang ada sebelum</w:t>
      </w:r>
      <w:r w:rsidR="00CA0DFD">
        <w:rPr>
          <w:b w:val="0"/>
          <w:bCs/>
          <w:sz w:val="24"/>
          <w:szCs w:val="21"/>
        </w:rPr>
        <w:t xml:space="preserve"> </w:t>
      </w:r>
      <w:r w:rsidR="009910A4">
        <w:rPr>
          <w:b w:val="0"/>
          <w:bCs/>
          <w:sz w:val="24"/>
          <w:szCs w:val="21"/>
        </w:rPr>
        <w:t>dan</w:t>
      </w:r>
      <w:r>
        <w:rPr>
          <w:b w:val="0"/>
          <w:bCs/>
          <w:sz w:val="24"/>
          <w:szCs w:val="21"/>
        </w:rPr>
        <w:t xml:space="preserve"> sesudah</w:t>
      </w:r>
      <w:r w:rsidRPr="00700F0F">
        <w:rPr>
          <w:b w:val="0"/>
          <w:bCs/>
          <w:sz w:val="24"/>
          <w:szCs w:val="21"/>
        </w:rPr>
        <w:t xml:space="preserve"> </w:t>
      </w:r>
      <w:r>
        <w:rPr>
          <w:b w:val="0"/>
          <w:bCs/>
          <w:sz w:val="24"/>
          <w:szCs w:val="21"/>
        </w:rPr>
        <w:t>target dibuat.</w:t>
      </w:r>
      <w:r w:rsidR="00013958">
        <w:rPr>
          <w:b w:val="0"/>
          <w:bCs/>
          <w:sz w:val="24"/>
          <w:szCs w:val="21"/>
        </w:rPr>
        <w:t xml:space="preserve"> </w:t>
      </w:r>
      <w:r w:rsidR="009910A4">
        <w:rPr>
          <w:b w:val="0"/>
          <w:bCs/>
          <w:sz w:val="24"/>
          <w:szCs w:val="21"/>
        </w:rPr>
        <w:t xml:space="preserve">Target ini dipengaruhi oleh transaksi yang ditambahkan oleh pengguna. </w:t>
      </w:r>
      <w:r w:rsidR="00014C7C" w:rsidRPr="00014C7C">
        <w:rPr>
          <w:b w:val="0"/>
          <w:bCs/>
          <w:sz w:val="24"/>
          <w:szCs w:val="21"/>
        </w:rPr>
        <w:t>Oleh karena itu fitur transaksi dan target menabung berelasi dan dapat mempengaruhi satu sama lain. Perlu dilakukan pengujian pada relasi tersebut agar kesalahan yang ada dapat diperbaiki sehingga aplikasi dapat digunakan dengan baik.</w:t>
      </w:r>
    </w:p>
    <w:p w14:paraId="0F876489" w14:textId="5D8395A5" w:rsidR="00700F0F" w:rsidRDefault="00CA0DFD" w:rsidP="00CA0DFD">
      <w:pPr>
        <w:pStyle w:val="STTSJudulSubBab"/>
        <w:ind w:firstLine="720"/>
        <w:rPr>
          <w:b w:val="0"/>
          <w:bCs/>
          <w:sz w:val="24"/>
          <w:szCs w:val="21"/>
        </w:rPr>
      </w:pPr>
      <w:r>
        <w:rPr>
          <w:b w:val="0"/>
          <w:bCs/>
          <w:sz w:val="24"/>
          <w:szCs w:val="21"/>
        </w:rPr>
        <w:t>Pada awalnya disiapkan beberapa data transaksi sebelum target ditambahkan</w:t>
      </w:r>
      <w:r w:rsidR="00687272">
        <w:rPr>
          <w:b w:val="0"/>
          <w:bCs/>
          <w:sz w:val="24"/>
          <w:szCs w:val="21"/>
        </w:rPr>
        <w:t>.</w:t>
      </w:r>
      <w:r w:rsidR="0025717D">
        <w:rPr>
          <w:b w:val="0"/>
          <w:bCs/>
          <w:sz w:val="24"/>
          <w:szCs w:val="21"/>
        </w:rPr>
        <w:t xml:space="preserve"> </w:t>
      </w:r>
      <w:r w:rsidR="0025717D" w:rsidRPr="0025717D">
        <w:rPr>
          <w:b w:val="0"/>
          <w:bCs/>
          <w:sz w:val="24"/>
          <w:szCs w:val="21"/>
        </w:rPr>
        <w:t xml:space="preserve">Diambil sebuah transaksi yang akan diubah nilainya, nilai awal transaksi adalah </w:t>
      </w:r>
      <w:r w:rsidR="0025717D">
        <w:rPr>
          <w:b w:val="0"/>
          <w:bCs/>
          <w:sz w:val="24"/>
          <w:szCs w:val="21"/>
        </w:rPr>
        <w:t>5</w:t>
      </w:r>
      <w:r w:rsidR="0025717D" w:rsidRPr="0025717D">
        <w:rPr>
          <w:b w:val="0"/>
          <w:bCs/>
          <w:sz w:val="24"/>
          <w:szCs w:val="21"/>
        </w:rPr>
        <w:t>0,000 (</w:t>
      </w:r>
      <w:r w:rsidR="0025717D">
        <w:rPr>
          <w:b w:val="0"/>
          <w:bCs/>
          <w:sz w:val="24"/>
          <w:szCs w:val="21"/>
        </w:rPr>
        <w:t>lima puluh ribu</w:t>
      </w:r>
      <w:r w:rsidR="0025717D" w:rsidRPr="0025717D">
        <w:rPr>
          <w:b w:val="0"/>
          <w:bCs/>
          <w:sz w:val="24"/>
          <w:szCs w:val="21"/>
        </w:rPr>
        <w:t>)</w:t>
      </w:r>
      <w:r w:rsidR="00835135">
        <w:rPr>
          <w:b w:val="0"/>
          <w:bCs/>
          <w:sz w:val="24"/>
          <w:szCs w:val="21"/>
        </w:rPr>
        <w:t xml:space="preserve"> yang berupa pemasukan</w:t>
      </w:r>
      <w:r w:rsidR="0025717D">
        <w:rPr>
          <w:b w:val="0"/>
          <w:bCs/>
          <w:sz w:val="24"/>
          <w:szCs w:val="21"/>
        </w:rPr>
        <w:t>.</w:t>
      </w:r>
      <w:r w:rsidR="00687272">
        <w:rPr>
          <w:b w:val="0"/>
          <w:bCs/>
          <w:sz w:val="24"/>
          <w:szCs w:val="21"/>
        </w:rPr>
        <w:t xml:space="preserve"> Lalu bua</w:t>
      </w:r>
      <w:r w:rsidR="00014C7C">
        <w:rPr>
          <w:b w:val="0"/>
          <w:bCs/>
          <w:sz w:val="24"/>
          <w:szCs w:val="21"/>
        </w:rPr>
        <w:t>t</w:t>
      </w:r>
      <w:r w:rsidR="00687272">
        <w:rPr>
          <w:b w:val="0"/>
          <w:bCs/>
          <w:sz w:val="24"/>
          <w:szCs w:val="21"/>
        </w:rPr>
        <w:t xml:space="preserve"> sebuah target menabung</w:t>
      </w:r>
      <w:r w:rsidR="0025717D">
        <w:rPr>
          <w:b w:val="0"/>
          <w:bCs/>
          <w:sz w:val="24"/>
          <w:szCs w:val="21"/>
        </w:rPr>
        <w:t xml:space="preserve"> sebesar 100,000 (seratus ribu)</w:t>
      </w:r>
      <w:r w:rsidR="00687272">
        <w:rPr>
          <w:b w:val="0"/>
          <w:bCs/>
          <w:sz w:val="24"/>
          <w:szCs w:val="21"/>
        </w:rPr>
        <w:t>.</w:t>
      </w:r>
      <w:r>
        <w:rPr>
          <w:b w:val="0"/>
          <w:bCs/>
          <w:sz w:val="24"/>
          <w:szCs w:val="21"/>
        </w:rPr>
        <w:t xml:space="preserve"> </w:t>
      </w:r>
      <w:r w:rsidR="00687272">
        <w:rPr>
          <w:b w:val="0"/>
          <w:bCs/>
          <w:sz w:val="24"/>
          <w:szCs w:val="21"/>
        </w:rPr>
        <w:t>Kemudian</w:t>
      </w:r>
      <w:r>
        <w:rPr>
          <w:b w:val="0"/>
          <w:bCs/>
          <w:sz w:val="24"/>
          <w:szCs w:val="21"/>
        </w:rPr>
        <w:t xml:space="preserve"> ditambah</w:t>
      </w:r>
      <w:r w:rsidR="007E0277">
        <w:rPr>
          <w:b w:val="0"/>
          <w:bCs/>
          <w:sz w:val="24"/>
          <w:szCs w:val="21"/>
        </w:rPr>
        <w:t>kan</w:t>
      </w:r>
      <w:r>
        <w:rPr>
          <w:b w:val="0"/>
          <w:bCs/>
          <w:sz w:val="24"/>
          <w:szCs w:val="21"/>
        </w:rPr>
        <w:t xml:space="preserve"> lagi </w:t>
      </w:r>
      <w:r w:rsidR="007E0277">
        <w:rPr>
          <w:b w:val="0"/>
          <w:bCs/>
          <w:sz w:val="24"/>
          <w:szCs w:val="21"/>
        </w:rPr>
        <w:t>beberapa data transaksi</w:t>
      </w:r>
      <w:r w:rsidR="00835135">
        <w:rPr>
          <w:b w:val="0"/>
          <w:bCs/>
          <w:sz w:val="24"/>
          <w:szCs w:val="21"/>
        </w:rPr>
        <w:t xml:space="preserve"> pengeluaran</w:t>
      </w:r>
      <w:r w:rsidR="007E0277">
        <w:rPr>
          <w:b w:val="0"/>
          <w:bCs/>
          <w:sz w:val="24"/>
          <w:szCs w:val="21"/>
        </w:rPr>
        <w:t xml:space="preserve"> </w:t>
      </w:r>
      <w:r w:rsidR="0025717D">
        <w:rPr>
          <w:b w:val="0"/>
          <w:bCs/>
          <w:sz w:val="24"/>
          <w:szCs w:val="21"/>
        </w:rPr>
        <w:t>sebesar 5</w:t>
      </w:r>
      <w:r w:rsidR="00835135">
        <w:rPr>
          <w:b w:val="0"/>
          <w:bCs/>
          <w:sz w:val="24"/>
          <w:szCs w:val="21"/>
        </w:rPr>
        <w:t>,</w:t>
      </w:r>
      <w:r w:rsidR="0025717D">
        <w:rPr>
          <w:b w:val="0"/>
          <w:bCs/>
          <w:sz w:val="24"/>
          <w:szCs w:val="21"/>
        </w:rPr>
        <w:t>000</w:t>
      </w:r>
      <w:r w:rsidR="00835135">
        <w:rPr>
          <w:b w:val="0"/>
          <w:bCs/>
          <w:sz w:val="24"/>
          <w:szCs w:val="21"/>
        </w:rPr>
        <w:t xml:space="preserve"> (lima ribu) dan 15,000 (lima belas ribu) </w:t>
      </w:r>
      <w:r>
        <w:rPr>
          <w:b w:val="0"/>
          <w:bCs/>
          <w:sz w:val="24"/>
          <w:szCs w:val="21"/>
        </w:rPr>
        <w:t xml:space="preserve">setelah </w:t>
      </w:r>
      <w:r w:rsidR="007E0277">
        <w:rPr>
          <w:b w:val="0"/>
          <w:bCs/>
          <w:sz w:val="24"/>
          <w:szCs w:val="21"/>
        </w:rPr>
        <w:t>target</w:t>
      </w:r>
      <w:r>
        <w:rPr>
          <w:b w:val="0"/>
          <w:bCs/>
          <w:sz w:val="24"/>
          <w:szCs w:val="21"/>
        </w:rPr>
        <w:t xml:space="preserve"> ditambahkan.</w:t>
      </w:r>
      <w:r w:rsidR="009910A4">
        <w:rPr>
          <w:b w:val="0"/>
          <w:bCs/>
          <w:sz w:val="24"/>
          <w:szCs w:val="21"/>
        </w:rPr>
        <w:t xml:space="preserve"> Setelah itu di</w:t>
      </w:r>
      <w:r w:rsidR="00687272">
        <w:rPr>
          <w:b w:val="0"/>
          <w:bCs/>
          <w:sz w:val="24"/>
          <w:szCs w:val="21"/>
        </w:rPr>
        <w:t xml:space="preserve">lakukan perubahan pada </w:t>
      </w:r>
      <w:r w:rsidR="009910A4">
        <w:rPr>
          <w:b w:val="0"/>
          <w:bCs/>
          <w:sz w:val="24"/>
          <w:szCs w:val="21"/>
        </w:rPr>
        <w:lastRenderedPageBreak/>
        <w:t>nominal</w:t>
      </w:r>
      <w:r w:rsidR="00687272">
        <w:rPr>
          <w:b w:val="0"/>
          <w:bCs/>
          <w:sz w:val="24"/>
          <w:szCs w:val="21"/>
        </w:rPr>
        <w:t xml:space="preserve"> dari data transaksi</w:t>
      </w:r>
      <w:r w:rsidR="00014C7C">
        <w:rPr>
          <w:b w:val="0"/>
          <w:bCs/>
          <w:sz w:val="24"/>
          <w:szCs w:val="21"/>
        </w:rPr>
        <w:t xml:space="preserve"> </w:t>
      </w:r>
      <w:r w:rsidR="00835135">
        <w:rPr>
          <w:b w:val="0"/>
          <w:bCs/>
          <w:sz w:val="24"/>
          <w:szCs w:val="21"/>
        </w:rPr>
        <w:t xml:space="preserve">pemasukan </w:t>
      </w:r>
      <w:r w:rsidR="00014C7C">
        <w:rPr>
          <w:b w:val="0"/>
          <w:bCs/>
          <w:sz w:val="24"/>
          <w:szCs w:val="21"/>
        </w:rPr>
        <w:t>yang tadi ditambahkan</w:t>
      </w:r>
      <w:r w:rsidR="0025717D">
        <w:rPr>
          <w:b w:val="0"/>
          <w:bCs/>
          <w:sz w:val="24"/>
          <w:szCs w:val="21"/>
        </w:rPr>
        <w:t xml:space="preserve">, nilainya akan diubah menjadi </w:t>
      </w:r>
      <w:r w:rsidR="00835135">
        <w:rPr>
          <w:b w:val="0"/>
          <w:bCs/>
          <w:sz w:val="24"/>
          <w:szCs w:val="21"/>
        </w:rPr>
        <w:t>8</w:t>
      </w:r>
      <w:r w:rsidR="0025717D">
        <w:rPr>
          <w:b w:val="0"/>
          <w:bCs/>
          <w:sz w:val="24"/>
          <w:szCs w:val="21"/>
        </w:rPr>
        <w:t>0,000 (</w:t>
      </w:r>
      <w:r w:rsidR="00835135">
        <w:rPr>
          <w:b w:val="0"/>
          <w:bCs/>
          <w:sz w:val="24"/>
          <w:szCs w:val="21"/>
        </w:rPr>
        <w:t>delapan</w:t>
      </w:r>
      <w:r w:rsidR="0025717D">
        <w:rPr>
          <w:b w:val="0"/>
          <w:bCs/>
          <w:sz w:val="24"/>
          <w:szCs w:val="21"/>
        </w:rPr>
        <w:t xml:space="preserve"> puluh ribu)</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coba </w:t>
      </w:r>
      <w:r w:rsidR="0013275C">
        <w:rPr>
          <w:b w:val="0"/>
          <w:bCs/>
          <w:sz w:val="24"/>
          <w:szCs w:val="21"/>
        </w:rPr>
        <w:t xml:space="preserve">adalah progress menabung menjadi 60,000 (enam puluh ribu). Padahal seharusnya hasil progress menabung menjadi 10,000 (sepuluh ribu) karena transaksi yang sudah dibuat sebelum target menabung seharusnya tidak mempengaruhi target sebesar nominal barunya, melainkan selisih dari nominal lama dan nominal barunya. Dapat disimpulkan bahwa perhitungan pada target menabung masih kurang akurat. Hal ini </w:t>
      </w:r>
      <w:r w:rsidR="001D367F">
        <w:rPr>
          <w:b w:val="0"/>
          <w:bCs/>
          <w:sz w:val="24"/>
          <w:szCs w:val="21"/>
        </w:rPr>
        <w:t>disebabkan</w:t>
      </w:r>
      <w:r w:rsidR="0013275C">
        <w:rPr>
          <w:b w:val="0"/>
          <w:bCs/>
          <w:sz w:val="24"/>
          <w:szCs w:val="21"/>
        </w:rPr>
        <w:t xml:space="preserve"> </w:t>
      </w:r>
      <w:r w:rsidR="001D367F">
        <w:rPr>
          <w:b w:val="0"/>
          <w:bCs/>
          <w:sz w:val="24"/>
          <w:szCs w:val="21"/>
        </w:rPr>
        <w:t>oleh kesalahan perhitungan ketika melakukan update transaksi. Dimana progress menabung langsung dijumlahkan dengan nominal yang baru dan tidak dijumlahkan dulu selisihnya dengan nominal yang lama.</w:t>
      </w:r>
    </w:p>
    <w:p w14:paraId="76A0BB2C" w14:textId="77777777" w:rsidR="006B75B2" w:rsidRDefault="006B75B2" w:rsidP="002C302F">
      <w:pPr>
        <w:pStyle w:val="STTSJudulSubBab"/>
        <w:ind w:left="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536D39">
      <w:pPr>
        <w:pStyle w:val="ListParagraph"/>
        <w:numPr>
          <w:ilvl w:val="0"/>
          <w:numId w:val="17"/>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536D39">
      <w:pPr>
        <w:pStyle w:val="ListParagraph"/>
        <w:numPr>
          <w:ilvl w:val="0"/>
          <w:numId w:val="17"/>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536D39">
      <w:pPr>
        <w:pStyle w:val="ListParagraph"/>
        <w:numPr>
          <w:ilvl w:val="0"/>
          <w:numId w:val="17"/>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r w:rsidRPr="00DA3434">
        <w:t>Berdasarkan testing yang dilakukan pada aplikasi ini, diajukan saran-saran terhadap aplikasi sebagai berikut :</w:t>
      </w:r>
    </w:p>
    <w:p w14:paraId="542561A3" w14:textId="77777777" w:rsidR="00DA3434" w:rsidRPr="00DA3434" w:rsidRDefault="00DA3434" w:rsidP="00536D39">
      <w:pPr>
        <w:pStyle w:val="ListParagraph"/>
        <w:numPr>
          <w:ilvl w:val="0"/>
          <w:numId w:val="25"/>
        </w:numPr>
        <w:rPr>
          <w:szCs w:val="24"/>
        </w:rPr>
      </w:pPr>
      <w:r w:rsidRPr="00DA3434">
        <w:rPr>
          <w:szCs w:val="24"/>
        </w:rPr>
        <w:t xml:space="preserve">Tampilan pada aplikasi perlu ditingkatkan terutama pada tampilan home dan laporan aplikasi. Tampilan pada halaman tersebut masih terasa kaku dan kurang menarik. Misalnya pemilihan warna dan </w:t>
      </w:r>
      <w:r w:rsidRPr="00DA3434">
        <w:rPr>
          <w:szCs w:val="24"/>
        </w:rPr>
        <w:lastRenderedPageBreak/>
        <w:t>komponen pada halaman tersebut perlu difokuskan. Karena tampilan aplikasi merupakan salah satu daya tarik penting agar pengguna nyaman dalam menggunakan aplikasi.</w:t>
      </w:r>
    </w:p>
    <w:p w14:paraId="707FF7A5" w14:textId="77777777" w:rsidR="00DA3434" w:rsidRPr="00DA3434" w:rsidRDefault="00DA3434" w:rsidP="00536D39">
      <w:pPr>
        <w:pStyle w:val="ListParagraph"/>
        <w:numPr>
          <w:ilvl w:val="0"/>
          <w:numId w:val="25"/>
        </w:numPr>
        <w:rPr>
          <w:szCs w:val="24"/>
        </w:rPr>
      </w:pPr>
      <w:r w:rsidRPr="00DA3434">
        <w:rPr>
          <w:szCs w:val="24"/>
        </w:rPr>
        <w:t>Pada halaman home aplikasi, sebaiknya diberikan fitur pencarian atau pemilihan jangka waktu dari transaksi yang ingin ditampilkan. Agar pengguna dapat lebih mudah dalam mencari dan mengatur histori transaksi. Penambahan fitur ini juga berguna untuk menurunkan waktu pemuatan data pada home karena tidak perlu memuat semua data sekaligus dari database kedalam aplikasi.</w:t>
      </w:r>
    </w:p>
    <w:p w14:paraId="20731AF5" w14:textId="020ED7C0" w:rsidR="00DA3434" w:rsidRPr="00DA3434" w:rsidRDefault="00DA3434" w:rsidP="00536D39">
      <w:pPr>
        <w:pStyle w:val="ListParagraph"/>
        <w:numPr>
          <w:ilvl w:val="0"/>
          <w:numId w:val="25"/>
        </w:numPr>
        <w:rPr>
          <w:szCs w:val="24"/>
        </w:rPr>
      </w:pPr>
      <w:r w:rsidRPr="00DA3434">
        <w:rPr>
          <w:szCs w:val="24"/>
        </w:rPr>
        <w:t>Fitur impor dan ekspor data sebaiknya diberikan fitur untuk memilih jalur data akan disimpan atau dimuat dari mana. Fitur ini dapat lebih memudahkan pengguna dalam mengekspor dan mengimpor data. Pengguna tidak perlu lagi secara manual memindahkan data dari folder aplikasi. Atau untuk kedepannya bisa diimplementasikan fitur cloud save</w:t>
      </w:r>
      <w:r>
        <w:rPr>
          <w:szCs w:val="24"/>
        </w:rPr>
        <w:t xml:space="preserve"> agar pengguna tidak perlu mengirim data dari satu perangkat ke perangkat lainnya jika ingin berpindah perangkat</w:t>
      </w:r>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ABCCF" w14:textId="77777777" w:rsidR="003D4E64" w:rsidRDefault="003D4E64" w:rsidP="00A1571D">
      <w:pPr>
        <w:spacing w:line="240" w:lineRule="auto"/>
      </w:pPr>
      <w:r>
        <w:separator/>
      </w:r>
    </w:p>
  </w:endnote>
  <w:endnote w:type="continuationSeparator" w:id="0">
    <w:p w14:paraId="7FD8E09D" w14:textId="77777777" w:rsidR="003D4E64" w:rsidRDefault="003D4E64"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AFB57" w14:textId="77777777" w:rsidR="003D4E64" w:rsidRDefault="003D4E64" w:rsidP="00A1571D">
      <w:pPr>
        <w:spacing w:line="240" w:lineRule="auto"/>
      </w:pPr>
      <w:r>
        <w:separator/>
      </w:r>
    </w:p>
  </w:footnote>
  <w:footnote w:type="continuationSeparator" w:id="0">
    <w:p w14:paraId="6F3189CD" w14:textId="77777777" w:rsidR="003D4E64" w:rsidRDefault="003D4E64"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BCE"/>
    <w:rsid w:val="00010EDE"/>
    <w:rsid w:val="0001119C"/>
    <w:rsid w:val="00013958"/>
    <w:rsid w:val="00014C7C"/>
    <w:rsid w:val="0001599B"/>
    <w:rsid w:val="00015E1C"/>
    <w:rsid w:val="00020474"/>
    <w:rsid w:val="00023555"/>
    <w:rsid w:val="00025DA0"/>
    <w:rsid w:val="000310D8"/>
    <w:rsid w:val="00031232"/>
    <w:rsid w:val="000332F7"/>
    <w:rsid w:val="0003357C"/>
    <w:rsid w:val="00036027"/>
    <w:rsid w:val="00037007"/>
    <w:rsid w:val="00042D7E"/>
    <w:rsid w:val="000460FE"/>
    <w:rsid w:val="00046384"/>
    <w:rsid w:val="000467B4"/>
    <w:rsid w:val="000510D1"/>
    <w:rsid w:val="00056163"/>
    <w:rsid w:val="00056248"/>
    <w:rsid w:val="0006024F"/>
    <w:rsid w:val="00064A15"/>
    <w:rsid w:val="00064F6F"/>
    <w:rsid w:val="00066DF1"/>
    <w:rsid w:val="00074F45"/>
    <w:rsid w:val="00076CA0"/>
    <w:rsid w:val="000776F6"/>
    <w:rsid w:val="00077B17"/>
    <w:rsid w:val="0008044D"/>
    <w:rsid w:val="00081833"/>
    <w:rsid w:val="00081DBE"/>
    <w:rsid w:val="000838D9"/>
    <w:rsid w:val="00083E4F"/>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18CF"/>
    <w:rsid w:val="000C1D8A"/>
    <w:rsid w:val="000C32B4"/>
    <w:rsid w:val="000C3AAF"/>
    <w:rsid w:val="000C4B30"/>
    <w:rsid w:val="000C68D5"/>
    <w:rsid w:val="000C6BAF"/>
    <w:rsid w:val="000D201D"/>
    <w:rsid w:val="000D45EE"/>
    <w:rsid w:val="000D5260"/>
    <w:rsid w:val="000D77C9"/>
    <w:rsid w:val="000E1125"/>
    <w:rsid w:val="000E153F"/>
    <w:rsid w:val="000F1044"/>
    <w:rsid w:val="000F274D"/>
    <w:rsid w:val="000F320F"/>
    <w:rsid w:val="000F3FDF"/>
    <w:rsid w:val="000F4ED2"/>
    <w:rsid w:val="000F533E"/>
    <w:rsid w:val="000F79DD"/>
    <w:rsid w:val="00100B0C"/>
    <w:rsid w:val="00104245"/>
    <w:rsid w:val="00110283"/>
    <w:rsid w:val="0011044E"/>
    <w:rsid w:val="0011360F"/>
    <w:rsid w:val="00114A16"/>
    <w:rsid w:val="0011626F"/>
    <w:rsid w:val="0011645E"/>
    <w:rsid w:val="001214D5"/>
    <w:rsid w:val="001235B7"/>
    <w:rsid w:val="00124044"/>
    <w:rsid w:val="0012407B"/>
    <w:rsid w:val="0013275C"/>
    <w:rsid w:val="001327AB"/>
    <w:rsid w:val="00142F15"/>
    <w:rsid w:val="00147B72"/>
    <w:rsid w:val="00147C6F"/>
    <w:rsid w:val="00147FD9"/>
    <w:rsid w:val="00152D5B"/>
    <w:rsid w:val="00153037"/>
    <w:rsid w:val="00165D7D"/>
    <w:rsid w:val="00167D47"/>
    <w:rsid w:val="00170203"/>
    <w:rsid w:val="00172DAE"/>
    <w:rsid w:val="00173A58"/>
    <w:rsid w:val="00174B2B"/>
    <w:rsid w:val="00176012"/>
    <w:rsid w:val="00177FAC"/>
    <w:rsid w:val="001820D2"/>
    <w:rsid w:val="00184806"/>
    <w:rsid w:val="00185020"/>
    <w:rsid w:val="00185A79"/>
    <w:rsid w:val="00186BA9"/>
    <w:rsid w:val="00187347"/>
    <w:rsid w:val="001877CE"/>
    <w:rsid w:val="00187B0E"/>
    <w:rsid w:val="00187B1A"/>
    <w:rsid w:val="00193413"/>
    <w:rsid w:val="001A1947"/>
    <w:rsid w:val="001A1EB9"/>
    <w:rsid w:val="001A25D0"/>
    <w:rsid w:val="001A686C"/>
    <w:rsid w:val="001A7DE3"/>
    <w:rsid w:val="001B1C36"/>
    <w:rsid w:val="001B2DD6"/>
    <w:rsid w:val="001B4ECE"/>
    <w:rsid w:val="001B572E"/>
    <w:rsid w:val="001B5DD2"/>
    <w:rsid w:val="001B651C"/>
    <w:rsid w:val="001C0C68"/>
    <w:rsid w:val="001C1855"/>
    <w:rsid w:val="001C1DC1"/>
    <w:rsid w:val="001C5386"/>
    <w:rsid w:val="001D367F"/>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80CCF"/>
    <w:rsid w:val="00280D01"/>
    <w:rsid w:val="002811D5"/>
    <w:rsid w:val="00282CE5"/>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2F76AE"/>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37982"/>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D2C99"/>
    <w:rsid w:val="003D4E64"/>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3432"/>
    <w:rsid w:val="004C54C6"/>
    <w:rsid w:val="004D0BF9"/>
    <w:rsid w:val="004D40CF"/>
    <w:rsid w:val="004D53F4"/>
    <w:rsid w:val="004D6333"/>
    <w:rsid w:val="004D718C"/>
    <w:rsid w:val="004E2DDD"/>
    <w:rsid w:val="004E3FC1"/>
    <w:rsid w:val="004E4BE4"/>
    <w:rsid w:val="004F0434"/>
    <w:rsid w:val="004F25B3"/>
    <w:rsid w:val="004F4394"/>
    <w:rsid w:val="004F516F"/>
    <w:rsid w:val="00500281"/>
    <w:rsid w:val="005006D4"/>
    <w:rsid w:val="00505248"/>
    <w:rsid w:val="005118B3"/>
    <w:rsid w:val="0051515E"/>
    <w:rsid w:val="00515996"/>
    <w:rsid w:val="00515EBC"/>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B9C"/>
    <w:rsid w:val="005A0A5B"/>
    <w:rsid w:val="005A0EEF"/>
    <w:rsid w:val="005A1D6A"/>
    <w:rsid w:val="005A22BA"/>
    <w:rsid w:val="005A338F"/>
    <w:rsid w:val="005A349B"/>
    <w:rsid w:val="005A4E65"/>
    <w:rsid w:val="005A6629"/>
    <w:rsid w:val="005A6D44"/>
    <w:rsid w:val="005B1D00"/>
    <w:rsid w:val="005B7B27"/>
    <w:rsid w:val="005C1767"/>
    <w:rsid w:val="005C1B39"/>
    <w:rsid w:val="005C300D"/>
    <w:rsid w:val="005C5422"/>
    <w:rsid w:val="005C7C94"/>
    <w:rsid w:val="005D19D8"/>
    <w:rsid w:val="005D51DE"/>
    <w:rsid w:val="005D60DF"/>
    <w:rsid w:val="005E2302"/>
    <w:rsid w:val="005E2ADA"/>
    <w:rsid w:val="005E400F"/>
    <w:rsid w:val="005E631B"/>
    <w:rsid w:val="005E6C51"/>
    <w:rsid w:val="005F732B"/>
    <w:rsid w:val="00600BB1"/>
    <w:rsid w:val="00603B46"/>
    <w:rsid w:val="0061060F"/>
    <w:rsid w:val="006141F7"/>
    <w:rsid w:val="006149CA"/>
    <w:rsid w:val="00615412"/>
    <w:rsid w:val="006202D5"/>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0BDE"/>
    <w:rsid w:val="00671E44"/>
    <w:rsid w:val="0067207B"/>
    <w:rsid w:val="006731ED"/>
    <w:rsid w:val="00676455"/>
    <w:rsid w:val="00676FA6"/>
    <w:rsid w:val="00677975"/>
    <w:rsid w:val="00687272"/>
    <w:rsid w:val="006A0569"/>
    <w:rsid w:val="006A5EA6"/>
    <w:rsid w:val="006B13B6"/>
    <w:rsid w:val="006B1ABF"/>
    <w:rsid w:val="006B48F5"/>
    <w:rsid w:val="006B5CD7"/>
    <w:rsid w:val="006B6F47"/>
    <w:rsid w:val="006B75B2"/>
    <w:rsid w:val="006C315F"/>
    <w:rsid w:val="006C3D0D"/>
    <w:rsid w:val="006C439F"/>
    <w:rsid w:val="006C6996"/>
    <w:rsid w:val="006D0040"/>
    <w:rsid w:val="006D1C1D"/>
    <w:rsid w:val="006D7F8B"/>
    <w:rsid w:val="006E21EF"/>
    <w:rsid w:val="006E2920"/>
    <w:rsid w:val="006E3731"/>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29C1"/>
    <w:rsid w:val="00734145"/>
    <w:rsid w:val="0073496B"/>
    <w:rsid w:val="00740724"/>
    <w:rsid w:val="00743D53"/>
    <w:rsid w:val="007464AE"/>
    <w:rsid w:val="00752147"/>
    <w:rsid w:val="007524A3"/>
    <w:rsid w:val="00754255"/>
    <w:rsid w:val="00754777"/>
    <w:rsid w:val="007609A7"/>
    <w:rsid w:val="007644F3"/>
    <w:rsid w:val="00766AA8"/>
    <w:rsid w:val="007718F9"/>
    <w:rsid w:val="00773C1C"/>
    <w:rsid w:val="00776081"/>
    <w:rsid w:val="00776D3C"/>
    <w:rsid w:val="00780638"/>
    <w:rsid w:val="0078063A"/>
    <w:rsid w:val="00781D57"/>
    <w:rsid w:val="007834C5"/>
    <w:rsid w:val="007836B4"/>
    <w:rsid w:val="00784C7B"/>
    <w:rsid w:val="0078679C"/>
    <w:rsid w:val="00792DCE"/>
    <w:rsid w:val="00796699"/>
    <w:rsid w:val="007A0E3F"/>
    <w:rsid w:val="007A772B"/>
    <w:rsid w:val="007B09A5"/>
    <w:rsid w:val="007B2D9F"/>
    <w:rsid w:val="007B4309"/>
    <w:rsid w:val="007B56B1"/>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33993"/>
    <w:rsid w:val="00835135"/>
    <w:rsid w:val="00835B6E"/>
    <w:rsid w:val="008428BB"/>
    <w:rsid w:val="00847803"/>
    <w:rsid w:val="00851508"/>
    <w:rsid w:val="0086149A"/>
    <w:rsid w:val="008618E6"/>
    <w:rsid w:val="00861C1D"/>
    <w:rsid w:val="00862901"/>
    <w:rsid w:val="00862D17"/>
    <w:rsid w:val="008668B8"/>
    <w:rsid w:val="00866E2D"/>
    <w:rsid w:val="008731B9"/>
    <w:rsid w:val="008753B3"/>
    <w:rsid w:val="00876120"/>
    <w:rsid w:val="00877FD4"/>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37F8"/>
    <w:rsid w:val="009758FC"/>
    <w:rsid w:val="009760A8"/>
    <w:rsid w:val="009773A4"/>
    <w:rsid w:val="009822D6"/>
    <w:rsid w:val="009904B4"/>
    <w:rsid w:val="00990BBF"/>
    <w:rsid w:val="00990BE6"/>
    <w:rsid w:val="009910A4"/>
    <w:rsid w:val="00991AF4"/>
    <w:rsid w:val="009941CC"/>
    <w:rsid w:val="009959C1"/>
    <w:rsid w:val="0099658C"/>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11EFE"/>
    <w:rsid w:val="00A14382"/>
    <w:rsid w:val="00A15109"/>
    <w:rsid w:val="00A1571D"/>
    <w:rsid w:val="00A16327"/>
    <w:rsid w:val="00A2023B"/>
    <w:rsid w:val="00A203F3"/>
    <w:rsid w:val="00A2188A"/>
    <w:rsid w:val="00A21A5E"/>
    <w:rsid w:val="00A22328"/>
    <w:rsid w:val="00A2333E"/>
    <w:rsid w:val="00A30FC6"/>
    <w:rsid w:val="00A3272B"/>
    <w:rsid w:val="00A3309A"/>
    <w:rsid w:val="00A33159"/>
    <w:rsid w:val="00A34A91"/>
    <w:rsid w:val="00A34DF3"/>
    <w:rsid w:val="00A372E0"/>
    <w:rsid w:val="00A40B36"/>
    <w:rsid w:val="00A41467"/>
    <w:rsid w:val="00A42971"/>
    <w:rsid w:val="00A435AA"/>
    <w:rsid w:val="00A43EEE"/>
    <w:rsid w:val="00A46BF1"/>
    <w:rsid w:val="00A51E8A"/>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1CA5"/>
    <w:rsid w:val="00B52141"/>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3966"/>
    <w:rsid w:val="00BA465A"/>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DFD"/>
    <w:rsid w:val="00CA19B3"/>
    <w:rsid w:val="00CB0150"/>
    <w:rsid w:val="00CB05CF"/>
    <w:rsid w:val="00CB0EC1"/>
    <w:rsid w:val="00CC0A0A"/>
    <w:rsid w:val="00CC13EA"/>
    <w:rsid w:val="00CC14F3"/>
    <w:rsid w:val="00CC4115"/>
    <w:rsid w:val="00CC42A8"/>
    <w:rsid w:val="00CC62EC"/>
    <w:rsid w:val="00CC71B8"/>
    <w:rsid w:val="00CC76BA"/>
    <w:rsid w:val="00CC773C"/>
    <w:rsid w:val="00CC7D02"/>
    <w:rsid w:val="00CC7DB8"/>
    <w:rsid w:val="00CD0A7E"/>
    <w:rsid w:val="00CD191D"/>
    <w:rsid w:val="00CD2FFE"/>
    <w:rsid w:val="00CD535D"/>
    <w:rsid w:val="00CE0A3C"/>
    <w:rsid w:val="00CE474E"/>
    <w:rsid w:val="00CE61C2"/>
    <w:rsid w:val="00CF26D3"/>
    <w:rsid w:val="00CF7722"/>
    <w:rsid w:val="00CF7C4E"/>
    <w:rsid w:val="00CF7F72"/>
    <w:rsid w:val="00D02707"/>
    <w:rsid w:val="00D0419B"/>
    <w:rsid w:val="00D05699"/>
    <w:rsid w:val="00D05AA0"/>
    <w:rsid w:val="00D06472"/>
    <w:rsid w:val="00D06BB1"/>
    <w:rsid w:val="00D1316D"/>
    <w:rsid w:val="00D158FB"/>
    <w:rsid w:val="00D209B1"/>
    <w:rsid w:val="00D221B8"/>
    <w:rsid w:val="00D22BC1"/>
    <w:rsid w:val="00D234DC"/>
    <w:rsid w:val="00D25076"/>
    <w:rsid w:val="00D27B1A"/>
    <w:rsid w:val="00D3016E"/>
    <w:rsid w:val="00D30D5E"/>
    <w:rsid w:val="00D310AF"/>
    <w:rsid w:val="00D32A38"/>
    <w:rsid w:val="00D362D6"/>
    <w:rsid w:val="00D36BDD"/>
    <w:rsid w:val="00D37127"/>
    <w:rsid w:val="00D4231D"/>
    <w:rsid w:val="00D4334D"/>
    <w:rsid w:val="00D511B8"/>
    <w:rsid w:val="00D5407B"/>
    <w:rsid w:val="00D564EE"/>
    <w:rsid w:val="00D62C72"/>
    <w:rsid w:val="00D6326A"/>
    <w:rsid w:val="00D67C4D"/>
    <w:rsid w:val="00D7528E"/>
    <w:rsid w:val="00D75DC1"/>
    <w:rsid w:val="00D77CBC"/>
    <w:rsid w:val="00D8109A"/>
    <w:rsid w:val="00D814AB"/>
    <w:rsid w:val="00D852A8"/>
    <w:rsid w:val="00D86EBE"/>
    <w:rsid w:val="00D873CD"/>
    <w:rsid w:val="00D87F37"/>
    <w:rsid w:val="00D91201"/>
    <w:rsid w:val="00D93EF2"/>
    <w:rsid w:val="00D94103"/>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E2885"/>
    <w:rsid w:val="00DF4B01"/>
    <w:rsid w:val="00DF505A"/>
    <w:rsid w:val="00E002D4"/>
    <w:rsid w:val="00E056E1"/>
    <w:rsid w:val="00E07DA3"/>
    <w:rsid w:val="00E10F17"/>
    <w:rsid w:val="00E11318"/>
    <w:rsid w:val="00E122F3"/>
    <w:rsid w:val="00E123C3"/>
    <w:rsid w:val="00E2207E"/>
    <w:rsid w:val="00E22461"/>
    <w:rsid w:val="00E244CF"/>
    <w:rsid w:val="00E26C7E"/>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F2051"/>
    <w:rsid w:val="00EF2D3E"/>
    <w:rsid w:val="00EF5025"/>
    <w:rsid w:val="00EF5AF2"/>
    <w:rsid w:val="00F0082B"/>
    <w:rsid w:val="00F02430"/>
    <w:rsid w:val="00F03753"/>
    <w:rsid w:val="00F1290B"/>
    <w:rsid w:val="00F14718"/>
    <w:rsid w:val="00F167BB"/>
    <w:rsid w:val="00F17056"/>
    <w:rsid w:val="00F230A8"/>
    <w:rsid w:val="00F253F1"/>
    <w:rsid w:val="00F26145"/>
    <w:rsid w:val="00F344A3"/>
    <w:rsid w:val="00F34BE9"/>
    <w:rsid w:val="00F3780C"/>
    <w:rsid w:val="00F400E0"/>
    <w:rsid w:val="00F41A9F"/>
    <w:rsid w:val="00F4203B"/>
    <w:rsid w:val="00F47BE7"/>
    <w:rsid w:val="00F50F9A"/>
    <w:rsid w:val="00F5157E"/>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107E"/>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3062</TotalTime>
  <Pages>68</Pages>
  <Words>11014</Words>
  <Characters>62780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Ray V</cp:lastModifiedBy>
  <cp:revision>386</cp:revision>
  <cp:lastPrinted>2021-10-26T07:27:00Z</cp:lastPrinted>
  <dcterms:created xsi:type="dcterms:W3CDTF">2021-09-17T03:42:00Z</dcterms:created>
  <dcterms:modified xsi:type="dcterms:W3CDTF">2022-01-07T03:20:00Z</dcterms:modified>
</cp:coreProperties>
</file>