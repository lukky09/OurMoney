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r>
        <w:t>Diajukan Gun</w:t>
      </w:r>
      <w:r w:rsidR="00C623F5">
        <w:t>a Memenuhi Sebagian Persyaratan U</w:t>
      </w:r>
      <w:r>
        <w:t>ntuk Memperoleh Gelar</w:t>
      </w:r>
    </w:p>
    <w:p w14:paraId="4A6FBF52" w14:textId="77777777" w:rsidR="006731ED" w:rsidRDefault="006731ED" w:rsidP="00477772">
      <w:pPr>
        <w:pStyle w:val="STTSKeteranganPengesahan"/>
      </w:pPr>
      <w:r>
        <w:t xml:space="preserve">Sarjana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r>
        <w:t>Institut Sains dan Teknologi Terpadu</w:t>
      </w:r>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r>
        <w:t>Disetujui oleh Tim Penguji Tugas Akhir</w:t>
      </w:r>
      <w:r w:rsidR="00C522C4">
        <w:t>/Tesis</w:t>
      </w:r>
      <w:r>
        <w:t>:</w:t>
      </w:r>
    </w:p>
    <w:p w14:paraId="5933F09C" w14:textId="77777777" w:rsidR="00FF7A64" w:rsidRDefault="00FF7A64" w:rsidP="00EC1FCF">
      <w:pPr>
        <w:pStyle w:val="STTSKeteranganPengesahanNamaDosenList"/>
        <w:ind w:left="426" w:hanging="426"/>
      </w:pPr>
      <w:r>
        <w:t>Ir. Judi Prajetno S.</w:t>
      </w:r>
      <w:r w:rsidR="0011360F">
        <w:t>, M.M.</w:t>
      </w:r>
      <w:r w:rsidR="00AD28AE">
        <w:tab/>
        <w:t>(</w:t>
      </w:r>
      <w:r w:rsidR="007D39FE">
        <w:t>Pembimbing</w:t>
      </w:r>
      <w:r w:rsidR="00AD28AE">
        <w:t>)</w:t>
      </w:r>
    </w:p>
    <w:p w14:paraId="38A28171" w14:textId="77777777" w:rsidR="00FF7A64" w:rsidRDefault="00FF7A64" w:rsidP="00EC1FCF">
      <w:pPr>
        <w:pStyle w:val="STTSKeteranganPengesahanNamaDosenList"/>
        <w:ind w:left="426" w:hanging="426"/>
      </w:pPr>
      <w:r>
        <w:t>Ir. Herman Budianto, M.M.</w:t>
      </w:r>
      <w:r w:rsidR="00AD28AE">
        <w:tab/>
        <w:t>(</w:t>
      </w:r>
      <w:r w:rsidR="007D39FE">
        <w:t>Co-Pembimbing</w:t>
      </w:r>
      <w:r w:rsidR="00AD28AE">
        <w:t>)</w:t>
      </w:r>
    </w:p>
    <w:p w14:paraId="4D4C8DB0" w14:textId="77777777" w:rsidR="00FF7A64" w:rsidRDefault="00FF7A64" w:rsidP="00EC1FCF">
      <w:pPr>
        <w:pStyle w:val="STTSKeteranganPengesahanNamaDosenList"/>
        <w:ind w:left="426" w:hanging="426"/>
      </w:pPr>
      <w:r>
        <w:t>Yosi Kristian, S.Kom., M.Kom.</w:t>
      </w:r>
      <w:r w:rsidR="00AD28AE">
        <w:tab/>
        <w:t>(</w:t>
      </w:r>
      <w:r w:rsidR="007D39FE">
        <w:t>Penguji I</w:t>
      </w:r>
      <w:r w:rsidR="00AD28AE">
        <w:t>)</w:t>
      </w:r>
    </w:p>
    <w:p w14:paraId="0CE47747" w14:textId="77777777" w:rsidR="00FF7A64" w:rsidRDefault="00FF7A64" w:rsidP="00EC1FCF">
      <w:pPr>
        <w:pStyle w:val="STTSKeteranganPengesahanNamaDosenList"/>
        <w:ind w:left="426" w:hanging="426"/>
      </w:pPr>
      <w:r>
        <w:t>Ir. Edwin Pramana, M.App.Sc.</w:t>
      </w:r>
      <w:r w:rsidR="007D39FE">
        <w:tab/>
        <w:t>(Penguji II</w:t>
      </w:r>
      <w:r w:rsidR="00AD28AE">
        <w:t>)</w:t>
      </w:r>
    </w:p>
    <w:p w14:paraId="33C08635" w14:textId="77777777" w:rsidR="00FF7A64" w:rsidRPr="00FF7A64" w:rsidRDefault="00FF7A64" w:rsidP="00EC1FCF">
      <w:pPr>
        <w:pStyle w:val="STTSKeteranganPengesahanNamaDosenList"/>
        <w:ind w:left="426" w:hanging="426"/>
      </w:pPr>
      <w:r>
        <w:t>Hendrawan Armanto, S.Kom., M.Kom.</w:t>
      </w:r>
      <w:r w:rsidR="007D39FE">
        <w:tab/>
        <w:t>(Penguji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Yang bertanda tangan di bawah ini:</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Sutjipto Susanto</w:t>
      </w:r>
    </w:p>
    <w:p w14:paraId="0AFE4E14" w14:textId="77777777" w:rsidR="00766AA8" w:rsidRDefault="00C522C4" w:rsidP="00766AA8">
      <w:pPr>
        <w:pStyle w:val="STTSNormalAbstrak"/>
        <w:tabs>
          <w:tab w:val="left" w:pos="2835"/>
        </w:tabs>
        <w:ind w:left="851" w:firstLine="0"/>
      </w:pPr>
      <w:r>
        <w:t>Fakultas/ Prodi</w:t>
      </w:r>
      <w:r w:rsidR="00766AA8">
        <w:tab/>
        <w:t xml:space="preserve">: </w:t>
      </w:r>
      <w:r>
        <w:t xml:space="preserve">Sains dan Teknologi/ </w:t>
      </w:r>
      <w:r w:rsidR="00766AA8">
        <w:t>Teknik Elektro</w:t>
      </w:r>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r w:rsidRPr="005D1546">
        <w:t xml:space="preserve">dengan ini menyatakan bahwa isi sebagian maupun keseluruhan </w:t>
      </w:r>
      <w:r>
        <w:t>Tugas Akhir/Tesis</w:t>
      </w:r>
      <w:r w:rsidRPr="005D1546">
        <w:t xml:space="preserve"> dengan judul:</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r>
        <w:t>adalah benar-benar hasil karya intelektual mandiri, diselesaikan tanpa menggunakan bahan-bahan yang tidak diizinkan dan bukan merupakan karya pihak lain yang saya akui sebagai karya sendiri.</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r>
        <w:t xml:space="preserve">Semua referensi yang dikutip maupun dirujuk telah ditulis secara lengkap pada daftar pustaka.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r>
        <w:t xml:space="preserve">Apabila ternyata pernyataan ini tidak benar, saya bersedia menerima sanksi sesuai peraturan yang berlaku.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Yang Membuat Pernyataan,</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r w:rsidRPr="00DB3EB2">
        <w:t>Sutjipto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25AB66BD" w14:textId="77777777" w:rsidR="004F25B3" w:rsidRDefault="004F25B3" w:rsidP="004F25B3">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3B913135" w14:textId="77777777" w:rsidR="00A1571D" w:rsidRDefault="004F25B3" w:rsidP="004F25B3">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0A863F72" w14:textId="77777777" w:rsidR="00362805" w:rsidRDefault="00362805" w:rsidP="00362805">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5B3CB51B" w14:textId="77777777" w:rsidR="00B74243" w:rsidRDefault="00362805" w:rsidP="00362805">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75D6C7C3"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1EFF685F" w14:textId="4BBA87F0" w:rsidR="006D0040" w:rsidRDefault="006D0040" w:rsidP="006D0040">
      <w:r>
        <w:t xml:space="preserve">Penulis menaruh harapan agar dengan dibentuknya proyek "Software Development Project", dapat menambah pengetahuan dan memperluas wawasan pembaca sekalian. Penulis juga berharap bahwa proyek ini dapat memberikan inspirasi bagi pembaca dalam penelitian dan pengabdian pada ilmu pengetahuan. </w:t>
      </w:r>
    </w:p>
    <w:p w14:paraId="03CCDA4E" w14:textId="4753D31D" w:rsidR="007E67CD" w:rsidRDefault="006D0040" w:rsidP="006D0040">
      <w:r>
        <w:t>Penulis menyadari bahwa dalam penulisan karya tulis ini terdapat kekurangan dan kesalahan. Karena itu, penulis memohon pemahaman dari pembaca sekalian atas kesalahan yang tidak sengaja dibuat.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r w:rsidR="00114A16">
        <w:t>Latar Belakang</w:t>
      </w:r>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114A16">
        <w:t>Tujuan</w:t>
      </w:r>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Ruang Lingkup</w:t>
      </w:r>
      <w:r>
        <w:tab/>
      </w:r>
      <w:r>
        <w:tab/>
      </w:r>
      <w:r w:rsidR="00114A16">
        <w:t>2</w:t>
      </w:r>
    </w:p>
    <w:p w14:paraId="49646079" w14:textId="521523D2" w:rsidR="00A40B36" w:rsidRDefault="00A40B36" w:rsidP="00A40B36">
      <w:pPr>
        <w:pStyle w:val="STTSNormalDaftarIsi"/>
        <w:tabs>
          <w:tab w:val="left" w:pos="993"/>
          <w:tab w:val="left" w:pos="1560"/>
          <w:tab w:val="right" w:leader="dot" w:pos="7230"/>
          <w:tab w:val="right" w:pos="7938"/>
        </w:tabs>
      </w:pPr>
      <w:r>
        <w:tab/>
        <w:t>1.4</w:t>
      </w:r>
      <w:r>
        <w:tab/>
      </w:r>
      <w:r w:rsidR="00305859">
        <w:t>Teori Pendukung</w:t>
      </w:r>
      <w:r>
        <w:tab/>
      </w:r>
      <w:r>
        <w:tab/>
      </w:r>
      <w:r w:rsidR="00114A16">
        <w:t>4</w:t>
      </w:r>
    </w:p>
    <w:p w14:paraId="3321FAA1" w14:textId="58B66ED3"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t>3</w:t>
      </w:r>
    </w:p>
    <w:p w14:paraId="3998C369" w14:textId="2E9EC9E1" w:rsidR="00AE54C6" w:rsidRDefault="00AE54C6" w:rsidP="00185020">
      <w:pPr>
        <w:pStyle w:val="STTSNormalDaftarIsi"/>
        <w:tabs>
          <w:tab w:val="left" w:pos="993"/>
          <w:tab w:val="left" w:pos="1560"/>
          <w:tab w:val="right" w:leader="dot" w:pos="7230"/>
          <w:tab w:val="right" w:pos="7938"/>
        </w:tabs>
      </w:pPr>
      <w:r>
        <w:tab/>
        <w:t>2.1</w:t>
      </w:r>
      <w:r>
        <w:tab/>
      </w:r>
      <w:r w:rsidR="00305859">
        <w:t>Analisa Sistem</w:t>
      </w:r>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09AA0851"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37CC27D3" w14:textId="36E72A35" w:rsidR="006F5006" w:rsidRDefault="006F5006" w:rsidP="006F5006">
      <w:pPr>
        <w:pStyle w:val="STTSNormalDaftarIsi"/>
        <w:tabs>
          <w:tab w:val="left" w:pos="993"/>
          <w:tab w:val="left" w:pos="1418"/>
          <w:tab w:val="right" w:leader="dot" w:pos="7230"/>
          <w:tab w:val="right" w:pos="7938"/>
        </w:tabs>
      </w:pPr>
      <w:r>
        <w:t>BAB I</w:t>
      </w:r>
      <w:r>
        <w:t>II</w:t>
      </w:r>
      <w:r>
        <w:tab/>
        <w:t>ANALISA</w:t>
      </w:r>
      <w:r>
        <w:tab/>
      </w:r>
      <w:r>
        <w:tab/>
        <w:t>3</w:t>
      </w:r>
    </w:p>
    <w:p w14:paraId="2E20A8AA" w14:textId="77777777" w:rsidR="006F5006" w:rsidRDefault="006F5006" w:rsidP="006F5006">
      <w:pPr>
        <w:pStyle w:val="STTSNormalDaftarIsi"/>
        <w:tabs>
          <w:tab w:val="left" w:pos="993"/>
          <w:tab w:val="left" w:pos="1560"/>
          <w:tab w:val="right" w:leader="dot" w:pos="7230"/>
          <w:tab w:val="right" w:pos="7938"/>
        </w:tabs>
      </w:pPr>
      <w:r>
        <w:tab/>
        <w:t>2.1</w:t>
      </w:r>
      <w:r>
        <w:tab/>
        <w:t>Analisa Sistem</w:t>
      </w:r>
      <w:r>
        <w:tab/>
      </w:r>
      <w:r>
        <w:tab/>
        <w:t>3</w:t>
      </w:r>
    </w:p>
    <w:p w14:paraId="35F34186" w14:textId="77777777" w:rsidR="006F5006" w:rsidRDefault="006F5006" w:rsidP="006F5006">
      <w:pPr>
        <w:pStyle w:val="STTSNormalDaftarIsi"/>
        <w:tabs>
          <w:tab w:val="left" w:pos="993"/>
          <w:tab w:val="left" w:pos="1560"/>
          <w:tab w:val="left" w:pos="2268"/>
          <w:tab w:val="right" w:leader="dot" w:pos="7230"/>
          <w:tab w:val="right" w:pos="7938"/>
        </w:tabs>
      </w:pPr>
      <w:r>
        <w:tab/>
      </w:r>
      <w:r>
        <w:tab/>
        <w:t>2.1.1</w:t>
      </w:r>
      <w:r>
        <w:tab/>
        <w:t>Canvas</w:t>
      </w:r>
      <w:r>
        <w:tab/>
      </w:r>
      <w:r>
        <w:tab/>
        <w:t>3</w:t>
      </w:r>
    </w:p>
    <w:p w14:paraId="50257B42" w14:textId="77777777" w:rsidR="006F5006" w:rsidRDefault="006F5006" w:rsidP="006F5006">
      <w:pPr>
        <w:pStyle w:val="STTSNormalDaftarIsi"/>
        <w:tabs>
          <w:tab w:val="left" w:pos="993"/>
          <w:tab w:val="left" w:pos="1560"/>
          <w:tab w:val="left" w:pos="2268"/>
          <w:tab w:val="right" w:leader="dot" w:pos="7230"/>
          <w:tab w:val="right" w:pos="7938"/>
        </w:tabs>
      </w:pPr>
      <w:r>
        <w:tab/>
      </w:r>
      <w:r>
        <w:tab/>
        <w:t>2.1.2</w:t>
      </w:r>
      <w:r>
        <w:tab/>
        <w:t>3D</w:t>
      </w:r>
      <w:r>
        <w:tab/>
      </w:r>
      <w:r>
        <w:tab/>
        <w:t>5</w:t>
      </w:r>
    </w:p>
    <w:p w14:paraId="48F67B0D" w14:textId="77777777" w:rsidR="006F5006" w:rsidRDefault="006F5006" w:rsidP="006F5006">
      <w:pPr>
        <w:pStyle w:val="STTSNormalDaftarIsi"/>
        <w:tabs>
          <w:tab w:val="left" w:pos="993"/>
          <w:tab w:val="left" w:pos="1560"/>
          <w:tab w:val="right" w:leader="dot" w:pos="7230"/>
          <w:tab w:val="right" w:pos="7938"/>
        </w:tabs>
      </w:pPr>
      <w:r>
        <w:tab/>
        <w:t>2.2</w:t>
      </w:r>
      <w:r>
        <w:tab/>
        <w:t>Kinect II</w:t>
      </w:r>
      <w:r>
        <w:tab/>
      </w:r>
      <w:r>
        <w:tab/>
        <w:t>7</w:t>
      </w:r>
    </w:p>
    <w:p w14:paraId="5B0DB456" w14:textId="77777777" w:rsidR="006F5006" w:rsidRDefault="006F5006" w:rsidP="00185020">
      <w:pPr>
        <w:pStyle w:val="STTSNormalDaftarIsi"/>
        <w:tabs>
          <w:tab w:val="left" w:pos="993"/>
          <w:tab w:val="left" w:pos="1560"/>
          <w:tab w:val="right" w:leader="dot" w:pos="7230"/>
          <w:tab w:val="right" w:pos="7938"/>
        </w:tabs>
      </w:pP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7777777" w:rsidR="00C30B61" w:rsidRDefault="00C30B61" w:rsidP="00185020">
      <w:pPr>
        <w:pStyle w:val="STTSNormalDaftarIsi"/>
        <w:tabs>
          <w:tab w:val="left" w:pos="709"/>
          <w:tab w:val="right" w:leader="dot" w:pos="7230"/>
          <w:tab w:val="right" w:pos="7938"/>
        </w:tabs>
      </w:pPr>
      <w:r>
        <w:t>2.1</w:t>
      </w:r>
      <w:r>
        <w:tab/>
        <w:t>Pola Ukuran</w:t>
      </w:r>
      <w:r w:rsidR="00927AE3">
        <w:tab/>
      </w:r>
      <w:r w:rsidR="00927AE3">
        <w:tab/>
        <w:t>6</w:t>
      </w:r>
    </w:p>
    <w:p w14:paraId="6142EBAC"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5F57FFC5"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4DFC240C"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r>
        <w:t>Tabel</w:t>
      </w:r>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Pola Ukuran</w:t>
      </w:r>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r>
        <w:t>Rumus</w:t>
      </w:r>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497FCA61" w14:textId="00942EF9" w:rsidR="004B41E2" w:rsidRDefault="009F4D3E" w:rsidP="004B41E2">
      <w:pPr>
        <w:pStyle w:val="STTSJudulSubBab"/>
        <w:numPr>
          <w:ilvl w:val="0"/>
          <w:numId w:val="1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7777777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 mereka dan kebiasaan untuk menabung. Kami menggagaskan sebuah aplikasi pengelolaan keuangan yang dapat berjalan pada perangkat yang paling banyak dipakai, yaitu ponsel Android, untuk mencapai tujuan tersebut. Tidak hanya itu, kami juga berencana membuat aplikasi kami mendukung Android versi lama agar dapat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4B41E2">
      <w:pPr>
        <w:pStyle w:val="STTSJudulSubBab"/>
        <w:numPr>
          <w:ilvl w:val="0"/>
          <w:numId w:val="1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49642A">
      <w:pPr>
        <w:pStyle w:val="ListParagraph"/>
        <w:numPr>
          <w:ilvl w:val="0"/>
          <w:numId w:val="23"/>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49642A">
      <w:pPr>
        <w:pStyle w:val="ListParagraph"/>
        <w:numPr>
          <w:ilvl w:val="0"/>
          <w:numId w:val="23"/>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4B41E2">
      <w:pPr>
        <w:pStyle w:val="STTSJudulSubBab"/>
        <w:numPr>
          <w:ilvl w:val="0"/>
          <w:numId w:val="1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3EB9F8A8"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Arsitektur Sistem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401552">
      <w:pPr>
        <w:pStyle w:val="ListParagraph"/>
        <w:numPr>
          <w:ilvl w:val="0"/>
          <w:numId w:val="23"/>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401552">
      <w:pPr>
        <w:pStyle w:val="ListParagraph"/>
        <w:numPr>
          <w:ilvl w:val="0"/>
          <w:numId w:val="23"/>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401552">
      <w:pPr>
        <w:pStyle w:val="ListParagraph"/>
        <w:numPr>
          <w:ilvl w:val="0"/>
          <w:numId w:val="23"/>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401552">
      <w:pPr>
        <w:pStyle w:val="ListParagraph"/>
        <w:numPr>
          <w:ilvl w:val="0"/>
          <w:numId w:val="23"/>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401552">
      <w:pPr>
        <w:pStyle w:val="ListParagraph"/>
        <w:numPr>
          <w:ilvl w:val="0"/>
          <w:numId w:val="23"/>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2C71A5">
      <w:pPr>
        <w:pStyle w:val="ListParagraph"/>
        <w:numPr>
          <w:ilvl w:val="0"/>
          <w:numId w:val="23"/>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401552">
      <w:pPr>
        <w:pStyle w:val="ListParagraph"/>
        <w:numPr>
          <w:ilvl w:val="0"/>
          <w:numId w:val="23"/>
        </w:numPr>
        <w:ind w:left="426" w:hanging="426"/>
      </w:pPr>
      <w:r w:rsidRPr="00401552">
        <w:t>Pembuatan report pengeluaran &amp; pemasukan per bulan dalam bentuk grafik atau chart.</w:t>
      </w:r>
    </w:p>
    <w:p w14:paraId="68DA7E60" w14:textId="2A4C112E" w:rsidR="006C3D0D" w:rsidRDefault="006C3D0D" w:rsidP="00401552">
      <w:pPr>
        <w:pStyle w:val="ListParagraph"/>
        <w:numPr>
          <w:ilvl w:val="0"/>
          <w:numId w:val="23"/>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aplikasi.</w:t>
      </w:r>
      <w:r w:rsidR="00A6033D">
        <w:rPr>
          <w:bCs/>
          <w:szCs w:val="24"/>
        </w:rPr>
        <w:t>Sementara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4B41E2">
      <w:pPr>
        <w:pStyle w:val="STTSJudulSubBab"/>
        <w:numPr>
          <w:ilvl w:val="0"/>
          <w:numId w:val="11"/>
        </w:numPr>
        <w:ind w:left="709" w:hanging="709"/>
      </w:pPr>
      <w:r>
        <w:t>Teori Pendukung</w:t>
      </w:r>
    </w:p>
    <w:p w14:paraId="6EEBD751"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w:t>
      </w:r>
      <w:r w:rsidR="00DA3B17">
        <w:lastRenderedPageBreak/>
        <w:t>fitur dari Android Studio yang akan berguna dalam pengembangan aplikasi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Aplikasi Seluler</w:t>
      </w:r>
    </w:p>
    <w:p w14:paraId="7A101743" w14:textId="579CFA99" w:rsidR="0049642A" w:rsidRDefault="0049642A" w:rsidP="0049642A">
      <w:pPr>
        <w:pStyle w:val="ListParagraph"/>
        <w:ind w:left="0"/>
        <w:contextualSpacing w:val="0"/>
        <w:rPr>
          <w:szCs w:val="24"/>
        </w:rPr>
      </w:pPr>
      <w:r>
        <w:rPr>
          <w:szCs w:val="24"/>
        </w:rPr>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mmasyarakat.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C5422">
      <w:pPr>
        <w:pStyle w:val="ListParagraph"/>
        <w:numPr>
          <w:ilvl w:val="2"/>
          <w:numId w:val="27"/>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786C740D" w:rsidR="004C54C6" w:rsidRDefault="004C54C6" w:rsidP="004B41E2">
      <w:pPr>
        <w:pStyle w:val="STTSJudulSubBab"/>
        <w:numPr>
          <w:ilvl w:val="0"/>
          <w:numId w:val="11"/>
        </w:numPr>
        <w:ind w:left="709" w:hanging="709"/>
      </w:pPr>
      <w:r>
        <w:t>Sistematika Pembahasan</w:t>
      </w:r>
      <w:r w:rsidR="00D94103">
        <w:t xml:space="preserve"> ~</w:t>
      </w:r>
    </w:p>
    <w:p w14:paraId="2BFC6318" w14:textId="5607BFA2" w:rsidR="00B66AE6" w:rsidRDefault="006E3731" w:rsidP="00B66AE6">
      <w:r>
        <w:t>Proyek akan dibahas secara lengkap dan sistematis dalam 6 bab yang saling terkait.</w:t>
      </w:r>
      <w:r w:rsidR="00CD535D">
        <w:t xml:space="preserve"> Sebelum memasuki bab pertama, terdapat halaman sampul, halaman pengesahan, kata pengantar, daftar isi, daftar gambar, daftar tabel, daftar </w:t>
      </w:r>
      <w:r w:rsidR="00CD535D">
        <w:lastRenderedPageBreak/>
        <w:t>algoritma, dan daftar segmen program.</w:t>
      </w:r>
      <w:r w:rsidR="00C075A0">
        <w:t xml:space="preserve"> Selanjutnya maka memasuki pembahasan utama di antaranya:</w:t>
      </w:r>
    </w:p>
    <w:p w14:paraId="0C724765" w14:textId="77777777" w:rsidR="00740724" w:rsidRDefault="00740724" w:rsidP="00B66AE6"/>
    <w:p w14:paraId="17299F99" w14:textId="77777777" w:rsidR="00740724" w:rsidRDefault="00F03753" w:rsidP="00F03753">
      <w:pPr>
        <w:numPr>
          <w:ilvl w:val="0"/>
          <w:numId w:val="12"/>
        </w:numPr>
        <w:tabs>
          <w:tab w:val="left" w:pos="1134"/>
          <w:tab w:val="left" w:pos="2127"/>
          <w:tab w:val="left" w:pos="2552"/>
        </w:tabs>
        <w:ind w:left="1134" w:hanging="426"/>
      </w:pPr>
      <w:r>
        <w:t>BAB I</w:t>
      </w:r>
      <w:r>
        <w:tab/>
        <w:t>:</w:t>
      </w:r>
      <w:r>
        <w:tab/>
        <w:t>PENDAHULUAN</w:t>
      </w:r>
    </w:p>
    <w:p w14:paraId="32DC6303" w14:textId="26AEF57A" w:rsidR="00F03753" w:rsidRDefault="002B7483" w:rsidP="00F03753">
      <w:pPr>
        <w:tabs>
          <w:tab w:val="left" w:pos="1134"/>
          <w:tab w:val="left" w:pos="2127"/>
          <w:tab w:val="left" w:pos="2552"/>
        </w:tabs>
        <w:ind w:left="2552" w:firstLine="0"/>
      </w:pPr>
      <w:r>
        <w:t xml:space="preserve">Bab pendahuluan berisi </w:t>
      </w:r>
      <w:r w:rsidR="00C63D37">
        <w:t>penyampaian dasar dari pengerjaan proyek</w:t>
      </w:r>
      <w:r w:rsidR="00F03753">
        <w:t>.</w:t>
      </w:r>
      <w:r w:rsidR="00C63D37">
        <w:t xml:space="preserve"> Unsur-unsur yang mendasari pembuatan proyek ini adalah latar belakang, tujuan, ruang lingkup, beserta teori pendukung.</w:t>
      </w:r>
    </w:p>
    <w:p w14:paraId="4BCF26EE" w14:textId="478FCF3A" w:rsidR="00F03753" w:rsidRDefault="00F03753" w:rsidP="00F03753">
      <w:pPr>
        <w:numPr>
          <w:ilvl w:val="0"/>
          <w:numId w:val="12"/>
        </w:numPr>
        <w:tabs>
          <w:tab w:val="left" w:pos="1134"/>
          <w:tab w:val="left" w:pos="2127"/>
          <w:tab w:val="left" w:pos="2552"/>
        </w:tabs>
        <w:ind w:left="1134" w:hanging="426"/>
      </w:pPr>
      <w:r>
        <w:t>BAB II</w:t>
      </w:r>
      <w:r>
        <w:tab/>
        <w:t>:</w:t>
      </w:r>
      <w:r>
        <w:tab/>
      </w:r>
      <w:r w:rsidR="00C63D37">
        <w:t>ANALISA</w:t>
      </w:r>
    </w:p>
    <w:p w14:paraId="730DAE9F" w14:textId="00E685B9" w:rsidR="00AF2C11" w:rsidRDefault="00AF2C11" w:rsidP="000F1044">
      <w:pPr>
        <w:tabs>
          <w:tab w:val="left" w:pos="1134"/>
          <w:tab w:val="left" w:pos="2127"/>
          <w:tab w:val="left" w:pos="2552"/>
        </w:tabs>
        <w:ind w:left="2552" w:firstLine="0"/>
      </w:pPr>
      <w:r>
        <w:t>Bab kedua, yaitu bab Analisa, memuat seluruh analisis terhadap subyek yang dijadikan pedoman pada pembuatan proyek. Subyek yang dianalisis merupakan sebuah aplikasi seluler pengelolaan keuangan. Serangkaian analisis dalam bentuk dokumentasi, prototyping</w:t>
      </w:r>
      <w:r w:rsidR="00037007">
        <w:t>, perancangan fitur, dan perencanaan sistem yang akan dibuat.</w:t>
      </w:r>
    </w:p>
    <w:p w14:paraId="0CE80C1F" w14:textId="4180E090" w:rsidR="00147C6F" w:rsidRDefault="00147C6F" w:rsidP="00147C6F">
      <w:pPr>
        <w:numPr>
          <w:ilvl w:val="0"/>
          <w:numId w:val="12"/>
        </w:numPr>
        <w:tabs>
          <w:tab w:val="left" w:pos="1134"/>
          <w:tab w:val="left" w:pos="2127"/>
          <w:tab w:val="left" w:pos="2552"/>
        </w:tabs>
        <w:ind w:left="1134" w:hanging="426"/>
      </w:pPr>
      <w:r>
        <w:t>BAB II</w:t>
      </w:r>
      <w:r>
        <w:t>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Pada bab ketiga, desain dari target proyek dijelaskan. Hasil proyek akan memiliki</w:t>
      </w:r>
      <w:r w:rsidR="00FF6238">
        <w:t xml:space="preserve"> desain interface, desain database, dan desain procedural.</w:t>
      </w:r>
    </w:p>
    <w:p w14:paraId="3D25C6DF" w14:textId="182CCB86" w:rsidR="00147C6F" w:rsidRDefault="00147C6F" w:rsidP="00147C6F">
      <w:pPr>
        <w:numPr>
          <w:ilvl w:val="0"/>
          <w:numId w:val="12"/>
        </w:numPr>
        <w:tabs>
          <w:tab w:val="left" w:pos="1134"/>
          <w:tab w:val="left" w:pos="2127"/>
          <w:tab w:val="left" w:pos="2552"/>
        </w:tabs>
        <w:ind w:left="1134" w:hanging="426"/>
      </w:pPr>
      <w:r>
        <w:t>BAB I</w:t>
      </w:r>
      <w:r>
        <w:t>V</w:t>
      </w:r>
      <w:r>
        <w:tab/>
        <w:t>:</w:t>
      </w:r>
      <w:r>
        <w:tab/>
      </w:r>
      <w:r w:rsidR="00AF2C11">
        <w:t>IMPLEMENTASI</w:t>
      </w:r>
    </w:p>
    <w:p w14:paraId="0988A2F5" w14:textId="710AC9BF" w:rsidR="00FF6238" w:rsidRDefault="00851508" w:rsidP="00FF6238">
      <w:pPr>
        <w:tabs>
          <w:tab w:val="left" w:pos="1134"/>
          <w:tab w:val="left" w:pos="2127"/>
          <w:tab w:val="left" w:pos="2552"/>
        </w:tabs>
        <w:ind w:left="2552" w:firstLine="0"/>
      </w:pPr>
      <w:r>
        <w:t>Bab keempat akan membahas mekanisme aplikasi hasil proyek dalam penggunaannya</w:t>
      </w:r>
      <w:r w:rsidR="00FF6238">
        <w:t>.</w:t>
      </w:r>
      <w:r>
        <w:t xml:space="preserve"> Sera</w:t>
      </w:r>
      <w:r w:rsidR="00FF6238">
        <w:t>.</w:t>
      </w:r>
    </w:p>
    <w:p w14:paraId="2A035F3E" w14:textId="53959057" w:rsidR="00147C6F" w:rsidRDefault="00147C6F" w:rsidP="00147C6F">
      <w:pPr>
        <w:numPr>
          <w:ilvl w:val="0"/>
          <w:numId w:val="12"/>
        </w:numPr>
        <w:tabs>
          <w:tab w:val="left" w:pos="1134"/>
          <w:tab w:val="left" w:pos="2127"/>
          <w:tab w:val="left" w:pos="2552"/>
        </w:tabs>
        <w:ind w:left="1134" w:hanging="426"/>
      </w:pPr>
      <w:r>
        <w:t xml:space="preserve">BAB </w:t>
      </w:r>
      <w:r w:rsidR="00AF2C11">
        <w:t>V</w:t>
      </w:r>
      <w:r>
        <w:tab/>
        <w:t>:</w:t>
      </w:r>
      <w:r>
        <w:tab/>
      </w:r>
      <w:r w:rsidR="00AF2C11">
        <w:t>UJI COBA</w:t>
      </w:r>
    </w:p>
    <w:p w14:paraId="2BCF44AE" w14:textId="3698929F" w:rsidR="00FF6238" w:rsidRDefault="00851508" w:rsidP="00FF6238">
      <w:pPr>
        <w:tabs>
          <w:tab w:val="left" w:pos="1134"/>
          <w:tab w:val="left" w:pos="2127"/>
          <w:tab w:val="left" w:pos="2552"/>
        </w:tabs>
        <w:ind w:left="2552" w:firstLine="0"/>
      </w:pPr>
      <w:r>
        <w:t>Serangkaian pengujian terhadap aplikasi hasil proyek akan dilakukan pada bab lima. Pada bab ini dirumuskan beberapa pengujian yang dapat dilakukan pada aplikasi agar dapat mengukur kelengkapan dan kematangan aplikasi.</w:t>
      </w:r>
    </w:p>
    <w:p w14:paraId="30BE8F1E" w14:textId="61C3D9DE" w:rsidR="00204CC0" w:rsidRDefault="00147C6F" w:rsidP="00FF6238">
      <w:pPr>
        <w:numPr>
          <w:ilvl w:val="0"/>
          <w:numId w:val="12"/>
        </w:numPr>
        <w:tabs>
          <w:tab w:val="left" w:pos="1134"/>
          <w:tab w:val="left" w:pos="2127"/>
          <w:tab w:val="left" w:pos="2552"/>
        </w:tabs>
        <w:ind w:left="1134" w:hanging="426"/>
      </w:pPr>
      <w:r>
        <w:t xml:space="preserve">BAB </w:t>
      </w:r>
      <w:r w:rsidR="00AF2C11">
        <w:t>VI</w:t>
      </w:r>
      <w:r>
        <w:tab/>
        <w:t>:</w:t>
      </w:r>
      <w:r>
        <w:tab/>
      </w:r>
      <w:r w:rsidR="00AF2C11">
        <w:t>PENUTUP</w:t>
      </w:r>
    </w:p>
    <w:p w14:paraId="19853A5B" w14:textId="77777777" w:rsidR="00FF6238" w:rsidRDefault="00FF6238" w:rsidP="00FF6238">
      <w:pPr>
        <w:tabs>
          <w:tab w:val="left" w:pos="1134"/>
          <w:tab w:val="left" w:pos="2127"/>
          <w:tab w:val="left" w:pos="2552"/>
        </w:tabs>
        <w:ind w:left="2552" w:firstLine="0"/>
      </w:pPr>
      <w:r>
        <w:lastRenderedPageBreak/>
        <w:t>Pada bab ketiga, desain dari target proyek dijelaskan. Hasil proyek akan memiliki desain interface, desain database, dan desain procedural.</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3C7D3D">
      <w:pPr>
        <w:pStyle w:val="STTSJudulSubBab"/>
        <w:numPr>
          <w:ilvl w:val="0"/>
          <w:numId w:val="1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01A39A62"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Tampilan Wallet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0CB70489" w14:textId="77DC6914" w:rsidR="00920309" w:rsidRPr="00CB05CF" w:rsidRDefault="00CB05CF" w:rsidP="00CB05CF">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r>
        <w:t xml:space="preserve">Berikut ini adalah dokumentasi dari aplikasi “MoneyLover”. Dokumentasi yang kami ambil adalah report-report yang dapat dihasilkan </w:t>
      </w:r>
      <w:r w:rsidR="00255649">
        <w:t>MoneyLover berdasarkan data keuangan yang tercatat</w:t>
      </w:r>
      <w:r>
        <w:t>.</w:t>
      </w:r>
      <w:r w:rsidR="007F0131">
        <w:t>Report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23F6BEA8" w14:textId="736FA9D1" w:rsidR="005F732B" w:rsidRDefault="005F732B" w:rsidP="00FE084B">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Kedua tersebut dapat dipakai secara bergantian.</w:t>
      </w:r>
      <w:r w:rsidR="001C0C68">
        <w:t>Tersedia juga sebuah grafik balok di atas untuk memudahkan pengguna membandingkan pemasukan dan pengeluaran.</w:t>
      </w:r>
    </w:p>
    <w:p w14:paraId="0B0B5166" w14:textId="77777777" w:rsidR="0065476B" w:rsidRPr="001C0C68" w:rsidRDefault="0065476B" w:rsidP="00FE084B"/>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19DC154E" w:rsidR="00B358E4" w:rsidRDefault="00B358E4" w:rsidP="00B358E4">
      <w:r>
        <w:t>Selain report summary, OurMoney akan menyediakan report detail. Gambar 2.11 menunjukkan tampilan report detail di mana report dibuat berdasarkan data dari satu wallet saja.</w:t>
      </w:r>
      <w:r w:rsidR="0022729B">
        <w:t>Bila ingin mengubah walletnya maka bisa dipilih di combobox wallet. Selain itu juga dapat dilihat berdasarkan ~.</w:t>
      </w:r>
      <w:r w:rsidR="00004EEF">
        <w:t xml:space="preserve"> Nanti total dari seluruh transaksi akan ditampilkan dibagian bawah  halaman.</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05C4F0A4"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wajib dan jumlah isi wallet yang opsional. Jika jumlah isi wallet </w:t>
      </w:r>
      <w:r w:rsidR="00DB28D1">
        <w:t>tidak diisi angka</w:t>
      </w:r>
      <w:r>
        <w:t xml:space="preserve">, </w:t>
      </w:r>
      <w:r>
        <w:lastRenderedPageBreak/>
        <w:t>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2441B456" w14:textId="019F25E5" w:rsidR="00FF42D2" w:rsidRDefault="00FF42D2" w:rsidP="00FF42D2">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517D6F99" w14:textId="542F1D45" w:rsidR="00D310AF" w:rsidRDefault="00D310AF" w:rsidP="00FF42D2"/>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3C7D3D">
      <w:pPr>
        <w:pStyle w:val="STTSJudulSubBab"/>
        <w:numPr>
          <w:ilvl w:val="0"/>
          <w:numId w:val="1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dan pengkajian tersebut 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w:t>
      </w:r>
      <w:r w:rsidR="00271EE2">
        <w:lastRenderedPageBreak/>
        <w:t xml:space="preserve">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FC7AF4">
      <w:pPr>
        <w:pStyle w:val="ListParagraph"/>
        <w:numPr>
          <w:ilvl w:val="2"/>
          <w:numId w:val="27"/>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1C77C86F" w14:textId="566EDC37" w:rsidR="006A0569" w:rsidRDefault="00FC7AF4" w:rsidP="008805F4">
      <w:pPr>
        <w:pStyle w:val="ListParagraph"/>
        <w:ind w:left="0"/>
        <w:contextualSpacing w:val="0"/>
        <w:rPr>
          <w:szCs w:val="24"/>
        </w:rPr>
      </w:pPr>
      <w:r w:rsidRPr="00FC7AF4">
        <w:rPr>
          <w:szCs w:val="24"/>
        </w:rPr>
        <w:t>Pengguna umumnya membagi-bagi keuangannya menjadi beberapa tabungan.</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6A0569">
      <w:pPr>
        <w:pStyle w:val="ListParagraph"/>
        <w:numPr>
          <w:ilvl w:val="2"/>
          <w:numId w:val="27"/>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7D26E6">
      <w:pPr>
        <w:pStyle w:val="ListParagraph"/>
        <w:numPr>
          <w:ilvl w:val="2"/>
          <w:numId w:val="27"/>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FC7AF4">
      <w:pPr>
        <w:pStyle w:val="ListParagraph"/>
        <w:numPr>
          <w:ilvl w:val="2"/>
          <w:numId w:val="27"/>
        </w:numPr>
        <w:spacing w:after="120" w:line="259" w:lineRule="auto"/>
        <w:ind w:left="426" w:hanging="426"/>
        <w:contextualSpacing w:val="0"/>
        <w:jc w:val="left"/>
      </w:pPr>
      <w:r>
        <w:rPr>
          <w:b/>
          <w:bCs/>
        </w:rPr>
        <w:t>Transaksi</w:t>
      </w:r>
    </w:p>
    <w:p w14:paraId="64D72978" w14:textId="3987099A" w:rsidR="00C91F21" w:rsidRDefault="00C91F21" w:rsidP="00C91F21">
      <w:pPr>
        <w:pStyle w:val="ListParagraph"/>
        <w:ind w:left="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C882620" w14:textId="77777777" w:rsidR="002F19A5" w:rsidRPr="002F19A5" w:rsidRDefault="002F19A5" w:rsidP="002F19A5">
      <w:pPr>
        <w:ind w:firstLine="0"/>
        <w:rPr>
          <w:szCs w:val="24"/>
        </w:rPr>
      </w:pPr>
    </w:p>
    <w:p w14:paraId="0A72B9B1" w14:textId="53E19248" w:rsidR="006A0569" w:rsidRPr="002F19A5" w:rsidRDefault="002F19A5" w:rsidP="00FC7AF4">
      <w:pPr>
        <w:pStyle w:val="ListParagraph"/>
        <w:numPr>
          <w:ilvl w:val="2"/>
          <w:numId w:val="27"/>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FC7AF4">
      <w:pPr>
        <w:pStyle w:val="ListParagraph"/>
        <w:numPr>
          <w:ilvl w:val="2"/>
          <w:numId w:val="27"/>
        </w:numPr>
        <w:spacing w:after="120" w:line="259" w:lineRule="auto"/>
        <w:ind w:left="426" w:hanging="426"/>
        <w:contextualSpacing w:val="0"/>
        <w:jc w:val="left"/>
      </w:pPr>
      <w:r>
        <w:rPr>
          <w:b/>
          <w:bCs/>
        </w:rPr>
        <w:lastRenderedPageBreak/>
        <w:t>Budget Management/Target Menabung</w:t>
      </w:r>
    </w:p>
    <w:p w14:paraId="4435D20A" w14:textId="23D5692E" w:rsidR="00147B72" w:rsidRPr="00571B79" w:rsidRDefault="00147B72" w:rsidP="00571B79">
      <w:pPr>
        <w:pStyle w:val="ListParagraph"/>
        <w:ind w:left="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3C7D3D">
      <w:pPr>
        <w:pStyle w:val="STTSJudulSubBab"/>
        <w:numPr>
          <w:ilvl w:val="0"/>
          <w:numId w:val="13"/>
        </w:numPr>
        <w:ind w:left="709" w:hanging="709"/>
      </w:pPr>
      <w:r>
        <w:t xml:space="preserve">Sistem yang akan </w:t>
      </w:r>
      <w:r w:rsidR="008805F4">
        <w:t>Dib</w:t>
      </w:r>
      <w:r>
        <w:t>uat</w:t>
      </w:r>
    </w:p>
    <w:p w14:paraId="284A7CAC" w14:textId="27EE5C8A"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w:t>
      </w:r>
      <w:r w:rsidR="00644F57">
        <w:t>layar</w:t>
      </w:r>
      <w:r w:rsidR="00BD29D2">
        <w:t xml:space="preserve"> Our</w:t>
      </w:r>
      <w:r w:rsidR="00644F57">
        <w:t>M</w:t>
      </w:r>
      <w:r w:rsidR="00BD29D2">
        <w:t xml:space="preserve">oney. </w:t>
      </w:r>
      <w:r>
        <w:t>OurMoney akan memiliki sistem wallet yang bisa lebih dari 1 sebagai tempat penyimpanan uang user. User dapat menambah wallet dan mengedit wallet bila diperlukan.</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F330B08" w:rsidR="00332244" w:rsidRDefault="000A7D53" w:rsidP="000C18CF">
      <w:r>
        <w:t>Setelah dimasukkan jumlah uang, dipilih pengeluaran/pemasukan ,wallet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 membeli hp bari, OurMoney dapat mentransfer data antar dua android agar report tidak hilang dan tidak perlu memasukkan data secara repot – repot lagi.</w:t>
      </w:r>
    </w:p>
    <w:p w14:paraId="1C725E49" w14:textId="10FC82D8" w:rsidR="00332244" w:rsidRDefault="00332244" w:rsidP="00E07DA3">
      <w:r>
        <w:t xml:space="preserve">Terakhir adalah fitur budget dimana user akan memasukkan jumlah uang dan tanggal berakhirnya budget. Jadi selama belum </w:t>
      </w:r>
      <w:r w:rsidR="00644F57">
        <w:t xml:space="preserve">sampai </w:t>
      </w:r>
      <w:r>
        <w:t xml:space="preserve">masa berakhirnya budget, aplikasi akan mencatat setiap transaksi yang terjadi dan mempengaruhi budgetnya sesuai transaksi yang terjadi. Bila terdapat banyak pengeluaran dan </w:t>
      </w:r>
      <w:r>
        <w:lastRenderedPageBreak/>
        <w:t>transaksi 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r w:rsidR="007329C1">
        <w:t>adalah</w:t>
      </w:r>
      <w:r>
        <w:t xml:space="preserve"> </w:t>
      </w:r>
      <w:r w:rsidR="007329C1">
        <w:rPr>
          <w:i/>
          <w:iCs/>
        </w:rPr>
        <w:t>use case diagram</w:t>
      </w:r>
      <w:r w:rsidR="007329C1" w:rsidRPr="007329C1">
        <w:t xml:space="preserve"> </w:t>
      </w:r>
      <w:r>
        <w:t xml:space="preserve">dari </w:t>
      </w:r>
      <w:r w:rsidR="007329C1">
        <w:t>aplikasi yang akan dibuat</w:t>
      </w:r>
      <w:r>
        <w:t>. Ruang lingkup aplikasi meliputi semua fitur-fitur</w:t>
      </w:r>
      <w:r w:rsidR="00395865">
        <w:t xml:space="preserve"> aplikasi seperti yang sudah dijelaskan</w:t>
      </w:r>
      <w:r>
        <w:t xml:space="preserve"> yang dapat </w:t>
      </w:r>
      <w:r w:rsidR="00395865">
        <w:t>digunakan oleh</w:t>
      </w:r>
      <w:r>
        <w:t xml:space="preserve"> pengguna.</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r>
              <w:t>Tabel 2.2</w:t>
            </w:r>
          </w:p>
          <w:p w14:paraId="2CB7C7DC" w14:textId="77777777" w:rsidR="00B23C6D" w:rsidRDefault="00B23C6D" w:rsidP="00B23C6D">
            <w:pPr>
              <w:pStyle w:val="STTSTabelHeader"/>
            </w:pPr>
            <w:r>
              <w:t>Tabel Contoh Aktifitas Mahasiswa</w:t>
            </w:r>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Badan Eksekutif Mahasiswa</w:t>
            </w:r>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r>
              <w:t>Himpunan Mahasiswa</w:t>
            </w:r>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Unit Kegiatan Mahasiswa</w:t>
            </w:r>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r>
              <w:t>Tabel 2.2</w:t>
            </w:r>
          </w:p>
          <w:p w14:paraId="15D50C4B" w14:textId="77777777" w:rsidR="00FD40BB" w:rsidRDefault="00FD40BB" w:rsidP="00FD40BB">
            <w:pPr>
              <w:pStyle w:val="STTSTabel"/>
            </w:pPr>
            <w:r>
              <w:t>(Lanjutan)</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Unit Kegiatan Kerohanian</w:t>
            </w:r>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r>
              <w:t>Berbagai Macam Kepanitiaan</w:t>
            </w:r>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4DACF073" w14:textId="2A161329" w:rsidR="007524A3" w:rsidRDefault="000A2EC3" w:rsidP="00305859">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r w:rsidR="00305859">
        <w:t xml:space="preserve"> Android Studio menggunakan Java sebagai bahasa pemrograman. </w:t>
      </w:r>
      <w:r w:rsidR="007524A3">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464F0">
      <w:pPr>
        <w:pStyle w:val="STTSJudulSubBab"/>
        <w:numPr>
          <w:ilvl w:val="0"/>
          <w:numId w:val="15"/>
        </w:numPr>
        <w:ind w:hanging="720"/>
      </w:pPr>
      <w:r>
        <w:t>Desain Interface</w:t>
      </w:r>
      <w:r w:rsidR="00D310AF">
        <w:t xml:space="preserve"> (Interface mock up final)</w:t>
      </w:r>
    </w:p>
    <w:p w14:paraId="5AB9E3B3" w14:textId="7ACCC69A"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Menabung, Laporan, dan Profil.</w:t>
      </w:r>
      <w:r w:rsidR="00590174">
        <w:t xml:space="preserve"> Tampilan akhir dari navigation bar yang digunakan OurMoney terdapat pada gambar 3.1</w:t>
      </w:r>
      <w:r w:rsidR="0052200C">
        <w:t xml:space="preserve"> di atas.</w:t>
      </w:r>
    </w:p>
    <w:p w14:paraId="357DBE58" w14:textId="269E22D4" w:rsidR="00BE5D7B" w:rsidRDefault="00BE5D7B" w:rsidP="00271A58">
      <w:r>
        <w:lastRenderedPageBreak/>
        <w:t xml:space="preserve">Tampilan home OurMoney akan menampilkan data-data keuangan secara singkat dan mudah </w:t>
      </w:r>
      <w:r w:rsidR="00364B73">
        <w:t>ditangkap pengguna. Data-data yang ditampilkan antara lain nama pengguna, total uang secara keseluruhan, dan daftar transaksi terbaru (akhir-akhir ini). Tiap transaksi pada daftar transaksi tersebut dapat diklik agar muncul sebuah tampilan detai</w:t>
      </w:r>
      <w:r w:rsidR="003A7BB9">
        <w:t>l transaksi</w:t>
      </w:r>
      <w:r w:rsidR="00364B73">
        <w:t>.</w:t>
      </w:r>
    </w:p>
    <w:p w14:paraId="1BAAE946" w14:textId="699EACD2" w:rsidR="00EF2051" w:rsidRDefault="00EF2051" w:rsidP="00271A58">
      <w:r>
        <w:t>Tampilan menabung OurMoney mencakup data-data target menabung pengguna. Tampilan menabung akan menampilkan data angka target menabung, tanggal tenggat waktu menabung, dan jumlah uang yang terkumpul.</w:t>
      </w:r>
    </w:p>
    <w:p w14:paraId="0758EDF0" w14:textId="04495D31" w:rsidR="00EF2051" w:rsidRDefault="00EF2051" w:rsidP="00271A58">
      <w:r>
        <w:t xml:space="preserve">Tampilan laporan OurMoney menyajikan laporan keuangan pengguna. Laporan </w:t>
      </w:r>
      <w:r w:rsidR="00917B94">
        <w:t>berbentuk grafik pie chart sebanyak 2 buah yang masing-masing akan menampilkan data pengeluaran dan pemasukan. Rentang waktu dari data yang ditampilkan dapat diatur melalui sebuah spinner, yang memampukan pengguna untuk menampilkan transaksi pada minggu ini, bulan ini, 3 bulan terakhir, 6 bulan terakhir, dan tahun ini.</w:t>
      </w:r>
    </w:p>
    <w:p w14:paraId="731B7FB6" w14:textId="659D61F2" w:rsidR="00B47A8B" w:rsidRDefault="007F78F8" w:rsidP="00B56915">
      <w:r>
        <w:t xml:space="preserve">Tampilan profil OurMoney akan berfungsi sebagai tampilan profil dan pengaturan sekaligus. Terdapat nama pengguna aplikasi pada bagian atas beserta saldo total. </w:t>
      </w:r>
    </w:p>
    <w:p w14:paraId="61C35CD9" w14:textId="77777777" w:rsidR="00B56915" w:rsidRDefault="00B56915" w:rsidP="00B56915"/>
    <w:p w14:paraId="1E5C44CE" w14:textId="77777777" w:rsidR="005464F0" w:rsidRDefault="005464F0" w:rsidP="005464F0">
      <w:pPr>
        <w:pStyle w:val="STTSJudulSubBab"/>
        <w:numPr>
          <w:ilvl w:val="0"/>
          <w:numId w:val="15"/>
        </w:numPr>
        <w:ind w:hanging="720"/>
      </w:pPr>
      <w:r>
        <w:t>Desain Database</w:t>
      </w:r>
    </w:p>
    <w:p w14:paraId="56877CA4" w14:textId="26C573F3" w:rsidR="00944F66" w:rsidRDefault="00944F66" w:rsidP="00217FF3"/>
    <w:p w14:paraId="6E006C7E" w14:textId="77777777" w:rsidR="00B56915" w:rsidRDefault="00B56915" w:rsidP="00B56915">
      <w:pPr>
        <w:keepNext/>
      </w:pPr>
      <w:r w:rsidRPr="00B56915">
        <w:rPr>
          <w:noProof/>
        </w:rPr>
        <w:lastRenderedPageBreak/>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5B6D239F" w:rsidR="00B56915" w:rsidRDefault="00B56915" w:rsidP="00B56915">
      <w:pPr>
        <w:pStyle w:val="Caption"/>
        <w:spacing w:line="240" w:lineRule="auto"/>
        <w:ind w:firstLine="0"/>
        <w:jc w:val="center"/>
        <w:rPr>
          <w:sz w:val="24"/>
          <w:szCs w:val="24"/>
        </w:rPr>
      </w:pPr>
      <w:r w:rsidRPr="00B56915">
        <w:rPr>
          <w:sz w:val="24"/>
          <w:szCs w:val="24"/>
        </w:rPr>
        <w:t xml:space="preserve">Gambar </w:t>
      </w:r>
      <w:r w:rsidRPr="00B56915">
        <w:rPr>
          <w:sz w:val="24"/>
          <w:szCs w:val="24"/>
        </w:rPr>
        <w:fldChar w:fldCharType="begin"/>
      </w:r>
      <w:r w:rsidRPr="00B56915">
        <w:rPr>
          <w:sz w:val="24"/>
          <w:szCs w:val="24"/>
        </w:rPr>
        <w:instrText xml:space="preserve"> SEQ Gambar \* ARABIC </w:instrText>
      </w:r>
      <w:r w:rsidRPr="00B56915">
        <w:rPr>
          <w:sz w:val="24"/>
          <w:szCs w:val="24"/>
        </w:rPr>
        <w:fldChar w:fldCharType="separate"/>
      </w:r>
      <w:r w:rsidR="00590174">
        <w:rPr>
          <w:noProof/>
          <w:sz w:val="24"/>
          <w:szCs w:val="24"/>
        </w:rPr>
        <w:t>4</w:t>
      </w:r>
      <w:r w:rsidRPr="00B56915">
        <w:rPr>
          <w:sz w:val="24"/>
          <w:szCs w:val="24"/>
        </w:rPr>
        <w:fldChar w:fldCharType="end"/>
      </w:r>
      <w:r>
        <w:rPr>
          <w:sz w:val="24"/>
          <w:szCs w:val="24"/>
        </w:rPr>
        <w:t>.1</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DD73C36"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Pr="00B56915">
        <w:rPr>
          <w:sz w:val="24"/>
          <w:szCs w:val="24"/>
        </w:rPr>
        <w:fldChar w:fldCharType="begin"/>
      </w:r>
      <w:r w:rsidRPr="00B56915">
        <w:rPr>
          <w:sz w:val="24"/>
          <w:szCs w:val="24"/>
        </w:rPr>
        <w:instrText xml:space="preserve"> SEQ Gambar \* ARABIC </w:instrText>
      </w:r>
      <w:r w:rsidRPr="00B56915">
        <w:rPr>
          <w:sz w:val="24"/>
          <w:szCs w:val="24"/>
        </w:rPr>
        <w:fldChar w:fldCharType="separate"/>
      </w:r>
      <w:r w:rsidR="00590174">
        <w:rPr>
          <w:noProof/>
          <w:sz w:val="24"/>
          <w:szCs w:val="24"/>
        </w:rPr>
        <w:t>5</w:t>
      </w:r>
      <w:r w:rsidRPr="00B56915">
        <w:rPr>
          <w:sz w:val="24"/>
          <w:szCs w:val="24"/>
        </w:rPr>
        <w:fldChar w:fldCharType="end"/>
      </w:r>
      <w:r>
        <w:rPr>
          <w:sz w:val="24"/>
          <w:szCs w:val="24"/>
        </w:rPr>
        <w:br/>
        <w:t>Physical Data Model</w:t>
      </w:r>
    </w:p>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944F66">
      <w:pPr>
        <w:pStyle w:val="ListParagraph"/>
        <w:numPr>
          <w:ilvl w:val="0"/>
          <w:numId w:val="32"/>
        </w:numPr>
      </w:pPr>
      <w:r>
        <w:t xml:space="preserve">Wallet :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1A7DE3">
      <w:pPr>
        <w:pStyle w:val="ListParagraph"/>
        <w:numPr>
          <w:ilvl w:val="0"/>
          <w:numId w:val="32"/>
        </w:numPr>
      </w:pPr>
      <w:r>
        <w:t xml:space="preserve">Category : </w:t>
      </w:r>
      <w:r w:rsidR="00F71651">
        <w:t>Category</w:t>
      </w:r>
      <w:r>
        <w:t xml:space="preserve"> adalah sebuah sebuah penanda yang dipasangkan ke transaksi anda sebagai keterangan apa yang akan dilakukan dengan </w:t>
      </w:r>
      <w:r>
        <w:lastRenderedPageBreak/>
        <w:t xml:space="preserve">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944F66">
      <w:pPr>
        <w:pStyle w:val="ListParagraph"/>
        <w:numPr>
          <w:ilvl w:val="0"/>
          <w:numId w:val="32"/>
        </w:numPr>
      </w:pPr>
      <w:r>
        <w:t>Transaction :</w:t>
      </w:r>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r w:rsidR="008B351C">
        <w:t>terdapat</w:t>
      </w:r>
      <w:r w:rsidR="00801607">
        <w:t xml:space="preserve"> :</w:t>
      </w:r>
    </w:p>
    <w:p w14:paraId="2C7FF304" w14:textId="2CD2AADB" w:rsidR="00801607" w:rsidRDefault="00801607" w:rsidP="00801607">
      <w:pPr>
        <w:pStyle w:val="ListParagraph"/>
        <w:numPr>
          <w:ilvl w:val="1"/>
          <w:numId w:val="32"/>
        </w:numPr>
      </w:pPr>
      <w:r>
        <w:t>wallet_id untuk menarik wallet apa yang akan dipengaruhi</w:t>
      </w:r>
    </w:p>
    <w:p w14:paraId="28F167A1" w14:textId="05D14814" w:rsidR="00801607" w:rsidRDefault="00801607" w:rsidP="00801607">
      <w:pPr>
        <w:pStyle w:val="ListParagraph"/>
        <w:numPr>
          <w:ilvl w:val="1"/>
          <w:numId w:val="32"/>
        </w:numPr>
      </w:pPr>
      <w:r>
        <w:t>category_id untuk menarik kategori dari transaksi ini</w:t>
      </w:r>
    </w:p>
    <w:p w14:paraId="48C6E575" w14:textId="4B1BD978" w:rsidR="00801607" w:rsidRDefault="00801607" w:rsidP="00801607">
      <w:pPr>
        <w:pStyle w:val="ListParagraph"/>
        <w:numPr>
          <w:ilvl w:val="1"/>
          <w:numId w:val="32"/>
        </w:numPr>
      </w:pPr>
      <w:r>
        <w:t>timestamp untuk menentukan kapan transaksi ini dilaksanakan</w:t>
      </w:r>
    </w:p>
    <w:p w14:paraId="0672A6EA" w14:textId="74E301D1" w:rsidR="00801607" w:rsidRDefault="00801607" w:rsidP="00801607">
      <w:pPr>
        <w:pStyle w:val="ListParagraph"/>
        <w:numPr>
          <w:ilvl w:val="1"/>
          <w:numId w:val="32"/>
        </w:numPr>
      </w:pPr>
      <w:r>
        <w:t>note adalah keterangan tambahan yang bisa dimasukkan ke transaction tetapi tidak bersifat wajib.</w:t>
      </w:r>
    </w:p>
    <w:p w14:paraId="4D7A5CF1" w14:textId="0C6443D6" w:rsidR="00801607" w:rsidRDefault="00801607" w:rsidP="00801607">
      <w:pPr>
        <w:pStyle w:val="ListParagraph"/>
        <w:numPr>
          <w:ilvl w:val="1"/>
          <w:numId w:val="32"/>
        </w:numPr>
      </w:pPr>
      <w:r>
        <w:t>Value adalah jumlah uang yang dipakai/didapatkan dalam transaksi ini.</w:t>
      </w:r>
    </w:p>
    <w:p w14:paraId="61983A4F" w14:textId="4BAA533E" w:rsidR="00317C2A" w:rsidRDefault="00944F66" w:rsidP="00317C2A">
      <w:pPr>
        <w:pStyle w:val="ListParagraph"/>
        <w:numPr>
          <w:ilvl w:val="0"/>
          <w:numId w:val="32"/>
        </w:numPr>
      </w:pPr>
      <w:r>
        <w:t>RTrans</w:t>
      </w:r>
      <w:r w:rsidR="00801607">
        <w:t xml:space="preserve"> adalah </w:t>
      </w:r>
      <w:r w:rsidR="00317C2A">
        <w:t>tabel</w:t>
      </w:r>
      <w:r w:rsidR="00212D35">
        <w:t xml:space="preserve"> untuk </w:t>
      </w:r>
      <w:r w:rsidR="00317C2A">
        <w:t>report yang akan digenerate di setiap awal hari,</w:t>
      </w:r>
      <w:r w:rsidR="00522BF7">
        <w:t xml:space="preserve"> </w:t>
      </w:r>
      <w:r w:rsidR="00317C2A">
        <w:t xml:space="preserve">minggu dan bulan untuk melihat report user OurMoney. </w:t>
      </w:r>
      <w:r w:rsidR="008B351C">
        <w:t>Isi dari RTrans</w:t>
      </w:r>
      <w:r w:rsidR="00317C2A">
        <w:t xml:space="preserve"> adalah:</w:t>
      </w:r>
    </w:p>
    <w:p w14:paraId="43C64184" w14:textId="6A01058E" w:rsidR="00317C2A" w:rsidRDefault="00317C2A" w:rsidP="00317C2A">
      <w:pPr>
        <w:pStyle w:val="ListParagraph"/>
        <w:numPr>
          <w:ilvl w:val="1"/>
          <w:numId w:val="32"/>
        </w:numPr>
      </w:pPr>
      <w:r>
        <w:t xml:space="preserve">Wallet_id : </w:t>
      </w:r>
      <w:r w:rsidR="002D3F76">
        <w:t>M</w:t>
      </w:r>
      <w:r>
        <w:t>enarik wallet yang reportnya akan ditampilkan</w:t>
      </w:r>
    </w:p>
    <w:p w14:paraId="0CA6428E" w14:textId="53BF800E" w:rsidR="00317C2A" w:rsidRDefault="00317C2A" w:rsidP="00317C2A">
      <w:pPr>
        <w:pStyle w:val="ListParagraph"/>
        <w:numPr>
          <w:ilvl w:val="1"/>
          <w:numId w:val="32"/>
        </w:numPr>
      </w:pPr>
      <w:r>
        <w:t>Report_date : Tanggal report diciptakan</w:t>
      </w:r>
    </w:p>
    <w:p w14:paraId="23BE6C4D" w14:textId="75DFC301" w:rsidR="00317C2A" w:rsidRDefault="00317C2A" w:rsidP="00317C2A">
      <w:pPr>
        <w:pStyle w:val="ListParagraph"/>
        <w:numPr>
          <w:ilvl w:val="1"/>
          <w:numId w:val="32"/>
        </w:numPr>
      </w:pPr>
      <w:r>
        <w:t>Starting_balance : Jumlah uang di awal hari/minggu/bulan</w:t>
      </w:r>
    </w:p>
    <w:p w14:paraId="1C01D74E" w14:textId="3A26B563" w:rsidR="00317C2A" w:rsidRDefault="00317C2A" w:rsidP="00317C2A">
      <w:pPr>
        <w:pStyle w:val="ListParagraph"/>
        <w:numPr>
          <w:ilvl w:val="1"/>
          <w:numId w:val="32"/>
        </w:numPr>
      </w:pPr>
      <w:r>
        <w:t>Ending_balance : Jumlah uang di saat report sudah difinalkan</w:t>
      </w:r>
    </w:p>
    <w:p w14:paraId="0500CD23" w14:textId="60B4139C" w:rsidR="00317C2A" w:rsidRDefault="00317C2A" w:rsidP="00317C2A">
      <w:pPr>
        <w:pStyle w:val="ListParagraph"/>
        <w:numPr>
          <w:ilvl w:val="1"/>
          <w:numId w:val="32"/>
        </w:numPr>
      </w:pPr>
      <w:r>
        <w:t>Total_income : Total pemasukan selama report masih aktif</w:t>
      </w:r>
    </w:p>
    <w:p w14:paraId="62072C46" w14:textId="11CB457B" w:rsidR="00317C2A" w:rsidRDefault="00317C2A" w:rsidP="00317C2A">
      <w:pPr>
        <w:pStyle w:val="ListParagraph"/>
        <w:numPr>
          <w:ilvl w:val="1"/>
          <w:numId w:val="32"/>
        </w:numPr>
      </w:pPr>
      <w:r>
        <w:t>Total_expense : Total pengeluaran selama report masih aktif</w:t>
      </w:r>
    </w:p>
    <w:p w14:paraId="0AE753D3" w14:textId="4AFC02E6" w:rsidR="00317C2A" w:rsidRDefault="00317C2A" w:rsidP="00317C2A">
      <w:pPr>
        <w:pStyle w:val="ListParagraph"/>
        <w:numPr>
          <w:ilvl w:val="1"/>
          <w:numId w:val="32"/>
        </w:numPr>
      </w:pPr>
      <w:r>
        <w:t>Saving_target : Jumlah target berhemat yang telah ditentukan user</w:t>
      </w:r>
    </w:p>
    <w:p w14:paraId="34258B84" w14:textId="77777777" w:rsidR="00280CCF" w:rsidRDefault="00280CCF" w:rsidP="00217FF3"/>
    <w:p w14:paraId="4F62F3B4" w14:textId="77777777" w:rsidR="005464F0" w:rsidRDefault="005464F0" w:rsidP="005464F0">
      <w:pPr>
        <w:pStyle w:val="STTSJudulSubBab"/>
        <w:numPr>
          <w:ilvl w:val="0"/>
          <w:numId w:val="15"/>
        </w:numPr>
        <w:ind w:hanging="720"/>
      </w:pPr>
      <w:r>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 men</w:t>
      </w:r>
      <w:r w:rsidR="003A7721">
        <w:t xml:space="preserve">yiapkan arraylist yang akan dipakai yaitu arraylist Kategori untuk semua kategori yang tersedia, Jumlah yang menyimpan total dari isi kategori dengan index yang sama, lalu terakhir adalah </w:t>
      </w:r>
      <w:r w:rsidR="001877CE">
        <w:t xml:space="preserve">arraylist transaksi yang berisi semua </w:t>
      </w:r>
      <w:r w:rsidR="001877CE" w:rsidRPr="00522BF7">
        <w:t>tra</w:t>
      </w:r>
      <w:r w:rsidR="00522BF7">
        <w:t>n</w:t>
      </w:r>
      <w:r w:rsidR="001877CE" w:rsidRPr="00522BF7">
        <w:t>saksi</w:t>
      </w:r>
      <w:r w:rsidR="001877CE">
        <w:t>. Lalu dilanjutkan ke proses kodenya.</w:t>
      </w:r>
    </w:p>
    <w:p w14:paraId="1DA02F08" w14:textId="29C9B0DE" w:rsidR="00D564EE" w:rsidRDefault="00660E80" w:rsidP="00224C9A">
      <w:r>
        <w:t>Pada line</w:t>
      </w:r>
      <w:r w:rsidR="00891DEE">
        <w:t xml:space="preserve"> ke – 4 hingga 10, </w:t>
      </w:r>
      <w:r w:rsidR="00522BF7">
        <w:t>setiap</w:t>
      </w:r>
      <w:r w:rsidR="00891DEE">
        <w:t xml:space="preserve"> transaksi </w:t>
      </w:r>
      <w:r w:rsidR="00522BF7">
        <w:t>akan diperiksa</w:t>
      </w:r>
      <w:r w:rsidR="00891DEE">
        <w:t xml:space="preserve"> kategorinya lalu jumlah dari transaksinya di</w:t>
      </w:r>
      <w:r w:rsidR="00C57016">
        <w:t xml:space="preserve">masukkan di index arraylist jumlah yang sesuai. Proses ini berulang terus hingga seluruh transaksi sudah dipakai. Sementara line 11 hingga 13 melakukan loop yang mirip dengan satu perbedaan, yaitu dengan menambah </w:t>
      </w:r>
      <w:r>
        <w:t>pemeriksaan</w:t>
      </w:r>
      <w:r w:rsidR="00C57016">
        <w:t xml:space="preserve"> bulan di dalam ifnya dengan </w:t>
      </w:r>
      <w:r w:rsidR="00BD1940">
        <w:t>tanggal transaksi.</w:t>
      </w:r>
    </w:p>
    <w:p w14:paraId="343024C9" w14:textId="3ED3E00F" w:rsidR="00BD1940" w:rsidRDefault="00BC077B" w:rsidP="00861C1D">
      <w:r>
        <w:t xml:space="preserve">Setelah itu bagian terakhir dari pseudocode ini </w:t>
      </w:r>
      <w:r w:rsidR="00E95ADF">
        <w:t xml:space="preserve">dipakai untuk menunjukkan rugi atau untung yang dimiliki. Dengan memulai total dengan 0 lalu mengecek </w:t>
      </w:r>
      <w:r w:rsidR="00E95ADF">
        <w:lastRenderedPageBreak/>
        <w:t>seluruh jumlah ,kategorinya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77777777" w:rsidR="00377D63" w:rsidRDefault="00377D63" w:rsidP="00377D63">
      <w:pPr>
        <w:pStyle w:val="STTSAlgoritma"/>
      </w:pPr>
      <w:r>
        <w:t>Algoritma 3.2 Contoh Algoritma Cek Prima</w:t>
      </w:r>
    </w:p>
    <w:p w14:paraId="5B29896F" w14:textId="77777777" w:rsidR="00377D63" w:rsidRDefault="00377D63" w:rsidP="00377D63">
      <w:pPr>
        <w:pStyle w:val="STTSAlgoritmaContent"/>
        <w:numPr>
          <w:ilvl w:val="0"/>
          <w:numId w:val="18"/>
        </w:numPr>
        <w:ind w:left="567" w:hanging="567"/>
      </w:pPr>
      <w:r>
        <w:t>READ N</w:t>
      </w:r>
    </w:p>
    <w:p w14:paraId="638A3F5D" w14:textId="77777777" w:rsidR="00377D63" w:rsidRDefault="00377D63" w:rsidP="00377D63">
      <w:pPr>
        <w:pStyle w:val="STTSAlgoritmaContent"/>
        <w:numPr>
          <w:ilvl w:val="0"/>
          <w:numId w:val="18"/>
        </w:numPr>
        <w:ind w:left="567" w:hanging="567"/>
      </w:pPr>
      <w:r>
        <w:t>C = 0</w:t>
      </w:r>
    </w:p>
    <w:p w14:paraId="49ADBD09" w14:textId="77777777" w:rsidR="00377D63" w:rsidRDefault="00377D63" w:rsidP="00377D63">
      <w:pPr>
        <w:pStyle w:val="STTSAlgoritmaContent"/>
        <w:numPr>
          <w:ilvl w:val="0"/>
          <w:numId w:val="18"/>
        </w:numPr>
        <w:ind w:left="567" w:hanging="567"/>
      </w:pPr>
      <w:r>
        <w:t>FOR I = 2 TO N-1</w:t>
      </w:r>
    </w:p>
    <w:p w14:paraId="2939CB7A" w14:textId="77777777" w:rsidR="00377D63" w:rsidRDefault="00377D63" w:rsidP="00377D63">
      <w:pPr>
        <w:pStyle w:val="STTSAlgoritmaContent"/>
        <w:numPr>
          <w:ilvl w:val="0"/>
          <w:numId w:val="18"/>
        </w:numPr>
        <w:ind w:left="567" w:hanging="567"/>
      </w:pPr>
      <w:r>
        <w:tab/>
      </w:r>
      <w:r>
        <w:tab/>
        <w:t>IF N mod I = 0</w:t>
      </w:r>
    </w:p>
    <w:p w14:paraId="293FCC8E" w14:textId="77777777" w:rsidR="00377D63" w:rsidRDefault="00377D63" w:rsidP="00377D63">
      <w:pPr>
        <w:pStyle w:val="STTSAlgoritmaContent"/>
        <w:numPr>
          <w:ilvl w:val="0"/>
          <w:numId w:val="18"/>
        </w:numPr>
        <w:ind w:left="567" w:hanging="567"/>
      </w:pPr>
      <w:r>
        <w:tab/>
      </w:r>
      <w:r>
        <w:tab/>
      </w:r>
      <w:r>
        <w:tab/>
        <w:t>C = C + 1</w:t>
      </w:r>
    </w:p>
    <w:p w14:paraId="0F973722" w14:textId="77777777" w:rsidR="00377D63" w:rsidRDefault="00377D63" w:rsidP="00377D63">
      <w:pPr>
        <w:pStyle w:val="STTSAlgoritmaContent"/>
        <w:numPr>
          <w:ilvl w:val="0"/>
          <w:numId w:val="18"/>
        </w:numPr>
        <w:ind w:left="567" w:hanging="567"/>
      </w:pPr>
      <w:r>
        <w:tab/>
      </w:r>
      <w:r>
        <w:tab/>
        <w:t>END IF</w:t>
      </w:r>
    </w:p>
    <w:p w14:paraId="372ADB22" w14:textId="77777777" w:rsidR="000C68D5" w:rsidRDefault="000C68D5" w:rsidP="000C68D5">
      <w:pPr>
        <w:pStyle w:val="STTSAlgoritma"/>
      </w:pPr>
      <w:r>
        <w:t>Algoritma 3.2 (Lanjutan)</w:t>
      </w:r>
    </w:p>
    <w:p w14:paraId="022581A5" w14:textId="77777777" w:rsidR="00377D63" w:rsidRDefault="00377D63" w:rsidP="00377D63">
      <w:pPr>
        <w:pStyle w:val="STTSAlgoritmaContent"/>
        <w:numPr>
          <w:ilvl w:val="0"/>
          <w:numId w:val="18"/>
        </w:numPr>
        <w:ind w:left="567" w:hanging="567"/>
      </w:pPr>
      <w:r>
        <w:t>END FOR</w:t>
      </w:r>
    </w:p>
    <w:p w14:paraId="73EB45B2" w14:textId="77777777" w:rsidR="00377D63" w:rsidRDefault="00377D63" w:rsidP="00377D63">
      <w:pPr>
        <w:pStyle w:val="STTSAlgoritmaContent"/>
        <w:numPr>
          <w:ilvl w:val="0"/>
          <w:numId w:val="18"/>
        </w:numPr>
        <w:ind w:left="567" w:hanging="567"/>
      </w:pPr>
      <w:r>
        <w:t>IF C = 0</w:t>
      </w:r>
    </w:p>
    <w:p w14:paraId="23DDA4B2" w14:textId="77777777" w:rsidR="00377D63" w:rsidRDefault="00377D63" w:rsidP="00377D63">
      <w:pPr>
        <w:pStyle w:val="STTSAlgoritmaContent"/>
        <w:numPr>
          <w:ilvl w:val="0"/>
          <w:numId w:val="18"/>
        </w:numPr>
        <w:ind w:left="567" w:hanging="567"/>
      </w:pPr>
      <w:r>
        <w:tab/>
      </w:r>
      <w:r>
        <w:tab/>
        <w:t>WRITE “PRIMA”</w:t>
      </w:r>
    </w:p>
    <w:p w14:paraId="090401C8" w14:textId="77777777" w:rsidR="00377D63" w:rsidRDefault="00377D63" w:rsidP="00377D63">
      <w:pPr>
        <w:pStyle w:val="STTSAlgoritmaContent"/>
        <w:numPr>
          <w:ilvl w:val="0"/>
          <w:numId w:val="18"/>
        </w:numPr>
        <w:ind w:left="567" w:hanging="567"/>
      </w:pPr>
      <w:r>
        <w:t>ELSE</w:t>
      </w:r>
    </w:p>
    <w:p w14:paraId="79C50336" w14:textId="77777777" w:rsidR="00377D63" w:rsidRDefault="00377D63" w:rsidP="00377D63">
      <w:pPr>
        <w:pStyle w:val="STTSAlgoritmaContent"/>
        <w:numPr>
          <w:ilvl w:val="0"/>
          <w:numId w:val="18"/>
        </w:numPr>
        <w:ind w:left="567" w:hanging="567"/>
      </w:pPr>
      <w:r>
        <w:tab/>
      </w:r>
      <w:r>
        <w:tab/>
        <w:t>WRITE “BUKAN PRIMA”</w:t>
      </w:r>
    </w:p>
    <w:p w14:paraId="1619193E" w14:textId="77777777" w:rsidR="00377D63" w:rsidRDefault="00377D63" w:rsidP="00377D63">
      <w:pPr>
        <w:pStyle w:val="STTSAlgoritmaContent"/>
        <w:numPr>
          <w:ilvl w:val="0"/>
          <w:numId w:val="18"/>
        </w:numPr>
        <w:ind w:left="567" w:hanging="567"/>
      </w:pPr>
      <w:r>
        <w:t>END IF</w:t>
      </w:r>
    </w:p>
    <w:p w14:paraId="5BEA2548" w14:textId="77777777" w:rsidR="000C68D5" w:rsidRDefault="000C68D5" w:rsidP="00FC33B3">
      <w:pPr>
        <w:pStyle w:val="STTSAlgoritma"/>
      </w:pPr>
    </w:p>
    <w:p w14:paraId="40A5191E" w14:textId="77777777" w:rsidR="002A77C0" w:rsidRDefault="002A77C0" w:rsidP="00FC33B3">
      <w:r>
        <w:t>Video provides a powerful way to help you prove your point. When you click Online Video, you can paste in the embed code for the video you want to add. You can also type a keyword to search online for the video that best fits your document.</w:t>
      </w:r>
    </w:p>
    <w:p w14:paraId="18C16533" w14:textId="77777777" w:rsidR="00FC33B3" w:rsidRDefault="002A77C0" w:rsidP="00FC33B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E540C13" w14:textId="77777777" w:rsidR="002A77C0" w:rsidRDefault="002A77C0" w:rsidP="00FC33B3"/>
    <w:p w14:paraId="096017BD" w14:textId="77777777" w:rsidR="00D37127" w:rsidRDefault="00E878B7" w:rsidP="00991AF4">
      <w:pPr>
        <w:pStyle w:val="STTSRumus"/>
      </w:pPr>
      <w:r>
        <w:t>L = s x s</w:t>
      </w:r>
      <w:r>
        <w:tab/>
      </w:r>
      <w:r>
        <w:tab/>
        <w:t>(3</w:t>
      </w:r>
      <w:r w:rsidR="00991AF4">
        <w:t>.1)</w:t>
      </w:r>
    </w:p>
    <w:p w14:paraId="467B512D" w14:textId="77777777" w:rsidR="00406DD2" w:rsidRDefault="00406DD2" w:rsidP="00406DD2"/>
    <w:p w14:paraId="03E608F0" w14:textId="77777777" w:rsidR="00724C34" w:rsidRDefault="00724C34" w:rsidP="00406DD2">
      <w:r>
        <w:t>Video provides a powerful way to help you prove your point. When you click Online Video, you can paste in the embed code for the video you want to add. You can also type a keyword to search online for the video that best fits your document.</w:t>
      </w:r>
    </w:p>
    <w:p w14:paraId="2AF18DA5" w14:textId="77777777" w:rsidR="00406DD2" w:rsidRDefault="00724C34" w:rsidP="00406DD2">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FD3BE19" w14:textId="77777777" w:rsidR="00724C34" w:rsidRDefault="00724C34" w:rsidP="00406DD2"/>
    <w:p w14:paraId="49307FAD" w14:textId="77777777" w:rsidR="00104245" w:rsidRDefault="00F5769F" w:rsidP="00104245">
      <w:pPr>
        <w:pStyle w:val="STTSRumus"/>
      </w:pPr>
      <w:r>
        <w:t>Keliling</w:t>
      </w:r>
      <w:r w:rsidR="00104245">
        <w:t xml:space="preserve"> = 4 x s</w:t>
      </w:r>
      <w:r w:rsidR="00104245">
        <w:tab/>
      </w:r>
      <w:r w:rsidR="00104245">
        <w:tab/>
        <w:t>(3.2)</w:t>
      </w:r>
    </w:p>
    <w:p w14:paraId="649EEB55" w14:textId="77777777" w:rsidR="00104245" w:rsidRDefault="00104245" w:rsidP="00104245"/>
    <w:p w14:paraId="3FB713C4" w14:textId="77777777" w:rsidR="00104245" w:rsidRDefault="00104245" w:rsidP="00104245">
      <w:r>
        <w:t>Video provides a powerful way to help you prove your point. When you click Online Video, you can paste in the embed code for the video you want to add. You can also type a keyword to search online for the video that best fits your document.</w:t>
      </w:r>
    </w:p>
    <w:p w14:paraId="6D7E11A7"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r>
        <w:t>Penggunaan aplikasi OurMoney cukup mudah</w:t>
      </w:r>
      <w:r w:rsidR="00903E79">
        <w:t>.</w:t>
      </w:r>
      <w:r>
        <w:t xml:space="preserve"> OurMoney adalah aplikasi pengelolaan keuangan yang dikemas dalam bentuk aplikasi seluler. Karena itu penggunaannya relatif fleksibel dan praktis.</w:t>
      </w:r>
      <w:r w:rsidR="00C177E0">
        <w:t xml:space="preserve"> OurMoney dapat digunakan di mana saja.</w:t>
      </w:r>
    </w:p>
    <w:p w14:paraId="7E988A45" w14:textId="02F83D86" w:rsidR="00903E79" w:rsidRDefault="00925B7B" w:rsidP="00273870">
      <w:r>
        <w:t>Pada saat pengguna menggunakan OurMoney untuk pertama kalinya, aplikasi OurMoney akan meminta nama pengguna</w:t>
      </w:r>
      <w:r w:rsidR="00903E79">
        <w:t>.</w:t>
      </w:r>
      <w:r>
        <w:t xml:space="preserve"> Nama yang diinputkan bebas sesuai kebutuhan pengguna. Oleh karena OurMoney berjalan secara luring(luar jaringan), maka pemberian nama tidak perlu </w:t>
      </w:r>
      <w:r w:rsidR="00962D4F">
        <w:t>ketentuan yang rumit. Nama yang telah diinputkan akan ditampilkan dalam beberapa tampilan dan dapat diubah lagi pada halaman profil jika dibutuhkan.</w:t>
      </w:r>
    </w:p>
    <w:p w14:paraId="55F6A284" w14:textId="2BDF0134" w:rsidR="00C177E0" w:rsidRDefault="00C177E0" w:rsidP="0037489B">
      <w:pPr>
        <w:pStyle w:val="STTSSegmenProgram"/>
      </w:pPr>
    </w:p>
    <w:p w14:paraId="27EC0458" w14:textId="0E866031" w:rsidR="00C177E0" w:rsidRDefault="00C177E0" w:rsidP="00C177E0">
      <w:pPr>
        <w:pStyle w:val="STTSJudulSubBab"/>
        <w:numPr>
          <w:ilvl w:val="0"/>
          <w:numId w:val="39"/>
        </w:numPr>
        <w:ind w:hanging="720"/>
      </w:pPr>
      <w:r>
        <w:t>Metode pengambilan data terkini pada layar utama setelah melakukan aktifitas lain</w:t>
      </w:r>
    </w:p>
    <w:p w14:paraId="7098571E" w14:textId="77777777" w:rsidR="002B7483" w:rsidRPr="002B7483" w:rsidRDefault="002B7483" w:rsidP="002B748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Cs w:val="24"/>
          <w:lang w:val="en-ID" w:eastAsia="en-ID"/>
        </w:rPr>
      </w:pPr>
      <w:r w:rsidRPr="002B7483">
        <w:rPr>
          <w:rFonts w:ascii="Courier New" w:eastAsia="Times New Roman" w:hAnsi="Courier New" w:cs="Courier New"/>
          <w:color w:val="9876AA"/>
          <w:szCs w:val="24"/>
          <w:lang w:val="en-ID" w:eastAsia="en-ID"/>
        </w:rPr>
        <w:t xml:space="preserve">start </w:t>
      </w:r>
      <w:r w:rsidRPr="002B7483">
        <w:rPr>
          <w:rFonts w:ascii="Courier New" w:eastAsia="Times New Roman" w:hAnsi="Courier New" w:cs="Courier New"/>
          <w:color w:val="A9B7C6"/>
          <w:szCs w:val="24"/>
          <w:lang w:val="en-ID" w:eastAsia="en-ID"/>
        </w:rPr>
        <w:t xml:space="preserve">= </w:t>
      </w:r>
      <w:r w:rsidRPr="002B7483">
        <w:rPr>
          <w:rFonts w:ascii="Courier New" w:eastAsia="Times New Roman" w:hAnsi="Courier New" w:cs="Courier New"/>
          <w:color w:val="CC7832"/>
          <w:szCs w:val="24"/>
          <w:lang w:val="en-ID" w:eastAsia="en-ID"/>
        </w:rPr>
        <w:t>false;</w:t>
      </w:r>
      <w:r w:rsidRPr="002B7483">
        <w:rPr>
          <w:rFonts w:ascii="Courier New" w:eastAsia="Times New Roman" w:hAnsi="Courier New" w:cs="Courier New"/>
          <w:color w:val="CC7832"/>
          <w:szCs w:val="24"/>
          <w:lang w:val="en-ID" w:eastAsia="en-ID"/>
        </w:rPr>
        <w:br/>
      </w:r>
      <w:r w:rsidRPr="002B7483">
        <w:rPr>
          <w:rFonts w:ascii="Courier New" w:eastAsia="Times New Roman" w:hAnsi="Courier New" w:cs="Courier New"/>
          <w:color w:val="9876AA"/>
          <w:szCs w:val="24"/>
          <w:lang w:val="en-ID" w:eastAsia="en-ID"/>
        </w:rPr>
        <w:t xml:space="preserve">navigate1 </w:t>
      </w:r>
      <w:r w:rsidRPr="002B7483">
        <w:rPr>
          <w:rFonts w:ascii="Courier New" w:eastAsia="Times New Roman" w:hAnsi="Courier New" w:cs="Courier New"/>
          <w:color w:val="A9B7C6"/>
          <w:szCs w:val="24"/>
          <w:lang w:val="en-ID" w:eastAsia="en-ID"/>
        </w:rPr>
        <w:t xml:space="preserve">= </w:t>
      </w:r>
      <w:r w:rsidRPr="002B7483">
        <w:rPr>
          <w:rFonts w:ascii="Courier New" w:eastAsia="Times New Roman" w:hAnsi="Courier New" w:cs="Courier New"/>
          <w:color w:val="CC7832"/>
          <w:szCs w:val="24"/>
          <w:lang w:val="en-ID" w:eastAsia="en-ID"/>
        </w:rPr>
        <w:t>false;</w:t>
      </w:r>
      <w:r w:rsidRPr="002B7483">
        <w:rPr>
          <w:rFonts w:ascii="Courier New" w:eastAsia="Times New Roman" w:hAnsi="Courier New" w:cs="Courier New"/>
          <w:color w:val="CC7832"/>
          <w:szCs w:val="24"/>
          <w:lang w:val="en-ID" w:eastAsia="en-ID"/>
        </w:rPr>
        <w:br/>
      </w:r>
      <w:r w:rsidRPr="002B7483">
        <w:rPr>
          <w:rFonts w:ascii="Courier New" w:eastAsia="Times New Roman" w:hAnsi="Courier New" w:cs="Courier New"/>
          <w:color w:val="9876AA"/>
          <w:szCs w:val="24"/>
          <w:lang w:val="en-ID" w:eastAsia="en-ID"/>
        </w:rPr>
        <w:t xml:space="preserve">navigate2 </w:t>
      </w:r>
      <w:r w:rsidRPr="002B7483">
        <w:rPr>
          <w:rFonts w:ascii="Courier New" w:eastAsia="Times New Roman" w:hAnsi="Courier New" w:cs="Courier New"/>
          <w:color w:val="A9B7C6"/>
          <w:szCs w:val="24"/>
          <w:lang w:val="en-ID" w:eastAsia="en-ID"/>
        </w:rPr>
        <w:t xml:space="preserve">= </w:t>
      </w:r>
      <w:r w:rsidRPr="002B7483">
        <w:rPr>
          <w:rFonts w:ascii="Courier New" w:eastAsia="Times New Roman" w:hAnsi="Courier New" w:cs="Courier New"/>
          <w:color w:val="CC7832"/>
          <w:szCs w:val="24"/>
          <w:lang w:val="en-ID" w:eastAsia="en-ID"/>
        </w:rPr>
        <w:t>false;</w:t>
      </w:r>
    </w:p>
    <w:p w14:paraId="6CC76F34" w14:textId="77777777" w:rsidR="002B7483" w:rsidRDefault="002B7483" w:rsidP="00C177E0"/>
    <w:p w14:paraId="2AA74ED5" w14:textId="0AF3ED9A" w:rsidR="00C177E0" w:rsidRDefault="002B7483" w:rsidP="00C177E0">
      <w:r>
        <w:t xml:space="preserve">Pada bagian awal, terdapat sebuah </w:t>
      </w:r>
      <w:r w:rsidR="00C177E0">
        <w:t>.</w:t>
      </w:r>
    </w:p>
    <w:p w14:paraId="54250114" w14:textId="77777777" w:rsidR="00C177E0" w:rsidRDefault="00C177E0" w:rsidP="00C177E0">
      <w:pPr>
        <w:pStyle w:val="STTSJudulSubBab"/>
        <w:ind w:left="720"/>
      </w:pPr>
    </w:p>
    <w:p w14:paraId="428336AF" w14:textId="722B79C7" w:rsidR="00C177E0" w:rsidRDefault="00C177E0" w:rsidP="00C177E0">
      <w:pPr>
        <w:pStyle w:val="STTSJudulSubBab"/>
        <w:numPr>
          <w:ilvl w:val="0"/>
          <w:numId w:val="39"/>
        </w:numPr>
        <w:ind w:hanging="720"/>
      </w:pPr>
      <w:r>
        <w:t>Metode penampilan data transaksi</w:t>
      </w:r>
    </w:p>
    <w:p w14:paraId="08EBBF1B" w14:textId="1FDF95E3" w:rsidR="00C177E0" w:rsidRDefault="00C177E0" w:rsidP="00C177E0">
      <w:pPr>
        <w:pStyle w:val="STTSJudulSubBab"/>
        <w:numPr>
          <w:ilvl w:val="0"/>
          <w:numId w:val="39"/>
        </w:numPr>
        <w:ind w:hanging="720"/>
      </w:pPr>
      <w:r>
        <w:t>Metode ekspor dan impor data</w:t>
      </w:r>
    </w:p>
    <w:p w14:paraId="246F6768" w14:textId="77777777" w:rsidR="00C177E0" w:rsidRDefault="00C177E0" w:rsidP="00C177E0">
      <w:r>
        <w:t>OurMoney tersusun atas beberapa fitur-fitur yang penting dalam pengelolaan keuangan pribadi. Fitur-fitur yang telah disebutkan dapat digambarkan dalam pseudocode sebagai sebuah prosedur.</w:t>
      </w:r>
    </w:p>
    <w:p w14:paraId="4221F5C9" w14:textId="77777777" w:rsidR="00C177E0" w:rsidRDefault="00C177E0" w:rsidP="0037489B">
      <w:pPr>
        <w:pStyle w:val="STTSSegmenProgram"/>
      </w:pPr>
    </w:p>
    <w:p w14:paraId="3CFD71C7" w14:textId="2D8EAFAF" w:rsidR="0037489B" w:rsidRDefault="0037489B" w:rsidP="0037489B">
      <w:pPr>
        <w:pStyle w:val="STTSSegmenProgram"/>
      </w:pPr>
      <w:r>
        <w:t>Segmen Program 4.1 Contoh Program Membedakan Ganjil dan Genap</w:t>
      </w:r>
    </w:p>
    <w:p w14:paraId="6202AABE" w14:textId="77777777" w:rsidR="00F948FA" w:rsidRPr="007834C5" w:rsidRDefault="00325257" w:rsidP="007834C5">
      <w:pPr>
        <w:pStyle w:val="STTSSegmenProgramContent"/>
      </w:pPr>
      <w:r w:rsidRPr="007834C5">
        <w:t>int i;</w:t>
      </w:r>
    </w:p>
    <w:p w14:paraId="1B5D37DB" w14:textId="77777777" w:rsidR="00325257" w:rsidRPr="007834C5" w:rsidRDefault="00325257" w:rsidP="007834C5">
      <w:pPr>
        <w:pStyle w:val="STTSSegmenProgramContent"/>
      </w:pPr>
      <w:r w:rsidRPr="007834C5">
        <w:t>cin &gt;&gt; i;</w:t>
      </w:r>
    </w:p>
    <w:p w14:paraId="6234978F" w14:textId="77777777" w:rsidR="00325257" w:rsidRPr="007834C5" w:rsidRDefault="00325257" w:rsidP="000F3FDF">
      <w:pPr>
        <w:pStyle w:val="STTSSegmenProgramContent"/>
      </w:pPr>
      <w:r w:rsidRPr="007834C5">
        <w:t>if (i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lastRenderedPageBreak/>
        <w:tab/>
      </w:r>
      <w:r w:rsidRPr="007834C5">
        <w:tab/>
        <w:t>cout &lt;&lt; “GENAP”;</w:t>
      </w:r>
    </w:p>
    <w:p w14:paraId="44402372" w14:textId="77777777" w:rsidR="00325257" w:rsidRPr="007834C5" w:rsidRDefault="00325257" w:rsidP="000F3FDF">
      <w:pPr>
        <w:pStyle w:val="STTSSegmenProgramContent"/>
      </w:pPr>
      <w:r w:rsidRPr="007834C5">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t>cout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Video provides a powerful way to help you prove your point. When you click Online Video, you can paste in the embed code for the video you want to add. You can also type a keyword to search online for the video that best fits your document.</w:t>
      </w:r>
    </w:p>
    <w:p w14:paraId="0653D5BD" w14:textId="64FEBBBF" w:rsidR="00B43653"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B758946" w14:textId="77777777" w:rsidR="00B43653" w:rsidRDefault="00B43653">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425E7275" w:rsidR="00B43653" w:rsidRDefault="008E3857" w:rsidP="00B43653">
      <w:r>
        <w:t>OurMoney dibuat dengan usaha</w:t>
      </w:r>
      <w:r w:rsidR="007255ED">
        <w:t xml:space="preserve"> agar aplikasi yang dihasilkan sangat matang dan dapat berjalan dengan baik sesuai fungsinya. </w:t>
      </w:r>
      <w:r w:rsidR="006B75B2">
        <w:t>Untuk memastikan kualitas baik dari aplikasi yang dibuat, maka dilakukan serangkaian pengujian dalam berbagai bentuk pada aplikasi tersebut</w:t>
      </w:r>
      <w:r w:rsidR="00B43653">
        <w:t>.</w:t>
      </w:r>
      <w:r w:rsidR="00305859">
        <w:t xml:space="preserve"> Pengujian aplikasi OurMoney dilakukan menggunakan program emulator Android sederhana dan telepon genggam Android asli.</w:t>
      </w:r>
    </w:p>
    <w:p w14:paraId="3C59C18E" w14:textId="77777777" w:rsidR="00A41467" w:rsidRDefault="00A41467" w:rsidP="00B43653"/>
    <w:p w14:paraId="4D43F1EA" w14:textId="469CDFAD" w:rsidR="00B62220" w:rsidRDefault="006B75B2" w:rsidP="00B62220">
      <w:pPr>
        <w:pStyle w:val="STTSJudulSubBab"/>
        <w:numPr>
          <w:ilvl w:val="0"/>
          <w:numId w:val="35"/>
        </w:numPr>
        <w:ind w:hanging="720"/>
      </w:pPr>
      <w:r>
        <w:t>Uji Coba Mengubah Isi File Save Data</w:t>
      </w:r>
    </w:p>
    <w:p w14:paraId="33693B71" w14:textId="55362203" w:rsidR="00B62220" w:rsidRDefault="006B75B2" w:rsidP="00B62220">
      <w:r>
        <w:t>Pada pengujian ini akan dilakukan pengubahan konten yang dimuat file save data. File tersebut memiliki format .txt</w:t>
      </w:r>
      <w:r w:rsidR="00525F91">
        <w:t xml:space="preserve"> dan berisi data penyimpanan OurMoney.</w:t>
      </w:r>
    </w:p>
    <w:p w14:paraId="76047784" w14:textId="20870392" w:rsidR="00B62220" w:rsidRDefault="00B62220" w:rsidP="00B62220">
      <w:pPr>
        <w:pStyle w:val="STTSJudulSubBab"/>
        <w:numPr>
          <w:ilvl w:val="0"/>
          <w:numId w:val="35"/>
        </w:numPr>
        <w:ind w:hanging="720"/>
      </w:pPr>
      <w:r>
        <w:t>B</w:t>
      </w:r>
    </w:p>
    <w:p w14:paraId="76A0BB2C" w14:textId="77777777" w:rsidR="006B75B2" w:rsidRDefault="006B75B2" w:rsidP="00B62220">
      <w:pPr>
        <w:pStyle w:val="STTSJudulSubBab"/>
        <w:numPr>
          <w:ilvl w:val="0"/>
          <w:numId w:val="35"/>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6B75B2">
      <w:pPr>
        <w:pStyle w:val="STTSJudulSubBab"/>
        <w:numPr>
          <w:ilvl w:val="0"/>
          <w:numId w:val="36"/>
        </w:numPr>
        <w:ind w:left="709" w:hanging="709"/>
      </w:pPr>
      <w:r>
        <w:t>Kesimpulan</w:t>
      </w:r>
    </w:p>
    <w:p w14:paraId="55025247" w14:textId="44531A4E" w:rsidR="00CC62EC" w:rsidRDefault="00CC62EC" w:rsidP="00C177E0">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4324FE59" w14:textId="043FD267" w:rsidR="00C177E0" w:rsidRDefault="00C177E0" w:rsidP="00C177E0">
      <w:pPr>
        <w:pStyle w:val="ListParagraph"/>
        <w:numPr>
          <w:ilvl w:val="0"/>
          <w:numId w:val="40"/>
        </w:numPr>
      </w:pPr>
      <w:r>
        <w:t>Aplikasi OurMoney memiliki sejumlah kegunaan yang memenuhi kebutuhan pengguna untuk mengelola keuangan.</w:t>
      </w:r>
      <w:r w:rsidR="00007EC9">
        <w:t xml:space="preserve"> </w:t>
      </w:r>
      <w:r w:rsidR="009F43EF">
        <w:t>Di antaranya adalah sistem wallet ganda, pencatatan data transaksi pada wallet, pengelompokan jenis transaksi berdasarkan tipe (pemasukan atau pengeluaran) dan kategori, pembuatan target menabung, dan pembuatan laporan keuangan.</w:t>
      </w:r>
    </w:p>
    <w:p w14:paraId="12C75C2E" w14:textId="58FDA685" w:rsidR="009F43EF" w:rsidRDefault="009F43EF" w:rsidP="00C177E0">
      <w:pPr>
        <w:pStyle w:val="ListParagraph"/>
        <w:numPr>
          <w:ilvl w:val="0"/>
          <w:numId w:val="40"/>
        </w:numPr>
      </w:pPr>
      <w:r>
        <w:t>Aplikasi OurMoney berhasil dirancang sebagai aplikasi seluler praktis yang berjalan pada platform</w:t>
      </w:r>
      <w:r w:rsidR="00A875F4">
        <w:t xml:space="preserve"> dengan jumlah pengguna terbanyak, yaitu Android. Dengan demikian, OurMoney memberikan kemudahan dan kesederhanaan dalam penggunaannya.</w:t>
      </w:r>
    </w:p>
    <w:p w14:paraId="4A613B82" w14:textId="1C4B60A5" w:rsidR="00C177E0" w:rsidRDefault="00C177E0" w:rsidP="00C177E0">
      <w:pPr>
        <w:pStyle w:val="ListParagraph"/>
        <w:numPr>
          <w:ilvl w:val="0"/>
          <w:numId w:val="40"/>
        </w:numPr>
      </w:pPr>
      <w:r>
        <w:t>Aplikasi OurMoney memiliki sebuah kekurangan.</w:t>
      </w:r>
      <w:r w:rsidR="00007EC9">
        <w:t xml:space="preserve"> Berjalannya OurMoney secara luar jaringan berarti aplikasi tersebut tidak menampung data pada sebuah server. Maka dari itu pemindahan data harus dilakukan secara luar jaringan juga, yaitu melalui sebuah save file.</w:t>
      </w:r>
    </w:p>
    <w:p w14:paraId="3AF6EB46" w14:textId="4A147773" w:rsidR="006B75B2" w:rsidRDefault="006B75B2" w:rsidP="006B75B2">
      <w:pPr>
        <w:pStyle w:val="STTSJudulSubBab"/>
        <w:numPr>
          <w:ilvl w:val="0"/>
          <w:numId w:val="36"/>
        </w:numPr>
        <w:ind w:hanging="720"/>
      </w:pPr>
      <w:r>
        <w:t>Saran</w:t>
      </w:r>
    </w:p>
    <w:p w14:paraId="6EBC0884" w14:textId="6A5ADDAB" w:rsidR="00B62220" w:rsidRDefault="00B62220" w:rsidP="00B62220">
      <w:r>
        <w:t>Video provides a powerful way to help you prove your point. When you click Online Video, you can paste in the embed code for the video you want to add. You can also type a keyword to search online for the video that best fits your document.</w:t>
      </w:r>
    </w:p>
    <w:p w14:paraId="568BDFE9" w14:textId="77777777" w:rsidR="00B56B52" w:rsidRDefault="00B56B52" w:rsidP="00B56B52">
      <w:pPr>
        <w:ind w:firstLine="0"/>
        <w:sectPr w:rsidR="00B56B52"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F8ABD" w14:textId="77777777" w:rsidR="008B0E35" w:rsidRDefault="008B0E35" w:rsidP="00A1571D">
      <w:pPr>
        <w:spacing w:line="240" w:lineRule="auto"/>
      </w:pPr>
      <w:r>
        <w:separator/>
      </w:r>
    </w:p>
  </w:endnote>
  <w:endnote w:type="continuationSeparator" w:id="0">
    <w:p w14:paraId="45F43C73" w14:textId="77777777" w:rsidR="008B0E35" w:rsidRDefault="008B0E35"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774B5" w14:textId="77777777" w:rsidR="008B0E35" w:rsidRDefault="008B0E35" w:rsidP="00A1571D">
      <w:pPr>
        <w:spacing w:line="240" w:lineRule="auto"/>
      </w:pPr>
      <w:r>
        <w:separator/>
      </w:r>
    </w:p>
  </w:footnote>
  <w:footnote w:type="continuationSeparator" w:id="0">
    <w:p w14:paraId="015E5091" w14:textId="77777777" w:rsidR="008B0E35" w:rsidRDefault="008B0E35"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4" w15:restartNumberingAfterBreak="0">
    <w:nsid w:val="0A3B34BB"/>
    <w:multiLevelType w:val="hybridMultilevel"/>
    <w:tmpl w:val="3C10ACB6"/>
    <w:lvl w:ilvl="0" w:tplc="3809000F">
      <w:start w:val="1"/>
      <w:numFmt w:val="decimal"/>
      <w:lvlText w:val="%1."/>
      <w:lvlJc w:val="left"/>
      <w:pPr>
        <w:ind w:left="720" w:hanging="360"/>
      </w:pPr>
      <w:rPr>
        <w:rFonts w:hint="default"/>
        <w:b w:val="0"/>
      </w:rPr>
    </w:lvl>
    <w:lvl w:ilvl="1" w:tplc="89DA166E">
      <w:start w:val="1"/>
      <w:numFmt w:val="decimal"/>
      <w:lvlText w:val="1.%2"/>
      <w:lvlJc w:val="left"/>
      <w:pPr>
        <w:ind w:left="1440" w:hanging="360"/>
      </w:pPr>
      <w:rPr>
        <w:rFonts w:hint="default"/>
      </w:rPr>
    </w:lvl>
    <w:lvl w:ilvl="2" w:tplc="33189CAC">
      <w:start w:val="1"/>
      <w:numFmt w:val="decimal"/>
      <w:lvlText w:val="1.2.%3"/>
      <w:lvlJc w:val="left"/>
      <w:pPr>
        <w:ind w:left="2160" w:hanging="180"/>
      </w:pPr>
      <w:rPr>
        <w:rFonts w:ascii="Times New Roman" w:eastAsiaTheme="minorHAnsi" w:hAnsi="Times New Roman" w:cs="Times New Roman" w:hint="default"/>
        <w:b/>
        <w:bCs/>
      </w:rPr>
    </w:lvl>
    <w:lvl w:ilvl="3" w:tplc="C64AB15C">
      <w:start w:val="1"/>
      <w:numFmt w:val="decimal"/>
      <w:lvlText w:val="1.4.%4"/>
      <w:lvlJc w:val="left"/>
      <w:pPr>
        <w:ind w:left="2880" w:hanging="360"/>
      </w:pPr>
      <w:rPr>
        <w:rFonts w:hint="default"/>
      </w:r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B95EC2E4">
      <w:start w:val="1"/>
      <w:numFmt w:val="decimal"/>
      <w:lvlText w:val="1.3.%7"/>
      <w:lvlJc w:val="left"/>
      <w:pPr>
        <w:ind w:left="5040" w:hanging="360"/>
      </w:pPr>
      <w:rPr>
        <w:rFonts w:hint="default"/>
      </w:r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701F3"/>
    <w:multiLevelType w:val="hybridMultilevel"/>
    <w:tmpl w:val="7F2061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281EA6"/>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2"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47024C"/>
    <w:multiLevelType w:val="hybridMultilevel"/>
    <w:tmpl w:val="945275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5"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B16DBB"/>
    <w:multiLevelType w:val="hybridMultilevel"/>
    <w:tmpl w:val="E28EE0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7811D8E"/>
    <w:multiLevelType w:val="hybridMultilevel"/>
    <w:tmpl w:val="99282A7E"/>
    <w:lvl w:ilvl="0" w:tplc="DE388A6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951AE0"/>
    <w:multiLevelType w:val="hybridMultilevel"/>
    <w:tmpl w:val="66BEE5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E50853"/>
    <w:multiLevelType w:val="hybridMultilevel"/>
    <w:tmpl w:val="F4E8318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4" w15:restartNumberingAfterBreak="0">
    <w:nsid w:val="7A9446C4"/>
    <w:multiLevelType w:val="hybridMultilevel"/>
    <w:tmpl w:val="E6E21F60"/>
    <w:lvl w:ilvl="0" w:tplc="0C9C35AE">
      <w:start w:val="1"/>
      <w:numFmt w:val="decimal"/>
      <w:lvlText w:val="2.1.%1"/>
      <w:lvlJc w:val="left"/>
      <w:pPr>
        <w:ind w:left="1440" w:hanging="360"/>
      </w:pPr>
      <w:rPr>
        <w:rFonts w:hint="default"/>
        <w:sz w:val="28"/>
        <w:szCs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C74E68"/>
    <w:multiLevelType w:val="hybridMultilevel"/>
    <w:tmpl w:val="F9D4DDBE"/>
    <w:lvl w:ilvl="0" w:tplc="8B049080">
      <w:start w:val="1"/>
      <w:numFmt w:val="decimal"/>
      <w:lvlText w:val="5.%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5"/>
  </w:num>
  <w:num w:numId="12">
    <w:abstractNumId w:val="37"/>
  </w:num>
  <w:num w:numId="13">
    <w:abstractNumId w:val="15"/>
  </w:num>
  <w:num w:numId="14">
    <w:abstractNumId w:val="30"/>
  </w:num>
  <w:num w:numId="15">
    <w:abstractNumId w:val="26"/>
  </w:num>
  <w:num w:numId="16">
    <w:abstractNumId w:val="20"/>
  </w:num>
  <w:num w:numId="17">
    <w:abstractNumId w:val="22"/>
  </w:num>
  <w:num w:numId="18">
    <w:abstractNumId w:val="22"/>
    <w:lvlOverride w:ilvl="0">
      <w:startOverride w:val="1"/>
    </w:lvlOverride>
  </w:num>
  <w:num w:numId="19">
    <w:abstractNumId w:val="32"/>
  </w:num>
  <w:num w:numId="20">
    <w:abstractNumId w:val="11"/>
  </w:num>
  <w:num w:numId="21">
    <w:abstractNumId w:val="25"/>
  </w:num>
  <w:num w:numId="22">
    <w:abstractNumId w:val="25"/>
    <w:lvlOverride w:ilvl="0">
      <w:startOverride w:val="1"/>
    </w:lvlOverride>
  </w:num>
  <w:num w:numId="23">
    <w:abstractNumId w:val="12"/>
  </w:num>
  <w:num w:numId="24">
    <w:abstractNumId w:val="14"/>
  </w:num>
  <w:num w:numId="25">
    <w:abstractNumId w:val="13"/>
  </w:num>
  <w:num w:numId="26">
    <w:abstractNumId w:val="21"/>
  </w:num>
  <w:num w:numId="27">
    <w:abstractNumId w:val="24"/>
  </w:num>
  <w:num w:numId="28">
    <w:abstractNumId w:val="33"/>
  </w:num>
  <w:num w:numId="29">
    <w:abstractNumId w:val="34"/>
  </w:num>
  <w:num w:numId="30">
    <w:abstractNumId w:val="27"/>
  </w:num>
  <w:num w:numId="31">
    <w:abstractNumId w:val="31"/>
  </w:num>
  <w:num w:numId="32">
    <w:abstractNumId w:val="18"/>
  </w:num>
  <w:num w:numId="33">
    <w:abstractNumId w:val="16"/>
  </w:num>
  <w:num w:numId="34">
    <w:abstractNumId w:val="36"/>
  </w:num>
  <w:num w:numId="35">
    <w:abstractNumId w:val="19"/>
  </w:num>
  <w:num w:numId="36">
    <w:abstractNumId w:val="28"/>
  </w:num>
  <w:num w:numId="37">
    <w:abstractNumId w:val="29"/>
  </w:num>
  <w:num w:numId="38">
    <w:abstractNumId w:val="23"/>
  </w:num>
  <w:num w:numId="39">
    <w:abstractNumId w:val="10"/>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4EEF"/>
    <w:rsid w:val="000056F1"/>
    <w:rsid w:val="00007EC9"/>
    <w:rsid w:val="00010BCE"/>
    <w:rsid w:val="00010EDE"/>
    <w:rsid w:val="0001119C"/>
    <w:rsid w:val="00015E1C"/>
    <w:rsid w:val="00020474"/>
    <w:rsid w:val="00023555"/>
    <w:rsid w:val="000310D8"/>
    <w:rsid w:val="00031232"/>
    <w:rsid w:val="00036027"/>
    <w:rsid w:val="00037007"/>
    <w:rsid w:val="000460FE"/>
    <w:rsid w:val="00046384"/>
    <w:rsid w:val="000510D1"/>
    <w:rsid w:val="00056163"/>
    <w:rsid w:val="00056248"/>
    <w:rsid w:val="0006024F"/>
    <w:rsid w:val="00064A15"/>
    <w:rsid w:val="00064F6F"/>
    <w:rsid w:val="00066DF1"/>
    <w:rsid w:val="00076CA0"/>
    <w:rsid w:val="000776F6"/>
    <w:rsid w:val="00077B17"/>
    <w:rsid w:val="00081DBE"/>
    <w:rsid w:val="00091C52"/>
    <w:rsid w:val="0009330C"/>
    <w:rsid w:val="00095EA4"/>
    <w:rsid w:val="000A2EC3"/>
    <w:rsid w:val="000A38D0"/>
    <w:rsid w:val="000A7D53"/>
    <w:rsid w:val="000B097D"/>
    <w:rsid w:val="000C18CF"/>
    <w:rsid w:val="000C1D8A"/>
    <w:rsid w:val="000C32B4"/>
    <w:rsid w:val="000C3AAF"/>
    <w:rsid w:val="000C68D5"/>
    <w:rsid w:val="000C6BAF"/>
    <w:rsid w:val="000D201D"/>
    <w:rsid w:val="000D5260"/>
    <w:rsid w:val="000D77C9"/>
    <w:rsid w:val="000E153F"/>
    <w:rsid w:val="000F1044"/>
    <w:rsid w:val="000F274D"/>
    <w:rsid w:val="000F320F"/>
    <w:rsid w:val="000F3FDF"/>
    <w:rsid w:val="000F4ED2"/>
    <w:rsid w:val="000F533E"/>
    <w:rsid w:val="000F79DD"/>
    <w:rsid w:val="00100B0C"/>
    <w:rsid w:val="00104245"/>
    <w:rsid w:val="0011044E"/>
    <w:rsid w:val="0011360F"/>
    <w:rsid w:val="00114A16"/>
    <w:rsid w:val="0011645E"/>
    <w:rsid w:val="001214D5"/>
    <w:rsid w:val="0012407B"/>
    <w:rsid w:val="00142F15"/>
    <w:rsid w:val="00147B72"/>
    <w:rsid w:val="00147C6F"/>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EB9"/>
    <w:rsid w:val="001A686C"/>
    <w:rsid w:val="001A7DE3"/>
    <w:rsid w:val="001B1C36"/>
    <w:rsid w:val="001B4ECE"/>
    <w:rsid w:val="001B572E"/>
    <w:rsid w:val="001B5DD2"/>
    <w:rsid w:val="001B651C"/>
    <w:rsid w:val="001C0C68"/>
    <w:rsid w:val="001C1855"/>
    <w:rsid w:val="001C1DC1"/>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44E8"/>
    <w:rsid w:val="00234EC9"/>
    <w:rsid w:val="00235CD0"/>
    <w:rsid w:val="0023696E"/>
    <w:rsid w:val="00240E64"/>
    <w:rsid w:val="00240F76"/>
    <w:rsid w:val="00242D06"/>
    <w:rsid w:val="0024494B"/>
    <w:rsid w:val="00245A6D"/>
    <w:rsid w:val="00246AA1"/>
    <w:rsid w:val="00251C22"/>
    <w:rsid w:val="0025511E"/>
    <w:rsid w:val="00255649"/>
    <w:rsid w:val="00267398"/>
    <w:rsid w:val="00270EE7"/>
    <w:rsid w:val="00271A58"/>
    <w:rsid w:val="00271EE2"/>
    <w:rsid w:val="00273870"/>
    <w:rsid w:val="00280CCF"/>
    <w:rsid w:val="00295055"/>
    <w:rsid w:val="00295AB6"/>
    <w:rsid w:val="00296619"/>
    <w:rsid w:val="002A77C0"/>
    <w:rsid w:val="002A7979"/>
    <w:rsid w:val="002B45C8"/>
    <w:rsid w:val="002B7201"/>
    <w:rsid w:val="002B7483"/>
    <w:rsid w:val="002C25BE"/>
    <w:rsid w:val="002C71A5"/>
    <w:rsid w:val="002D1C50"/>
    <w:rsid w:val="002D266F"/>
    <w:rsid w:val="002D3AF7"/>
    <w:rsid w:val="002D3F76"/>
    <w:rsid w:val="002E4488"/>
    <w:rsid w:val="002E7769"/>
    <w:rsid w:val="002E7AAD"/>
    <w:rsid w:val="002F19A5"/>
    <w:rsid w:val="002F5A28"/>
    <w:rsid w:val="00305110"/>
    <w:rsid w:val="0030543E"/>
    <w:rsid w:val="00305859"/>
    <w:rsid w:val="003069D3"/>
    <w:rsid w:val="0031355A"/>
    <w:rsid w:val="003146B7"/>
    <w:rsid w:val="00315264"/>
    <w:rsid w:val="00317C2A"/>
    <w:rsid w:val="00320BCB"/>
    <w:rsid w:val="00321705"/>
    <w:rsid w:val="00324E06"/>
    <w:rsid w:val="00325257"/>
    <w:rsid w:val="00332244"/>
    <w:rsid w:val="00343F74"/>
    <w:rsid w:val="003534D2"/>
    <w:rsid w:val="00362805"/>
    <w:rsid w:val="00362D4B"/>
    <w:rsid w:val="003640ED"/>
    <w:rsid w:val="00364B73"/>
    <w:rsid w:val="00373826"/>
    <w:rsid w:val="0037489B"/>
    <w:rsid w:val="00377D63"/>
    <w:rsid w:val="00395865"/>
    <w:rsid w:val="0039789E"/>
    <w:rsid w:val="003A0269"/>
    <w:rsid w:val="003A7721"/>
    <w:rsid w:val="003A7BB9"/>
    <w:rsid w:val="003B0700"/>
    <w:rsid w:val="003C07DA"/>
    <w:rsid w:val="003C2675"/>
    <w:rsid w:val="003C7D3D"/>
    <w:rsid w:val="003E151F"/>
    <w:rsid w:val="003E5004"/>
    <w:rsid w:val="003E6273"/>
    <w:rsid w:val="003E662B"/>
    <w:rsid w:val="00401552"/>
    <w:rsid w:val="0040469D"/>
    <w:rsid w:val="00406DD2"/>
    <w:rsid w:val="0041273A"/>
    <w:rsid w:val="00412CE0"/>
    <w:rsid w:val="00413919"/>
    <w:rsid w:val="00413AC8"/>
    <w:rsid w:val="00421F76"/>
    <w:rsid w:val="00430125"/>
    <w:rsid w:val="00430190"/>
    <w:rsid w:val="004349B0"/>
    <w:rsid w:val="0044021C"/>
    <w:rsid w:val="004405C8"/>
    <w:rsid w:val="00440D67"/>
    <w:rsid w:val="004474BF"/>
    <w:rsid w:val="00462CE1"/>
    <w:rsid w:val="00465A35"/>
    <w:rsid w:val="00477772"/>
    <w:rsid w:val="00494862"/>
    <w:rsid w:val="00494B20"/>
    <w:rsid w:val="0049642A"/>
    <w:rsid w:val="004A558A"/>
    <w:rsid w:val="004B107D"/>
    <w:rsid w:val="004B2277"/>
    <w:rsid w:val="004B383F"/>
    <w:rsid w:val="004B41E2"/>
    <w:rsid w:val="004C0765"/>
    <w:rsid w:val="004C54C6"/>
    <w:rsid w:val="004D40CF"/>
    <w:rsid w:val="004D53F4"/>
    <w:rsid w:val="004D6333"/>
    <w:rsid w:val="004E3FC1"/>
    <w:rsid w:val="004F25B3"/>
    <w:rsid w:val="004F4394"/>
    <w:rsid w:val="00505248"/>
    <w:rsid w:val="00515996"/>
    <w:rsid w:val="00515EBC"/>
    <w:rsid w:val="0052200C"/>
    <w:rsid w:val="00522BF7"/>
    <w:rsid w:val="00525F91"/>
    <w:rsid w:val="00535191"/>
    <w:rsid w:val="00544A34"/>
    <w:rsid w:val="005464F0"/>
    <w:rsid w:val="00546E94"/>
    <w:rsid w:val="00551AAB"/>
    <w:rsid w:val="00553FFB"/>
    <w:rsid w:val="00555C92"/>
    <w:rsid w:val="00560321"/>
    <w:rsid w:val="005624E6"/>
    <w:rsid w:val="0056614D"/>
    <w:rsid w:val="00571B79"/>
    <w:rsid w:val="00572AAC"/>
    <w:rsid w:val="005740C8"/>
    <w:rsid w:val="00577F50"/>
    <w:rsid w:val="0058385E"/>
    <w:rsid w:val="00587587"/>
    <w:rsid w:val="00590174"/>
    <w:rsid w:val="00591324"/>
    <w:rsid w:val="005A0EEF"/>
    <w:rsid w:val="005A1D6A"/>
    <w:rsid w:val="005A349B"/>
    <w:rsid w:val="005A4E65"/>
    <w:rsid w:val="005A6D44"/>
    <w:rsid w:val="005B1D00"/>
    <w:rsid w:val="005C1B39"/>
    <w:rsid w:val="005C300D"/>
    <w:rsid w:val="005C5422"/>
    <w:rsid w:val="005C7C94"/>
    <w:rsid w:val="005D60DF"/>
    <w:rsid w:val="005E2ADA"/>
    <w:rsid w:val="005E631B"/>
    <w:rsid w:val="005E6C51"/>
    <w:rsid w:val="005F732B"/>
    <w:rsid w:val="00600BB1"/>
    <w:rsid w:val="00603B46"/>
    <w:rsid w:val="0061060F"/>
    <w:rsid w:val="006141F7"/>
    <w:rsid w:val="00615412"/>
    <w:rsid w:val="00621D2D"/>
    <w:rsid w:val="00621EE0"/>
    <w:rsid w:val="0062218C"/>
    <w:rsid w:val="006228AC"/>
    <w:rsid w:val="00623E46"/>
    <w:rsid w:val="00624227"/>
    <w:rsid w:val="00631D58"/>
    <w:rsid w:val="006355AB"/>
    <w:rsid w:val="006425E7"/>
    <w:rsid w:val="006435F1"/>
    <w:rsid w:val="00644F57"/>
    <w:rsid w:val="006478B7"/>
    <w:rsid w:val="0065476B"/>
    <w:rsid w:val="00656D79"/>
    <w:rsid w:val="00660E80"/>
    <w:rsid w:val="0066296A"/>
    <w:rsid w:val="00671E44"/>
    <w:rsid w:val="006731ED"/>
    <w:rsid w:val="00676455"/>
    <w:rsid w:val="00676FA6"/>
    <w:rsid w:val="006A0569"/>
    <w:rsid w:val="006B1ABF"/>
    <w:rsid w:val="006B48F5"/>
    <w:rsid w:val="006B5CD7"/>
    <w:rsid w:val="006B6F47"/>
    <w:rsid w:val="006B75B2"/>
    <w:rsid w:val="006C3D0D"/>
    <w:rsid w:val="006C439F"/>
    <w:rsid w:val="006C6996"/>
    <w:rsid w:val="006D0040"/>
    <w:rsid w:val="006E2920"/>
    <w:rsid w:val="006E3731"/>
    <w:rsid w:val="006F2667"/>
    <w:rsid w:val="006F2EB1"/>
    <w:rsid w:val="006F355E"/>
    <w:rsid w:val="006F5006"/>
    <w:rsid w:val="00701CE3"/>
    <w:rsid w:val="0070206C"/>
    <w:rsid w:val="007032AD"/>
    <w:rsid w:val="00707BFB"/>
    <w:rsid w:val="00714223"/>
    <w:rsid w:val="007146C6"/>
    <w:rsid w:val="00721731"/>
    <w:rsid w:val="0072231B"/>
    <w:rsid w:val="00724C34"/>
    <w:rsid w:val="007255ED"/>
    <w:rsid w:val="007329C1"/>
    <w:rsid w:val="00740724"/>
    <w:rsid w:val="007464AE"/>
    <w:rsid w:val="00752147"/>
    <w:rsid w:val="007524A3"/>
    <w:rsid w:val="007644F3"/>
    <w:rsid w:val="00766AA8"/>
    <w:rsid w:val="007718F9"/>
    <w:rsid w:val="00773C1C"/>
    <w:rsid w:val="00776081"/>
    <w:rsid w:val="0078063A"/>
    <w:rsid w:val="00781D57"/>
    <w:rsid w:val="007834C5"/>
    <w:rsid w:val="00784C7B"/>
    <w:rsid w:val="0078679C"/>
    <w:rsid w:val="00792DCE"/>
    <w:rsid w:val="007A0E3F"/>
    <w:rsid w:val="007A772B"/>
    <w:rsid w:val="007B4309"/>
    <w:rsid w:val="007B56B1"/>
    <w:rsid w:val="007C4B98"/>
    <w:rsid w:val="007D1BF5"/>
    <w:rsid w:val="007D2695"/>
    <w:rsid w:val="007D26E6"/>
    <w:rsid w:val="007D39FE"/>
    <w:rsid w:val="007E3C59"/>
    <w:rsid w:val="007E67CD"/>
    <w:rsid w:val="007F0131"/>
    <w:rsid w:val="007F3A57"/>
    <w:rsid w:val="007F4879"/>
    <w:rsid w:val="007F4C74"/>
    <w:rsid w:val="007F6BFD"/>
    <w:rsid w:val="007F78F8"/>
    <w:rsid w:val="00801607"/>
    <w:rsid w:val="0080683D"/>
    <w:rsid w:val="00833993"/>
    <w:rsid w:val="00835B6E"/>
    <w:rsid w:val="00851508"/>
    <w:rsid w:val="0086149A"/>
    <w:rsid w:val="008618E6"/>
    <w:rsid w:val="00861C1D"/>
    <w:rsid w:val="00862901"/>
    <w:rsid w:val="00862D17"/>
    <w:rsid w:val="00877FD4"/>
    <w:rsid w:val="008805F4"/>
    <w:rsid w:val="008825CD"/>
    <w:rsid w:val="00882A86"/>
    <w:rsid w:val="00882CE7"/>
    <w:rsid w:val="00890424"/>
    <w:rsid w:val="00891DEE"/>
    <w:rsid w:val="00891FF8"/>
    <w:rsid w:val="0089214D"/>
    <w:rsid w:val="00892261"/>
    <w:rsid w:val="0089257E"/>
    <w:rsid w:val="008934F6"/>
    <w:rsid w:val="00894EF9"/>
    <w:rsid w:val="008A311E"/>
    <w:rsid w:val="008A351B"/>
    <w:rsid w:val="008A3CCE"/>
    <w:rsid w:val="008A4073"/>
    <w:rsid w:val="008B0E35"/>
    <w:rsid w:val="008B310C"/>
    <w:rsid w:val="008B351C"/>
    <w:rsid w:val="008B52BD"/>
    <w:rsid w:val="008B61A9"/>
    <w:rsid w:val="008B61ED"/>
    <w:rsid w:val="008C120D"/>
    <w:rsid w:val="008C23C3"/>
    <w:rsid w:val="008D0D45"/>
    <w:rsid w:val="008D219A"/>
    <w:rsid w:val="008E0B0E"/>
    <w:rsid w:val="008E3857"/>
    <w:rsid w:val="008E52C7"/>
    <w:rsid w:val="008E76F6"/>
    <w:rsid w:val="008F5758"/>
    <w:rsid w:val="00903E79"/>
    <w:rsid w:val="00906DCD"/>
    <w:rsid w:val="00907348"/>
    <w:rsid w:val="00907A67"/>
    <w:rsid w:val="009111CD"/>
    <w:rsid w:val="00912078"/>
    <w:rsid w:val="0091340D"/>
    <w:rsid w:val="00917B94"/>
    <w:rsid w:val="00920309"/>
    <w:rsid w:val="00925AF7"/>
    <w:rsid w:val="00925B7B"/>
    <w:rsid w:val="00927AE3"/>
    <w:rsid w:val="009344B3"/>
    <w:rsid w:val="009410FF"/>
    <w:rsid w:val="009448A1"/>
    <w:rsid w:val="00944F66"/>
    <w:rsid w:val="00947F58"/>
    <w:rsid w:val="00951C05"/>
    <w:rsid w:val="00962D4F"/>
    <w:rsid w:val="009758FC"/>
    <w:rsid w:val="009760A8"/>
    <w:rsid w:val="009822D6"/>
    <w:rsid w:val="009904B4"/>
    <w:rsid w:val="00990BBF"/>
    <w:rsid w:val="00991AF4"/>
    <w:rsid w:val="0099658C"/>
    <w:rsid w:val="009B6531"/>
    <w:rsid w:val="009C1E9F"/>
    <w:rsid w:val="009C70A5"/>
    <w:rsid w:val="009D0678"/>
    <w:rsid w:val="009D1535"/>
    <w:rsid w:val="009D16B8"/>
    <w:rsid w:val="009E2D46"/>
    <w:rsid w:val="009F0EF4"/>
    <w:rsid w:val="009F43EF"/>
    <w:rsid w:val="009F45A5"/>
    <w:rsid w:val="009F4D3E"/>
    <w:rsid w:val="00A06327"/>
    <w:rsid w:val="00A11EFE"/>
    <w:rsid w:val="00A1571D"/>
    <w:rsid w:val="00A203F3"/>
    <w:rsid w:val="00A21A5E"/>
    <w:rsid w:val="00A22328"/>
    <w:rsid w:val="00A2333E"/>
    <w:rsid w:val="00A3272B"/>
    <w:rsid w:val="00A33159"/>
    <w:rsid w:val="00A40B36"/>
    <w:rsid w:val="00A41467"/>
    <w:rsid w:val="00A43EEE"/>
    <w:rsid w:val="00A53C95"/>
    <w:rsid w:val="00A56DCA"/>
    <w:rsid w:val="00A6033D"/>
    <w:rsid w:val="00A60BC8"/>
    <w:rsid w:val="00A61F02"/>
    <w:rsid w:val="00A735AF"/>
    <w:rsid w:val="00A76F38"/>
    <w:rsid w:val="00A77987"/>
    <w:rsid w:val="00A81B44"/>
    <w:rsid w:val="00A861A2"/>
    <w:rsid w:val="00A875F4"/>
    <w:rsid w:val="00A91841"/>
    <w:rsid w:val="00A9396C"/>
    <w:rsid w:val="00A96EAD"/>
    <w:rsid w:val="00AA2F5C"/>
    <w:rsid w:val="00AB2806"/>
    <w:rsid w:val="00AB4626"/>
    <w:rsid w:val="00AC1536"/>
    <w:rsid w:val="00AC1E68"/>
    <w:rsid w:val="00AC46B4"/>
    <w:rsid w:val="00AC7FE1"/>
    <w:rsid w:val="00AD0109"/>
    <w:rsid w:val="00AD026C"/>
    <w:rsid w:val="00AD28AE"/>
    <w:rsid w:val="00AD7B68"/>
    <w:rsid w:val="00AE245D"/>
    <w:rsid w:val="00AE54C6"/>
    <w:rsid w:val="00AF2C11"/>
    <w:rsid w:val="00AF4B79"/>
    <w:rsid w:val="00AF7FEF"/>
    <w:rsid w:val="00B040C8"/>
    <w:rsid w:val="00B041B6"/>
    <w:rsid w:val="00B044B5"/>
    <w:rsid w:val="00B051F5"/>
    <w:rsid w:val="00B06DB4"/>
    <w:rsid w:val="00B218E7"/>
    <w:rsid w:val="00B23C6D"/>
    <w:rsid w:val="00B24BCD"/>
    <w:rsid w:val="00B261B6"/>
    <w:rsid w:val="00B26AC8"/>
    <w:rsid w:val="00B2716E"/>
    <w:rsid w:val="00B358E4"/>
    <w:rsid w:val="00B4107C"/>
    <w:rsid w:val="00B43653"/>
    <w:rsid w:val="00B46211"/>
    <w:rsid w:val="00B4720F"/>
    <w:rsid w:val="00B47A8B"/>
    <w:rsid w:val="00B56915"/>
    <w:rsid w:val="00B56B52"/>
    <w:rsid w:val="00B62220"/>
    <w:rsid w:val="00B624D0"/>
    <w:rsid w:val="00B657AA"/>
    <w:rsid w:val="00B66AE6"/>
    <w:rsid w:val="00B74243"/>
    <w:rsid w:val="00B83D06"/>
    <w:rsid w:val="00B86E9E"/>
    <w:rsid w:val="00BA465A"/>
    <w:rsid w:val="00BB18B6"/>
    <w:rsid w:val="00BB51D6"/>
    <w:rsid w:val="00BB6499"/>
    <w:rsid w:val="00BC077B"/>
    <w:rsid w:val="00BC3B1B"/>
    <w:rsid w:val="00BC54DE"/>
    <w:rsid w:val="00BD1940"/>
    <w:rsid w:val="00BD29D2"/>
    <w:rsid w:val="00BD3385"/>
    <w:rsid w:val="00BD5190"/>
    <w:rsid w:val="00BD5391"/>
    <w:rsid w:val="00BE58A5"/>
    <w:rsid w:val="00BE5D7B"/>
    <w:rsid w:val="00BE6D57"/>
    <w:rsid w:val="00BF2F87"/>
    <w:rsid w:val="00BF4C7A"/>
    <w:rsid w:val="00C075A0"/>
    <w:rsid w:val="00C076EF"/>
    <w:rsid w:val="00C177E0"/>
    <w:rsid w:val="00C22036"/>
    <w:rsid w:val="00C22B47"/>
    <w:rsid w:val="00C22F25"/>
    <w:rsid w:val="00C2452F"/>
    <w:rsid w:val="00C24884"/>
    <w:rsid w:val="00C27C4C"/>
    <w:rsid w:val="00C30B61"/>
    <w:rsid w:val="00C35E0B"/>
    <w:rsid w:val="00C4465A"/>
    <w:rsid w:val="00C522C4"/>
    <w:rsid w:val="00C52EFA"/>
    <w:rsid w:val="00C55026"/>
    <w:rsid w:val="00C57016"/>
    <w:rsid w:val="00C60B5A"/>
    <w:rsid w:val="00C623F5"/>
    <w:rsid w:val="00C63D37"/>
    <w:rsid w:val="00C66616"/>
    <w:rsid w:val="00C8091A"/>
    <w:rsid w:val="00C81F18"/>
    <w:rsid w:val="00C836C8"/>
    <w:rsid w:val="00C91F21"/>
    <w:rsid w:val="00C97417"/>
    <w:rsid w:val="00CB0150"/>
    <w:rsid w:val="00CB05CF"/>
    <w:rsid w:val="00CC13EA"/>
    <w:rsid w:val="00CC14F3"/>
    <w:rsid w:val="00CC4115"/>
    <w:rsid w:val="00CC42A8"/>
    <w:rsid w:val="00CC62EC"/>
    <w:rsid w:val="00CC71B8"/>
    <w:rsid w:val="00CC76BA"/>
    <w:rsid w:val="00CC7D02"/>
    <w:rsid w:val="00CC7DB8"/>
    <w:rsid w:val="00CD191D"/>
    <w:rsid w:val="00CD535D"/>
    <w:rsid w:val="00CE0A3C"/>
    <w:rsid w:val="00CE61C2"/>
    <w:rsid w:val="00CF26D3"/>
    <w:rsid w:val="00CF7F72"/>
    <w:rsid w:val="00D02707"/>
    <w:rsid w:val="00D0419B"/>
    <w:rsid w:val="00D05699"/>
    <w:rsid w:val="00D05AA0"/>
    <w:rsid w:val="00D06472"/>
    <w:rsid w:val="00D06BB1"/>
    <w:rsid w:val="00D1316D"/>
    <w:rsid w:val="00D158FB"/>
    <w:rsid w:val="00D209B1"/>
    <w:rsid w:val="00D234DC"/>
    <w:rsid w:val="00D25076"/>
    <w:rsid w:val="00D27B1A"/>
    <w:rsid w:val="00D30D5E"/>
    <w:rsid w:val="00D310AF"/>
    <w:rsid w:val="00D32A38"/>
    <w:rsid w:val="00D362D6"/>
    <w:rsid w:val="00D36BDD"/>
    <w:rsid w:val="00D37127"/>
    <w:rsid w:val="00D5407B"/>
    <w:rsid w:val="00D564EE"/>
    <w:rsid w:val="00D62C72"/>
    <w:rsid w:val="00D6326A"/>
    <w:rsid w:val="00D67C4D"/>
    <w:rsid w:val="00D7528E"/>
    <w:rsid w:val="00D75DC1"/>
    <w:rsid w:val="00D77CBC"/>
    <w:rsid w:val="00D8109A"/>
    <w:rsid w:val="00D814AB"/>
    <w:rsid w:val="00D852A8"/>
    <w:rsid w:val="00D873CD"/>
    <w:rsid w:val="00D91201"/>
    <w:rsid w:val="00D93EF2"/>
    <w:rsid w:val="00D94103"/>
    <w:rsid w:val="00DA3B17"/>
    <w:rsid w:val="00DB28D1"/>
    <w:rsid w:val="00DB28DB"/>
    <w:rsid w:val="00DB3EB2"/>
    <w:rsid w:val="00DC0265"/>
    <w:rsid w:val="00DC3869"/>
    <w:rsid w:val="00DC3FE8"/>
    <w:rsid w:val="00DC50D1"/>
    <w:rsid w:val="00DC7486"/>
    <w:rsid w:val="00DD096B"/>
    <w:rsid w:val="00DD50E5"/>
    <w:rsid w:val="00DE2885"/>
    <w:rsid w:val="00DF4B01"/>
    <w:rsid w:val="00E056E1"/>
    <w:rsid w:val="00E07DA3"/>
    <w:rsid w:val="00E11318"/>
    <w:rsid w:val="00E122F3"/>
    <w:rsid w:val="00E123C3"/>
    <w:rsid w:val="00E2207E"/>
    <w:rsid w:val="00E22461"/>
    <w:rsid w:val="00E30BD7"/>
    <w:rsid w:val="00E31933"/>
    <w:rsid w:val="00E35800"/>
    <w:rsid w:val="00E5202C"/>
    <w:rsid w:val="00E568A0"/>
    <w:rsid w:val="00E6374A"/>
    <w:rsid w:val="00E670E2"/>
    <w:rsid w:val="00E7304A"/>
    <w:rsid w:val="00E77077"/>
    <w:rsid w:val="00E80C9F"/>
    <w:rsid w:val="00E878B7"/>
    <w:rsid w:val="00E95ADF"/>
    <w:rsid w:val="00EA4156"/>
    <w:rsid w:val="00EA476A"/>
    <w:rsid w:val="00EA48E6"/>
    <w:rsid w:val="00EA4BA7"/>
    <w:rsid w:val="00EA4EA9"/>
    <w:rsid w:val="00EB2C13"/>
    <w:rsid w:val="00EC1FCF"/>
    <w:rsid w:val="00EC2DE6"/>
    <w:rsid w:val="00EC446D"/>
    <w:rsid w:val="00EC4D23"/>
    <w:rsid w:val="00EC4FBF"/>
    <w:rsid w:val="00ED5072"/>
    <w:rsid w:val="00ED6ED5"/>
    <w:rsid w:val="00EF2051"/>
    <w:rsid w:val="00EF2D3E"/>
    <w:rsid w:val="00EF5AF2"/>
    <w:rsid w:val="00F0082B"/>
    <w:rsid w:val="00F02430"/>
    <w:rsid w:val="00F03753"/>
    <w:rsid w:val="00F14718"/>
    <w:rsid w:val="00F167BB"/>
    <w:rsid w:val="00F230A8"/>
    <w:rsid w:val="00F253F1"/>
    <w:rsid w:val="00F26145"/>
    <w:rsid w:val="00F344A3"/>
    <w:rsid w:val="00F400E0"/>
    <w:rsid w:val="00F4203B"/>
    <w:rsid w:val="00F47BE7"/>
    <w:rsid w:val="00F50F9A"/>
    <w:rsid w:val="00F5157E"/>
    <w:rsid w:val="00F56365"/>
    <w:rsid w:val="00F5769F"/>
    <w:rsid w:val="00F617F5"/>
    <w:rsid w:val="00F65280"/>
    <w:rsid w:val="00F708B5"/>
    <w:rsid w:val="00F71651"/>
    <w:rsid w:val="00F71B7B"/>
    <w:rsid w:val="00F7250F"/>
    <w:rsid w:val="00F75372"/>
    <w:rsid w:val="00F948FA"/>
    <w:rsid w:val="00FA40EF"/>
    <w:rsid w:val="00FA6585"/>
    <w:rsid w:val="00FA747C"/>
    <w:rsid w:val="00FB4BE7"/>
    <w:rsid w:val="00FB715D"/>
    <w:rsid w:val="00FC1BD7"/>
    <w:rsid w:val="00FC33B3"/>
    <w:rsid w:val="00FC7AF4"/>
    <w:rsid w:val="00FD03FC"/>
    <w:rsid w:val="00FD2979"/>
    <w:rsid w:val="00FD40BB"/>
    <w:rsid w:val="00FD484D"/>
    <w:rsid w:val="00FD5F2B"/>
    <w:rsid w:val="00FD7D2A"/>
    <w:rsid w:val="00FE084B"/>
    <w:rsid w:val="00FE5998"/>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1627</TotalTime>
  <Pages>49</Pages>
  <Words>6684</Words>
  <Characters>38101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V</dc:creator>
  <cp:lastModifiedBy>Ray V</cp:lastModifiedBy>
  <cp:revision>208</cp:revision>
  <cp:lastPrinted>2021-10-26T07:27:00Z</cp:lastPrinted>
  <dcterms:created xsi:type="dcterms:W3CDTF">2021-09-17T03:42:00Z</dcterms:created>
  <dcterms:modified xsi:type="dcterms:W3CDTF">2022-01-04T15:53:00Z</dcterms:modified>
</cp:coreProperties>
</file>