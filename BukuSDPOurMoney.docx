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75D6C7C3"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1EFF685F" w14:textId="4BBA87F0" w:rsidR="006D0040" w:rsidRDefault="006D0040" w:rsidP="006D0040">
      <w:r>
        <w:t xml:space="preserve">Penulis menaruh harapan agar dengan dibentuknya proyek "Software Development Project", dapat menambah pengetahuan dan memperluas wawasan pembaca sekalian. Penulis juga berharap bahwa proyek ini dapat memberikan inspirasi bagi pembaca dalam penelitian dan pengabdian pada ilmu pengetahuan. </w:t>
      </w:r>
    </w:p>
    <w:p w14:paraId="03CCDA4E" w14:textId="4753D31D" w:rsidR="007E67CD" w:rsidRDefault="006D0040" w:rsidP="006D0040">
      <w:r>
        <w:t>Penulis menyadari bahwa dalam penulisan karya tulis ini terdapat kekurangan dan kesalahan. Karena itu, penulis memohon pemahaman dari pembaca sekalian atas kesalahan yang tidak sengaja dibuat.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1560B0DA" w14:textId="77777777" w:rsidR="00AE54C6" w:rsidRDefault="00AE54C6" w:rsidP="00185020">
      <w:pPr>
        <w:pStyle w:val="STTSNormalDaftarIsi"/>
        <w:tabs>
          <w:tab w:val="left" w:pos="993"/>
          <w:tab w:val="left" w:pos="1560"/>
          <w:tab w:val="right" w:leader="dot" w:pos="7230"/>
          <w:tab w:val="right" w:pos="7938"/>
        </w:tabs>
      </w:pPr>
      <w:r>
        <w:tab/>
      </w:r>
      <w:r w:rsidR="00020474">
        <w:t>1.2</w:t>
      </w:r>
      <w:r w:rsidR="00020474">
        <w:tab/>
        <w:t>Ruang Lingkup</w:t>
      </w:r>
      <w:r w:rsidR="00020474">
        <w:tab/>
      </w:r>
      <w:r w:rsidR="00020474">
        <w:tab/>
        <w:t>1</w:t>
      </w:r>
    </w:p>
    <w:p w14:paraId="396D59FC" w14:textId="7488D379" w:rsidR="00AE54C6" w:rsidRDefault="00AE54C6" w:rsidP="00185020">
      <w:pPr>
        <w:pStyle w:val="STTSNormalDaftarIsi"/>
        <w:tabs>
          <w:tab w:val="left" w:pos="993"/>
          <w:tab w:val="left" w:pos="1560"/>
          <w:tab w:val="right" w:leader="dot" w:pos="7230"/>
          <w:tab w:val="right" w:pos="7938"/>
        </w:tabs>
      </w:pPr>
      <w:r>
        <w:tab/>
        <w:t>1.3</w:t>
      </w:r>
      <w:r>
        <w:tab/>
      </w:r>
      <w:r w:rsidR="00AE245D">
        <w:t>Teori Pendukung</w:t>
      </w:r>
      <w:r>
        <w:tab/>
      </w:r>
      <w:r>
        <w:tab/>
      </w:r>
      <w:r w:rsidR="00A40B36">
        <w:t>4</w:t>
      </w:r>
    </w:p>
    <w:p w14:paraId="49646079" w14:textId="3539D3FF" w:rsidR="00A40B36" w:rsidRDefault="00A40B36" w:rsidP="00A40B36">
      <w:pPr>
        <w:pStyle w:val="STTSNormalDaftarIsi"/>
        <w:tabs>
          <w:tab w:val="left" w:pos="993"/>
          <w:tab w:val="left" w:pos="1560"/>
          <w:tab w:val="right" w:leader="dot" w:pos="7230"/>
          <w:tab w:val="right" w:pos="7938"/>
        </w:tabs>
      </w:pPr>
      <w:r>
        <w:tab/>
        <w:t>1.4</w:t>
      </w:r>
      <w:r>
        <w:tab/>
        <w:t>Sistematika Pembahasan</w:t>
      </w:r>
      <w:r>
        <w:tab/>
      </w:r>
      <w:r>
        <w:tab/>
        <w:t>6</w:t>
      </w:r>
    </w:p>
    <w:p w14:paraId="3321FAA1" w14:textId="7B997682"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3998C369"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Pola Ukuran</w:t>
      </w:r>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3EB9F8A8"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Arsitektur Sistem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579CFA99"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r>
        <w:t>Sistematika Pembahasan</w:t>
      </w:r>
      <w:r w:rsidR="00D94103">
        <w:t xml:space="preserve"> ~</w:t>
      </w:r>
    </w:p>
    <w:p w14:paraId="2BFC6318" w14:textId="77777777" w:rsidR="00B66AE6" w:rsidRDefault="00740724" w:rsidP="00B66AE6">
      <w:r>
        <w:t>Video provides a powerful way to help you prove your point. When you click Online Video, you can paste in the embed code for the video you want to add. You can also type a keyword to search online for the video that best fits your document.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4BCF26EE"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6515652E"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00D7850F" w14:textId="77777777" w:rsidR="00204CC0" w:rsidRDefault="00204CC0" w:rsidP="00204CC0">
      <w:pPr>
        <w:pStyle w:val="STTSJudulBab"/>
        <w:jc w:val="both"/>
        <w:sectPr w:rsidR="00204CC0"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01A39A62"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Tampilan Wallet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1CE70B46"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layer Ourmoney.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14A90A5" w:rsidR="00332244" w:rsidRDefault="00332244" w:rsidP="00E07DA3">
      <w:r>
        <w:t xml:space="preserve">Terakhir adalah fitur budget dimana user akan memasukkan jumlah uang dan tanggal berakhirnya budget. Jadi selama belum masa berakhirnya budget, aplikasi akan mencatat setiap transaksi yang terjadi dan mempengaruhi budgetnya sesuai transaksi yang terjadi. Bila terdapat banyak pengeluaran dan transaksi </w:t>
      </w:r>
      <w:r>
        <w:lastRenderedPageBreak/>
        <w:t>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329DCCE"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13</w:t>
      </w:r>
      <w:r w:rsidRPr="00EC2DE6">
        <w:rPr>
          <w:sz w:val="24"/>
          <w:szCs w:val="24"/>
        </w:rPr>
        <w:br/>
        <w:t>Diagram Use Case</w:t>
      </w:r>
    </w:p>
    <w:p w14:paraId="4A8867CB" w14:textId="6E02C33D" w:rsidR="00EC2DE6" w:rsidRDefault="00EC2DE6" w:rsidP="00EC2DE6"/>
    <w:p w14:paraId="5F0EC0F6" w14:textId="5E19A3F5" w:rsidR="00EC2DE6" w:rsidRDefault="00CC7D02" w:rsidP="00EC2DE6">
      <w:r>
        <w:t>~</w:t>
      </w:r>
      <w:r w:rsidR="00EC2DE6">
        <w:t xml:space="preserve">Gambar </w:t>
      </w:r>
      <w:r w:rsidR="007D1BF5">
        <w:t>2.13</w:t>
      </w:r>
      <w:r w:rsidR="00EC2DE6">
        <w:t xml:space="preserve"> </w:t>
      </w:r>
      <w:r w:rsidR="007329C1">
        <w:t>adalah</w:t>
      </w:r>
      <w:r w:rsidR="00EC2DE6">
        <w:t xml:space="preserve"> </w:t>
      </w:r>
      <w:r w:rsidR="007329C1">
        <w:rPr>
          <w:i/>
          <w:iCs/>
        </w:rPr>
        <w:t>use case diagram</w:t>
      </w:r>
      <w:r w:rsidR="007329C1" w:rsidRPr="007329C1">
        <w:t xml:space="preserve"> </w:t>
      </w:r>
      <w:r w:rsidR="00EC2DE6">
        <w:t xml:space="preserve">dari </w:t>
      </w:r>
      <w:r w:rsidR="007329C1">
        <w:t>aplikasi yang akan dibuat</w:t>
      </w:r>
      <w:r w:rsidR="00EC2DE6">
        <w:t>. Ruang lingkup aplikasi meliputi semua fitur-fitur</w:t>
      </w:r>
      <w:r w:rsidR="00395865">
        <w:t xml:space="preserve"> aplikasi seperti yang sudah dijelaskan</w:t>
      </w:r>
      <w:r w:rsidR="00EC2DE6">
        <w:t xml:space="preserve"> yang dapat </w:t>
      </w:r>
      <w:r w:rsidR="00395865">
        <w:t>digunakan oleh</w:t>
      </w:r>
      <w:r w:rsidR="00EC2DE6">
        <w:t xml:space="preserve"> pengguna.</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5DC66825" w14:textId="6DC25055" w:rsidR="00D27B1A" w:rsidRDefault="000A2EC3" w:rsidP="003E151F">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p>
    <w:p w14:paraId="4DACF073" w14:textId="6F7E483C" w:rsidR="007524A3" w:rsidRDefault="007524A3" w:rsidP="007524A3">
      <w:r>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357DBE58" w14:textId="269E22D4" w:rsidR="00BE5D7B" w:rsidRDefault="00BE5D7B" w:rsidP="00271A58">
      <w:r>
        <w:lastRenderedPageBreak/>
        <w:t xml:space="preserve">Tampilan home OurMoney akan menampilkan data-data keuangan secara singkat dan mudah </w:t>
      </w:r>
      <w:r w:rsidR="00364B73">
        <w:t>ditangkap pengguna. Data-data yang ditampilkan antara lain nama pengguna, total uang secara keseluruhan, dan daftar transaksi terbaru (akhir-akhir ini). Tiap transaksi pada daftar transaksi tersebut dapat diklik agar muncul sebuah tampilan detai</w:t>
      </w:r>
      <w:r w:rsidR="003A7BB9">
        <w:t>l transaksi</w:t>
      </w:r>
      <w:r w:rsidR="00364B73">
        <w:t>.</w:t>
      </w:r>
    </w:p>
    <w:p w14:paraId="1BAAE946" w14:textId="699EACD2" w:rsidR="00EF2051" w:rsidRDefault="00EF2051" w:rsidP="00271A58">
      <w:r>
        <w:t>Tampilan menabung OurMoney mencakup data-data target menabung pengguna. Tampilan menabung akan menampilkan data angka target menabung, tanggal tenggat waktu menabung, dan jumlah uang yang terkumpul.</w:t>
      </w:r>
    </w:p>
    <w:p w14:paraId="0758EDF0" w14:textId="04495D31" w:rsidR="00EF2051" w:rsidRDefault="00EF2051" w:rsidP="00271A58">
      <w:r>
        <w:t xml:space="preserve">Tampilan laporan OurMoney menyajikan laporan keuangan pengguna. Laporan </w:t>
      </w:r>
      <w:r w:rsidR="00917B94">
        <w:t>berbentuk grafik pie chart sebanyak 2 buah yang masing-masing akan menampilkan data pengeluaran dan pemasukan. Rentang waktu dari data yang ditampilkan dapat diatur melalui sebuah spinner, yang memampukan pengguna untuk menampilkan transaksi pada minggu ini, bulan ini, 3 bulan terakhir, 6 bulan terakhir, dan tahun ini.</w:t>
      </w:r>
    </w:p>
    <w:p w14:paraId="731B7FB6" w14:textId="659D61F2" w:rsidR="00B47A8B" w:rsidRDefault="007F78F8" w:rsidP="00B56915">
      <w:r>
        <w:t xml:space="preserve">Tampilan profil OurMoney akan berfungsi sebagai tampilan profil dan pengaturan sekaligus. Terdapat nama pengguna aplikasi pada bagian atas beserta saldo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5B6D239F"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4</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DD73C36"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5</w:t>
      </w:r>
      <w:r w:rsidRPr="00B56915">
        <w:rPr>
          <w:sz w:val="24"/>
          <w:szCs w:val="24"/>
        </w:rPr>
        <w:fldChar w:fldCharType="end"/>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adalah sebuah sebuah penanda yang dipasangkan ke transaksi anda sebagai keterangan apa yang akan dilakukan dengan </w:t>
      </w:r>
      <w:r>
        <w:lastRenderedPageBreak/>
        <w:t xml:space="preserve">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58641ABD"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 xml:space="preserve">report yang akan digenerate di setiap awal hari,minggu dan bulan untuk melihat report user OurMoney. </w:t>
      </w:r>
      <w:r w:rsidR="008B351C">
        <w:t>Isi dari RTrans</w:t>
      </w:r>
      <w:r w:rsidR="00317C2A">
        <w:t xml:space="preserve"> adalah:</w:t>
      </w:r>
    </w:p>
    <w:p w14:paraId="43C64184" w14:textId="7C590CF0" w:rsidR="00317C2A" w:rsidRDefault="00317C2A" w:rsidP="00317C2A">
      <w:pPr>
        <w:pStyle w:val="ListParagraph"/>
        <w:numPr>
          <w:ilvl w:val="1"/>
          <w:numId w:val="32"/>
        </w:numPr>
      </w:pPr>
      <w:r>
        <w:t>Wallet_id : untuk menarik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717742D0"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arraylist transaksi yang berisi semua traksaksi. Lalu dilanjutkan ke proses kodenya.</w:t>
      </w:r>
    </w:p>
    <w:p w14:paraId="1DA02F08" w14:textId="3BF21E94" w:rsidR="00D564EE" w:rsidRDefault="00891DEE" w:rsidP="00224C9A">
      <w:r>
        <w:t>Di Line ke – 4 hingga 10, Setiap transaksi dicek kategorinya lalu jumlah dari transaksinya di</w:t>
      </w:r>
      <w:r w:rsidR="00C57016">
        <w:t xml:space="preserve">masukkan di index arraylist jumlah yang sesuai. Proses ini berulang terus hingga seluruh transaksi sudah dipakai. Sementara line 11 hingga 13 melakukan loop yang mirip dengan satu perbedaan, yaitu dengan menambah pengecekan bulan di dalam ifnya dengan </w:t>
      </w:r>
      <w:r w:rsidR="00BD1940">
        <w:t>tanggal transaksi.</w:t>
      </w:r>
    </w:p>
    <w:p w14:paraId="343024C9" w14:textId="3ED3E00F" w:rsidR="00BD1940" w:rsidRDefault="00BC077B" w:rsidP="00861C1D">
      <w:r>
        <w:t xml:space="preserve">Setelah itu bagian terakhir dari pseudocode ini </w:t>
      </w:r>
      <w:r w:rsidR="00E95ADF">
        <w:t xml:space="preserve">dipakai untuk menunjukkan rugi atau untung yang dimiliki. Dengan memulai total dengan 0 lalu mengecek </w:t>
      </w:r>
      <w:r w:rsidR="00E95ADF">
        <w:lastRenderedPageBreak/>
        <w:t>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7777777" w:rsidR="00377D63" w:rsidRDefault="00377D63" w:rsidP="00377D63">
      <w:pPr>
        <w:pStyle w:val="STTSAlgoritma"/>
      </w:pPr>
      <w:r>
        <w:t>Algoritma 3.2 Contoh Algoritma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r>
        <w:t>Algoritma 3.2 (Lanjutan)</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r>
        <w:t>Keliling</w:t>
      </w:r>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7E988A45" w14:textId="5E6E4877" w:rsidR="00903E79" w:rsidRDefault="00903E79" w:rsidP="0027387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CFD71C7" w14:textId="77777777"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18AC5C20" w:rsidR="00B43653" w:rsidRDefault="008E3857" w:rsidP="00B43653">
      <w:r>
        <w:t>OurMoney dibuat dengan usaha</w:t>
      </w:r>
      <w:r w:rsidR="006B75B2">
        <w:t>Untuk memastikan kualitas baik dari aplikasi yang dibuat, maka dilakukan serangkaian pengujian dalam berbagai bentuk pada aplikasi tersebut</w:t>
      </w:r>
      <w:r w:rsidR="00B43653">
        <w:t>.</w:t>
      </w:r>
    </w:p>
    <w:p w14:paraId="5067BE5C" w14:textId="51CC150A" w:rsidR="00B62220" w:rsidRDefault="00B43653" w:rsidP="00B6222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43F1EA" w14:textId="469CDFAD" w:rsidR="00B62220" w:rsidRDefault="006B75B2" w:rsidP="00B62220">
      <w:pPr>
        <w:pStyle w:val="STTSJudulSubBab"/>
        <w:numPr>
          <w:ilvl w:val="0"/>
          <w:numId w:val="35"/>
        </w:numPr>
        <w:ind w:hanging="720"/>
      </w:pPr>
      <w:r>
        <w:t>Uji Coba Mengubah Isi File Save Data</w:t>
      </w:r>
    </w:p>
    <w:p w14:paraId="33693B71" w14:textId="1C6180FC" w:rsidR="00B62220" w:rsidRDefault="006B75B2" w:rsidP="00B62220">
      <w:r>
        <w:t>Pada pengujian ini akan dilakukan pengubahan konten yang dimuat file save data. File tersebut memiliki format .txt</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4B17B67D" w14:textId="05BA3EA7" w:rsidR="006B75B2" w:rsidRDefault="00CC62EC" w:rsidP="006B75B2">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55025247" w14:textId="7602E11B" w:rsidR="00CC62EC" w:rsidRDefault="00CC62EC" w:rsidP="00CC62EC">
      <w:pPr>
        <w:pStyle w:val="ListParagraph"/>
        <w:numPr>
          <w:ilvl w:val="0"/>
          <w:numId w:val="37"/>
        </w:numPr>
      </w:pP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676DFE2C" w14:textId="77777777" w:rsidR="00B43653" w:rsidRDefault="00B43653" w:rsidP="00B43653"/>
    <w:p w14:paraId="65861C76" w14:textId="77777777" w:rsidR="00325257" w:rsidRDefault="00325257" w:rsidP="00325257"/>
    <w:p w14:paraId="593B6483" w14:textId="77777777" w:rsidR="00B56B52" w:rsidRDefault="00B56B52" w:rsidP="00B56B52">
      <w:pPr>
        <w:ind w:firstLine="0"/>
      </w:pP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D2406" w14:textId="77777777" w:rsidR="004B2277" w:rsidRDefault="004B2277" w:rsidP="00A1571D">
      <w:pPr>
        <w:spacing w:line="240" w:lineRule="auto"/>
      </w:pPr>
      <w:r>
        <w:separator/>
      </w:r>
    </w:p>
  </w:endnote>
  <w:endnote w:type="continuationSeparator" w:id="0">
    <w:p w14:paraId="632BCF98" w14:textId="77777777" w:rsidR="004B2277" w:rsidRDefault="004B227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74ED1" w14:textId="77777777" w:rsidR="004B2277" w:rsidRDefault="004B2277" w:rsidP="00A1571D">
      <w:pPr>
        <w:spacing w:line="240" w:lineRule="auto"/>
      </w:pPr>
      <w:r>
        <w:separator/>
      </w:r>
    </w:p>
  </w:footnote>
  <w:footnote w:type="continuationSeparator" w:id="0">
    <w:p w14:paraId="439A07E0" w14:textId="77777777" w:rsidR="004B2277" w:rsidRDefault="004B227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3"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1"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34"/>
  </w:num>
  <w:num w:numId="13">
    <w:abstractNumId w:val="14"/>
  </w:num>
  <w:num w:numId="14">
    <w:abstractNumId w:val="27"/>
  </w:num>
  <w:num w:numId="15">
    <w:abstractNumId w:val="23"/>
  </w:num>
  <w:num w:numId="16">
    <w:abstractNumId w:val="18"/>
  </w:num>
  <w:num w:numId="17">
    <w:abstractNumId w:val="20"/>
  </w:num>
  <w:num w:numId="18">
    <w:abstractNumId w:val="20"/>
    <w:lvlOverride w:ilvl="0">
      <w:startOverride w:val="1"/>
    </w:lvlOverride>
  </w:num>
  <w:num w:numId="19">
    <w:abstractNumId w:val="29"/>
  </w:num>
  <w:num w:numId="20">
    <w:abstractNumId w:val="10"/>
  </w:num>
  <w:num w:numId="21">
    <w:abstractNumId w:val="22"/>
  </w:num>
  <w:num w:numId="22">
    <w:abstractNumId w:val="22"/>
    <w:lvlOverride w:ilvl="0">
      <w:startOverride w:val="1"/>
    </w:lvlOverride>
  </w:num>
  <w:num w:numId="23">
    <w:abstractNumId w:val="11"/>
  </w:num>
  <w:num w:numId="24">
    <w:abstractNumId w:val="13"/>
  </w:num>
  <w:num w:numId="25">
    <w:abstractNumId w:val="12"/>
  </w:num>
  <w:num w:numId="26">
    <w:abstractNumId w:val="19"/>
  </w:num>
  <w:num w:numId="27">
    <w:abstractNumId w:val="21"/>
  </w:num>
  <w:num w:numId="28">
    <w:abstractNumId w:val="30"/>
  </w:num>
  <w:num w:numId="29">
    <w:abstractNumId w:val="31"/>
  </w:num>
  <w:num w:numId="30">
    <w:abstractNumId w:val="24"/>
  </w:num>
  <w:num w:numId="31">
    <w:abstractNumId w:val="28"/>
  </w:num>
  <w:num w:numId="32">
    <w:abstractNumId w:val="16"/>
  </w:num>
  <w:num w:numId="33">
    <w:abstractNumId w:val="15"/>
  </w:num>
  <w:num w:numId="34">
    <w:abstractNumId w:val="33"/>
  </w:num>
  <w:num w:numId="35">
    <w:abstractNumId w:val="17"/>
  </w:num>
  <w:num w:numId="36">
    <w:abstractNumId w:val="25"/>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10BCE"/>
    <w:rsid w:val="00010EDE"/>
    <w:rsid w:val="0001119C"/>
    <w:rsid w:val="00015E1C"/>
    <w:rsid w:val="00020474"/>
    <w:rsid w:val="00023555"/>
    <w:rsid w:val="000310D8"/>
    <w:rsid w:val="00031232"/>
    <w:rsid w:val="00036027"/>
    <w:rsid w:val="000460FE"/>
    <w:rsid w:val="00046384"/>
    <w:rsid w:val="000510D1"/>
    <w:rsid w:val="00056163"/>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274D"/>
    <w:rsid w:val="000F320F"/>
    <w:rsid w:val="000F3FDF"/>
    <w:rsid w:val="000F4ED2"/>
    <w:rsid w:val="000F533E"/>
    <w:rsid w:val="000F79DD"/>
    <w:rsid w:val="00100B0C"/>
    <w:rsid w:val="00104245"/>
    <w:rsid w:val="0011044E"/>
    <w:rsid w:val="0011360F"/>
    <w:rsid w:val="0011645E"/>
    <w:rsid w:val="001214D5"/>
    <w:rsid w:val="0012407B"/>
    <w:rsid w:val="00142F15"/>
    <w:rsid w:val="00147B72"/>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C25BE"/>
    <w:rsid w:val="002C71A5"/>
    <w:rsid w:val="002D1C50"/>
    <w:rsid w:val="002D266F"/>
    <w:rsid w:val="002D3AF7"/>
    <w:rsid w:val="002E4488"/>
    <w:rsid w:val="002E7769"/>
    <w:rsid w:val="002E7AAD"/>
    <w:rsid w:val="002F19A5"/>
    <w:rsid w:val="002F5A28"/>
    <w:rsid w:val="00305110"/>
    <w:rsid w:val="0030543E"/>
    <w:rsid w:val="003069D3"/>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0269"/>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78B7"/>
    <w:rsid w:val="0065476B"/>
    <w:rsid w:val="00656D79"/>
    <w:rsid w:val="0066296A"/>
    <w:rsid w:val="00671E44"/>
    <w:rsid w:val="006731ED"/>
    <w:rsid w:val="00676455"/>
    <w:rsid w:val="00676FA6"/>
    <w:rsid w:val="006A0569"/>
    <w:rsid w:val="006B1ABF"/>
    <w:rsid w:val="006B48F5"/>
    <w:rsid w:val="006B5CD7"/>
    <w:rsid w:val="006B6F47"/>
    <w:rsid w:val="006B75B2"/>
    <w:rsid w:val="006C3D0D"/>
    <w:rsid w:val="006C439F"/>
    <w:rsid w:val="006C6996"/>
    <w:rsid w:val="006D0040"/>
    <w:rsid w:val="006E2920"/>
    <w:rsid w:val="006F2667"/>
    <w:rsid w:val="006F2EB1"/>
    <w:rsid w:val="006F355E"/>
    <w:rsid w:val="00701CE3"/>
    <w:rsid w:val="0070206C"/>
    <w:rsid w:val="007032AD"/>
    <w:rsid w:val="00707BFB"/>
    <w:rsid w:val="00714223"/>
    <w:rsid w:val="007146C6"/>
    <w:rsid w:val="00721731"/>
    <w:rsid w:val="0072231B"/>
    <w:rsid w:val="00724C34"/>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7AE3"/>
    <w:rsid w:val="009344B3"/>
    <w:rsid w:val="009410FF"/>
    <w:rsid w:val="009448A1"/>
    <w:rsid w:val="00944F66"/>
    <w:rsid w:val="00947F58"/>
    <w:rsid w:val="00951C05"/>
    <w:rsid w:val="009758FC"/>
    <w:rsid w:val="009760A8"/>
    <w:rsid w:val="009822D6"/>
    <w:rsid w:val="009904B4"/>
    <w:rsid w:val="00990BBF"/>
    <w:rsid w:val="00991AF4"/>
    <w:rsid w:val="009B6531"/>
    <w:rsid w:val="009C1E9F"/>
    <w:rsid w:val="009C70A5"/>
    <w:rsid w:val="009D0678"/>
    <w:rsid w:val="009D1535"/>
    <w:rsid w:val="009D16B8"/>
    <w:rsid w:val="009E2D46"/>
    <w:rsid w:val="009F0EF4"/>
    <w:rsid w:val="009F45A5"/>
    <w:rsid w:val="009F4D3E"/>
    <w:rsid w:val="00A06327"/>
    <w:rsid w:val="00A11EFE"/>
    <w:rsid w:val="00A1571D"/>
    <w:rsid w:val="00A203F3"/>
    <w:rsid w:val="00A21A5E"/>
    <w:rsid w:val="00A22328"/>
    <w:rsid w:val="00A2333E"/>
    <w:rsid w:val="00A3272B"/>
    <w:rsid w:val="00A33159"/>
    <w:rsid w:val="00A40B36"/>
    <w:rsid w:val="00A43EEE"/>
    <w:rsid w:val="00A53C95"/>
    <w:rsid w:val="00A56DCA"/>
    <w:rsid w:val="00A6033D"/>
    <w:rsid w:val="00A60BC8"/>
    <w:rsid w:val="00A61F02"/>
    <w:rsid w:val="00A735AF"/>
    <w:rsid w:val="00A76F38"/>
    <w:rsid w:val="00A77987"/>
    <w:rsid w:val="00A81B44"/>
    <w:rsid w:val="00A861A2"/>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6EF"/>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52A8"/>
    <w:rsid w:val="00D873CD"/>
    <w:rsid w:val="00D91201"/>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1506</TotalTime>
  <Pages>46</Pages>
  <Words>6354</Words>
  <Characters>36221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194</cp:revision>
  <cp:lastPrinted>2021-10-26T07:27:00Z</cp:lastPrinted>
  <dcterms:created xsi:type="dcterms:W3CDTF">2021-09-17T03:42:00Z</dcterms:created>
  <dcterms:modified xsi:type="dcterms:W3CDTF">2022-01-03T11:32:00Z</dcterms:modified>
</cp:coreProperties>
</file>