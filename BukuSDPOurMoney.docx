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r>
        <w:t>Mengetahui/Menyetujui</w:t>
      </w:r>
    </w:p>
    <w:p w14:paraId="4162AC67" w14:textId="27CDD3B4" w:rsidR="002D0CC3" w:rsidRDefault="002D0CC3" w:rsidP="00C623F5">
      <w:pPr>
        <w:pStyle w:val="STTSKeteranganPengesahan"/>
      </w:pPr>
      <w:r>
        <w:t>Dosen Pembimbing</w:t>
      </w:r>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(Kevin Setiono</w:t>
      </w:r>
      <w:r w:rsidR="00B21F5A">
        <w:t>, S.Kom</w:t>
      </w:r>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t>Sistematika Pembahasan</w:t>
      </w:r>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r w:rsidR="008014FB">
        <w:t>Kebutuhan Aplikasi</w:t>
      </w:r>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t>Sistem yang Akan Dibuat</w:t>
      </w:r>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A331A53"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w:t>
      </w:r>
      <w:r w:rsidR="00BA223A">
        <w:t>8</w:t>
      </w:r>
    </w:p>
    <w:p w14:paraId="2155F99B" w14:textId="47E06261"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BA223A">
        <w:t>40</w:t>
      </w:r>
    </w:p>
    <w:p w14:paraId="1001A6CE" w14:textId="336B6A22"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w:t>
      </w:r>
      <w:r w:rsidR="00065A14">
        <w:t>6</w:t>
      </w:r>
    </w:p>
    <w:p w14:paraId="2A68D5D3" w14:textId="333B027B"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Program Pembuatan Report</w:t>
      </w:r>
      <w:r>
        <w:tab/>
      </w:r>
      <w:r>
        <w:tab/>
      </w:r>
      <w:r w:rsidR="00BA223A">
        <w:t>46</w:t>
      </w:r>
    </w:p>
    <w:p w14:paraId="12DFC0D8" w14:textId="5F4AC42B"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Program Penyedia Data Transaksi Home</w:t>
      </w:r>
      <w:r>
        <w:tab/>
      </w:r>
      <w:r>
        <w:tab/>
      </w:r>
      <w:r w:rsidR="00BA223A">
        <w:t>52</w:t>
      </w:r>
    </w:p>
    <w:p w14:paraId="2CF5D2FF" w14:textId="0F31BD77"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Program Ekspor dan Impor Data</w:t>
      </w:r>
      <w:r>
        <w:tab/>
      </w:r>
      <w:r>
        <w:tab/>
      </w:r>
      <w:r w:rsidR="00921452">
        <w:t>5</w:t>
      </w:r>
      <w:r w:rsidR="00BA223A">
        <w:t>4</w:t>
      </w:r>
    </w:p>
    <w:p w14:paraId="6DAC40C6" w14:textId="5AECC6B1"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w:t>
      </w:r>
      <w:r w:rsidR="00065A14">
        <w:t>7</w:t>
      </w:r>
    </w:p>
    <w:p w14:paraId="043DD85B" w14:textId="44891126"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Uji Coba Mengubah Isi File Save Data</w:t>
      </w:r>
      <w:r>
        <w:tab/>
      </w:r>
      <w:r>
        <w:tab/>
      </w:r>
      <w:r w:rsidR="00BA223A">
        <w:t>57</w:t>
      </w:r>
    </w:p>
    <w:p w14:paraId="008BBA4F" w14:textId="5682A9E7"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Uji Coba Mengubah Transaksi Ketika Target Aktif</w:t>
      </w:r>
      <w:r>
        <w:tab/>
      </w:r>
      <w:r>
        <w:tab/>
      </w:r>
      <w:r w:rsidR="002C302F">
        <w:t>5</w:t>
      </w:r>
      <w:r w:rsidR="00BA223A">
        <w:t>9</w:t>
      </w:r>
    </w:p>
    <w:p w14:paraId="6DBCD7F6" w14:textId="3FBDAD35" w:rsidR="00D85555" w:rsidRDefault="00D85555" w:rsidP="002C302F">
      <w:pPr>
        <w:pStyle w:val="STTSNormalDaftarIsi"/>
        <w:tabs>
          <w:tab w:val="left" w:pos="993"/>
          <w:tab w:val="left" w:pos="1560"/>
          <w:tab w:val="right" w:leader="dot" w:pos="7230"/>
          <w:tab w:val="right" w:pos="7938"/>
        </w:tabs>
      </w:pPr>
      <w:r>
        <w:tab/>
      </w:r>
      <w:r>
        <w:t>5.</w:t>
      </w:r>
      <w:r>
        <w:t>3</w:t>
      </w:r>
      <w:r>
        <w:tab/>
        <w:t xml:space="preserve">Uji Coba </w:t>
      </w:r>
      <w:r w:rsidR="005F5671">
        <w:t>Melihat Report</w:t>
      </w:r>
      <w:r>
        <w:tab/>
      </w:r>
      <w:r>
        <w:tab/>
        <w:t>59</w:t>
      </w:r>
    </w:p>
    <w:p w14:paraId="0B771CA1" w14:textId="0DA80DD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065A14">
        <w:t>61</w:t>
      </w:r>
    </w:p>
    <w:p w14:paraId="7391FB3E" w14:textId="5CA3A9BC"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065A14">
        <w:t>61</w:t>
      </w:r>
    </w:p>
    <w:p w14:paraId="675A587D" w14:textId="5E93CF1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065A14">
        <w:t>61</w:t>
      </w:r>
    </w:p>
    <w:p w14:paraId="743D7A98" w14:textId="64D1D4BF" w:rsidR="00AC1E68" w:rsidRDefault="00C27C4C" w:rsidP="00186BA9">
      <w:pPr>
        <w:pStyle w:val="STTSNormalDaftarIsi"/>
        <w:tabs>
          <w:tab w:val="left" w:pos="993"/>
          <w:tab w:val="left" w:pos="1560"/>
          <w:tab w:val="right" w:leader="dot" w:pos="7230"/>
          <w:tab w:val="right" w:pos="7938"/>
        </w:tabs>
      </w:pPr>
      <w:r>
        <w:t>DAFTAR PUSTAKA</w:t>
      </w:r>
      <w:r>
        <w:tab/>
      </w:r>
      <w:r>
        <w:tab/>
      </w:r>
      <w:r w:rsidR="00065A14">
        <w:t>63</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r w:rsidR="0070411A" w:rsidRPr="0070411A">
        <w:t>Layar Splash dan Layar Home OurMoney</w:t>
      </w:r>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r w:rsidR="0070411A" w:rsidRPr="0070411A">
        <w:t>Layar - Layar Transaksi OurMoney</w:t>
      </w:r>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r w:rsidR="0070411A" w:rsidRPr="0070411A">
        <w:t>Layar Report Summary OurMoney</w:t>
      </w:r>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r w:rsidR="0070411A" w:rsidRPr="0070411A">
        <w:t>Layar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r w:rsidR="0070411A" w:rsidRPr="0070411A">
        <w:t>Layar Penambahan Wallet dan Transfer OurMoney</w:t>
      </w:r>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r w:rsidR="0070411A">
        <w:rPr>
          <w:szCs w:val="24"/>
        </w:rPr>
        <w:t>Tampilan Target Menabung OurMoney</w:t>
      </w:r>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r w:rsidR="0070411A">
        <w:rPr>
          <w:szCs w:val="24"/>
        </w:rPr>
        <w:t>Layar Tambah Kategori dan Edit Kategori</w:t>
      </w:r>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r w:rsidR="0070411A" w:rsidRPr="005A0EEF">
        <w:rPr>
          <w:szCs w:val="24"/>
        </w:rPr>
        <w:t>Layar Profil OurMoney</w:t>
      </w:r>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r w:rsidR="00081833">
        <w:rPr>
          <w:szCs w:val="24"/>
        </w:rPr>
        <w:t>Tampilan navigation bar OurMoney</w:t>
      </w:r>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r w:rsidR="003D2C99" w:rsidRPr="003D2C99">
        <w:rPr>
          <w:szCs w:val="24"/>
        </w:rPr>
        <w:t>Tampilan Input Nama OurMoney</w:t>
      </w:r>
      <w:r>
        <w:tab/>
      </w:r>
      <w:r>
        <w:tab/>
        <w:t>2</w:t>
      </w:r>
      <w:r w:rsidR="003D2C99">
        <w:t>5</w:t>
      </w:r>
    </w:p>
    <w:p w14:paraId="65043B65" w14:textId="1FAF7AA0" w:rsidR="00531C39" w:rsidRDefault="00531C39" w:rsidP="00531C39">
      <w:pPr>
        <w:pStyle w:val="STTSNormalDaftarIsi"/>
        <w:tabs>
          <w:tab w:val="left" w:pos="709"/>
          <w:tab w:val="right" w:leader="dot" w:pos="7230"/>
          <w:tab w:val="right" w:pos="7938"/>
        </w:tabs>
      </w:pPr>
      <w:r>
        <w:t>3.</w:t>
      </w:r>
      <w:r w:rsidR="003D2C99">
        <w:t>3</w:t>
      </w:r>
      <w:r>
        <w:tab/>
      </w:r>
      <w:r w:rsidR="003D2C99" w:rsidRPr="003D2C99">
        <w:rPr>
          <w:szCs w:val="24"/>
        </w:rPr>
        <w:t>Tampilan HomePage OurMoney</w:t>
      </w:r>
      <w:r>
        <w:tab/>
      </w:r>
      <w:r>
        <w:tab/>
        <w:t>2</w:t>
      </w:r>
      <w:r w:rsidR="005B5099">
        <w:t>6</w:t>
      </w:r>
    </w:p>
    <w:p w14:paraId="35FAC82C" w14:textId="5F228FEA" w:rsidR="00531C39" w:rsidRDefault="00531C39" w:rsidP="00531C39">
      <w:pPr>
        <w:pStyle w:val="STTSNormalDaftarIsi"/>
        <w:tabs>
          <w:tab w:val="left" w:pos="709"/>
          <w:tab w:val="right" w:leader="dot" w:pos="7230"/>
          <w:tab w:val="right" w:pos="7938"/>
        </w:tabs>
      </w:pPr>
      <w:r>
        <w:t>3.</w:t>
      </w:r>
      <w:r w:rsidR="003D2C99">
        <w:t>4</w:t>
      </w:r>
      <w:r>
        <w:tab/>
      </w:r>
      <w:r w:rsidR="00BF36C1" w:rsidRPr="00BF36C1">
        <w:rPr>
          <w:szCs w:val="24"/>
        </w:rPr>
        <w:t>Tampilan Tambah Transaksi OurMoney</w:t>
      </w:r>
      <w:r>
        <w:tab/>
      </w:r>
      <w:r>
        <w:tab/>
      </w:r>
      <w:r w:rsidR="00BF36C1">
        <w:t>2</w:t>
      </w:r>
      <w:r w:rsidR="005B5099">
        <w:t>7</w:t>
      </w:r>
    </w:p>
    <w:p w14:paraId="124BD1DC" w14:textId="01BB6057" w:rsidR="00531C39" w:rsidRDefault="00531C39" w:rsidP="00531C39">
      <w:pPr>
        <w:pStyle w:val="STTSNormalDaftarIsi"/>
        <w:tabs>
          <w:tab w:val="left" w:pos="709"/>
          <w:tab w:val="right" w:leader="dot" w:pos="7230"/>
          <w:tab w:val="right" w:pos="7938"/>
        </w:tabs>
      </w:pPr>
      <w:r>
        <w:t>3.</w:t>
      </w:r>
      <w:r w:rsidR="003D2C99">
        <w:t>5</w:t>
      </w:r>
      <w:r>
        <w:tab/>
      </w:r>
      <w:r w:rsidR="006202D5" w:rsidRPr="006202D5">
        <w:rPr>
          <w:szCs w:val="24"/>
        </w:rPr>
        <w:t>Tampilan Detail Transaksi OurMoney</w:t>
      </w:r>
      <w:r>
        <w:tab/>
      </w:r>
      <w:r>
        <w:tab/>
        <w:t>2</w:t>
      </w:r>
      <w:r w:rsidR="005B5099">
        <w:t>8</w:t>
      </w:r>
    </w:p>
    <w:p w14:paraId="30980AFB" w14:textId="180899B6" w:rsidR="00531C39" w:rsidRDefault="00531C39" w:rsidP="00531C39">
      <w:pPr>
        <w:pStyle w:val="STTSNormalDaftarIsi"/>
        <w:tabs>
          <w:tab w:val="left" w:pos="709"/>
          <w:tab w:val="right" w:leader="dot" w:pos="7230"/>
          <w:tab w:val="right" w:pos="7938"/>
        </w:tabs>
      </w:pPr>
      <w:r>
        <w:t>3.</w:t>
      </w:r>
      <w:r w:rsidR="003D2C99">
        <w:t>6</w:t>
      </w:r>
      <w:r>
        <w:tab/>
      </w:r>
      <w:r w:rsidR="004E4BE4" w:rsidRPr="004E4BE4">
        <w:rPr>
          <w:szCs w:val="24"/>
        </w:rPr>
        <w:t>Tampilan Menabung OurMoney</w:t>
      </w:r>
      <w:r>
        <w:tab/>
      </w:r>
      <w:r>
        <w:tab/>
        <w:t>2</w:t>
      </w:r>
      <w:r w:rsidR="005B5099">
        <w:t>9</w:t>
      </w:r>
    </w:p>
    <w:p w14:paraId="0105B172" w14:textId="01B8DEC8" w:rsidR="00531C39" w:rsidRDefault="00531C39" w:rsidP="00531C39">
      <w:pPr>
        <w:pStyle w:val="STTSNormalDaftarIsi"/>
        <w:tabs>
          <w:tab w:val="left" w:pos="709"/>
          <w:tab w:val="right" w:leader="dot" w:pos="7230"/>
          <w:tab w:val="right" w:pos="7938"/>
        </w:tabs>
      </w:pPr>
      <w:r>
        <w:t>3.</w:t>
      </w:r>
      <w:r w:rsidR="003D2C99">
        <w:t>7</w:t>
      </w:r>
      <w:r>
        <w:tab/>
      </w:r>
      <w:r w:rsidR="004E4BE4" w:rsidRPr="004E4BE4">
        <w:rPr>
          <w:szCs w:val="24"/>
        </w:rPr>
        <w:t>Tampilan Target Baru OurMoney</w:t>
      </w:r>
      <w:r>
        <w:tab/>
      </w:r>
      <w:r>
        <w:tab/>
      </w:r>
      <w:r w:rsidR="00A44130">
        <w:t>30</w:t>
      </w:r>
    </w:p>
    <w:p w14:paraId="1754CCEF" w14:textId="57ABBC6A" w:rsidR="00531C39" w:rsidRDefault="00531C39" w:rsidP="00531C39">
      <w:pPr>
        <w:pStyle w:val="STTSNormalDaftarIsi"/>
        <w:tabs>
          <w:tab w:val="left" w:pos="709"/>
          <w:tab w:val="right" w:leader="dot" w:pos="7230"/>
          <w:tab w:val="right" w:pos="7938"/>
        </w:tabs>
      </w:pPr>
      <w:r>
        <w:t>3.</w:t>
      </w:r>
      <w:r w:rsidR="003D2C99">
        <w:t>8</w:t>
      </w:r>
      <w:r>
        <w:tab/>
      </w:r>
      <w:r w:rsidR="003F4E5A" w:rsidRPr="003F4E5A">
        <w:rPr>
          <w:szCs w:val="24"/>
        </w:rPr>
        <w:t>Tampilan Laporan OurMoney</w:t>
      </w:r>
      <w:r>
        <w:tab/>
      </w:r>
      <w:r>
        <w:tab/>
      </w:r>
      <w:r w:rsidR="003F4E5A">
        <w:t>3</w:t>
      </w:r>
      <w:r w:rsidR="00A44130">
        <w:t>1</w:t>
      </w:r>
    </w:p>
    <w:p w14:paraId="266993C4" w14:textId="4E44DC89" w:rsidR="00531C39" w:rsidRDefault="00531C39" w:rsidP="00531C39">
      <w:pPr>
        <w:pStyle w:val="STTSNormalDaftarIsi"/>
        <w:tabs>
          <w:tab w:val="left" w:pos="709"/>
          <w:tab w:val="right" w:leader="dot" w:pos="7230"/>
          <w:tab w:val="right" w:pos="7938"/>
        </w:tabs>
      </w:pPr>
      <w:r>
        <w:lastRenderedPageBreak/>
        <w:t>3.</w:t>
      </w:r>
      <w:r w:rsidR="003D2C99">
        <w:t>9</w:t>
      </w:r>
      <w:r>
        <w:tab/>
      </w:r>
      <w:r w:rsidR="00337982" w:rsidRPr="00337982">
        <w:rPr>
          <w:szCs w:val="24"/>
        </w:rPr>
        <w:t xml:space="preserve">Tampilan </w:t>
      </w:r>
      <w:r w:rsidR="00A44130">
        <w:rPr>
          <w:szCs w:val="24"/>
        </w:rPr>
        <w:t>detail laporan</w:t>
      </w:r>
      <w:r w:rsidR="00337982" w:rsidRPr="00337982">
        <w:rPr>
          <w:szCs w:val="24"/>
        </w:rPr>
        <w:t xml:space="preserve"> OurMoney</w:t>
      </w:r>
      <w:r>
        <w:tab/>
      </w:r>
      <w:r>
        <w:tab/>
      </w:r>
      <w:r w:rsidR="00337982">
        <w:t>3</w:t>
      </w:r>
      <w:r w:rsidR="00A44130">
        <w:t>2</w:t>
      </w:r>
    </w:p>
    <w:p w14:paraId="1304B545" w14:textId="1DA12881" w:rsidR="00A44130" w:rsidRDefault="00A44130" w:rsidP="00531C39">
      <w:pPr>
        <w:pStyle w:val="STTSNormalDaftarIsi"/>
        <w:tabs>
          <w:tab w:val="left" w:pos="709"/>
          <w:tab w:val="right" w:leader="dot" w:pos="7230"/>
          <w:tab w:val="right" w:pos="7938"/>
        </w:tabs>
      </w:pPr>
      <w:r>
        <w:t>3.10</w:t>
      </w:r>
      <w:r>
        <w:tab/>
      </w:r>
      <w:r w:rsidRPr="00337982">
        <w:rPr>
          <w:szCs w:val="24"/>
        </w:rPr>
        <w:t>Tampilan profil OurMoney</w:t>
      </w:r>
      <w:r>
        <w:tab/>
      </w:r>
      <w:r>
        <w:tab/>
        <w:t>33</w:t>
      </w:r>
    </w:p>
    <w:p w14:paraId="3E543EF5" w14:textId="45A52667" w:rsidR="00531C39" w:rsidRDefault="00531C39" w:rsidP="00531C39">
      <w:pPr>
        <w:pStyle w:val="STTSNormalDaftarIsi"/>
        <w:tabs>
          <w:tab w:val="left" w:pos="709"/>
          <w:tab w:val="right" w:leader="dot" w:pos="7230"/>
          <w:tab w:val="right" w:pos="7938"/>
        </w:tabs>
      </w:pPr>
      <w:r>
        <w:t>3.</w:t>
      </w:r>
      <w:r w:rsidR="003D2C99">
        <w:t>1</w:t>
      </w:r>
      <w:r w:rsidR="00A44130">
        <w:t>1</w:t>
      </w:r>
      <w:r>
        <w:tab/>
      </w:r>
      <w:r w:rsidR="002F703C" w:rsidRPr="002F703C">
        <w:rPr>
          <w:szCs w:val="24"/>
        </w:rPr>
        <w:t>Tampilan Halaman Wallet OurMone</w:t>
      </w:r>
      <w:r>
        <w:tab/>
      </w:r>
      <w:r>
        <w:tab/>
      </w:r>
      <w:r w:rsidR="002F703C">
        <w:t>3</w:t>
      </w:r>
      <w:r w:rsidR="00A44130">
        <w:t>3</w:t>
      </w:r>
    </w:p>
    <w:p w14:paraId="0EA379A1" w14:textId="749D7B7E" w:rsidR="00531C39" w:rsidRDefault="00531C39" w:rsidP="00531C39">
      <w:pPr>
        <w:pStyle w:val="STTSNormalDaftarIsi"/>
        <w:tabs>
          <w:tab w:val="left" w:pos="709"/>
          <w:tab w:val="right" w:leader="dot" w:pos="7230"/>
          <w:tab w:val="right" w:pos="7938"/>
        </w:tabs>
      </w:pPr>
      <w:r>
        <w:t>3.1</w:t>
      </w:r>
      <w:r w:rsidR="00A44130">
        <w:t>2</w:t>
      </w:r>
      <w:r>
        <w:tab/>
      </w:r>
      <w:r w:rsidR="00776D3C" w:rsidRPr="00776D3C">
        <w:rPr>
          <w:szCs w:val="24"/>
        </w:rPr>
        <w:t>Tampilan Tambah Wallet OurMoney</w:t>
      </w:r>
      <w:r>
        <w:tab/>
      </w:r>
      <w:r>
        <w:tab/>
      </w:r>
      <w:r w:rsidR="00776D3C">
        <w:t>3</w:t>
      </w:r>
      <w:r w:rsidR="00A44130">
        <w:t>4</w:t>
      </w:r>
    </w:p>
    <w:p w14:paraId="44E807CC" w14:textId="7424CECF" w:rsidR="00531C39" w:rsidRDefault="00531C39" w:rsidP="00531C39">
      <w:pPr>
        <w:pStyle w:val="STTSNormalDaftarIsi"/>
        <w:tabs>
          <w:tab w:val="left" w:pos="709"/>
          <w:tab w:val="right" w:leader="dot" w:pos="7230"/>
          <w:tab w:val="right" w:pos="7938"/>
        </w:tabs>
      </w:pPr>
      <w:r>
        <w:t>3.1</w:t>
      </w:r>
      <w:r w:rsidR="00A44130">
        <w:t>3</w:t>
      </w:r>
      <w:r>
        <w:tab/>
      </w:r>
      <w:r w:rsidR="00776D3C" w:rsidRPr="00776D3C">
        <w:rPr>
          <w:szCs w:val="24"/>
        </w:rPr>
        <w:t>Tampilan Edit Wallet OurMoney</w:t>
      </w:r>
      <w:r>
        <w:tab/>
      </w:r>
      <w:r>
        <w:tab/>
      </w:r>
      <w:r w:rsidR="00776D3C">
        <w:t>3</w:t>
      </w:r>
      <w:r w:rsidR="00A44130">
        <w:t>5</w:t>
      </w:r>
    </w:p>
    <w:p w14:paraId="4A7628B3" w14:textId="0E3C0517" w:rsidR="00776D3C" w:rsidRDefault="00776D3C" w:rsidP="00776D3C">
      <w:pPr>
        <w:pStyle w:val="STTSNormalDaftarIsi"/>
        <w:tabs>
          <w:tab w:val="left" w:pos="709"/>
          <w:tab w:val="right" w:leader="dot" w:pos="7230"/>
          <w:tab w:val="right" w:pos="7938"/>
        </w:tabs>
      </w:pPr>
      <w:r>
        <w:t>3.1</w:t>
      </w:r>
      <w:r w:rsidR="00A44130">
        <w:t>4</w:t>
      </w:r>
      <w:r>
        <w:tab/>
      </w:r>
      <w:r w:rsidR="00CC773C" w:rsidRPr="00CC773C">
        <w:rPr>
          <w:szCs w:val="24"/>
        </w:rPr>
        <w:t>Tampilan Halaman Kategori OurMoney</w:t>
      </w:r>
      <w:r>
        <w:tab/>
      </w:r>
      <w:r>
        <w:tab/>
      </w:r>
      <w:r w:rsidR="00CC773C">
        <w:t>3</w:t>
      </w:r>
      <w:r w:rsidR="00A44130">
        <w:t>6</w:t>
      </w:r>
    </w:p>
    <w:p w14:paraId="7A07C9E5" w14:textId="1052D8C8" w:rsidR="00776D3C" w:rsidRDefault="00776D3C" w:rsidP="00776D3C">
      <w:pPr>
        <w:pStyle w:val="STTSNormalDaftarIsi"/>
        <w:tabs>
          <w:tab w:val="left" w:pos="709"/>
          <w:tab w:val="right" w:leader="dot" w:pos="7230"/>
          <w:tab w:val="right" w:pos="7938"/>
        </w:tabs>
      </w:pPr>
      <w:r>
        <w:t>3.1</w:t>
      </w:r>
      <w:r w:rsidR="00A44130">
        <w:t>5</w:t>
      </w:r>
      <w:r>
        <w:tab/>
      </w:r>
      <w:r w:rsidR="009D1558" w:rsidRPr="009D1558">
        <w:rPr>
          <w:szCs w:val="24"/>
        </w:rPr>
        <w:t>Tampilan Halaman Tambah/Edit Kategori OurMoney</w:t>
      </w:r>
      <w:r>
        <w:tab/>
      </w:r>
      <w:r>
        <w:tab/>
      </w:r>
      <w:r w:rsidR="009D1558">
        <w:t>3</w:t>
      </w:r>
      <w:r w:rsidR="00A44130">
        <w:t>6</w:t>
      </w:r>
    </w:p>
    <w:p w14:paraId="15965EE2" w14:textId="5AEE3D3A" w:rsidR="00776D3C" w:rsidRDefault="00776D3C" w:rsidP="00776D3C">
      <w:pPr>
        <w:pStyle w:val="STTSNormalDaftarIsi"/>
        <w:tabs>
          <w:tab w:val="left" w:pos="709"/>
          <w:tab w:val="right" w:leader="dot" w:pos="7230"/>
          <w:tab w:val="right" w:pos="7938"/>
        </w:tabs>
      </w:pPr>
      <w:r>
        <w:t>3.1</w:t>
      </w:r>
      <w:r w:rsidR="00A44130">
        <w:t>6</w:t>
      </w:r>
      <w:r>
        <w:tab/>
      </w:r>
      <w:r w:rsidR="009D1558" w:rsidRPr="009D1558">
        <w:rPr>
          <w:szCs w:val="24"/>
        </w:rPr>
        <w:t>Tampilan Halaman Ekspor/Impor Data OurMoney</w:t>
      </w:r>
      <w:r>
        <w:tab/>
      </w:r>
      <w:r>
        <w:tab/>
        <w:t>3</w:t>
      </w:r>
      <w:r w:rsidR="00A44130">
        <w:t>7</w:t>
      </w:r>
    </w:p>
    <w:p w14:paraId="02A36E7F" w14:textId="690452A4" w:rsidR="003D7457" w:rsidRDefault="003D7457" w:rsidP="00776D3C">
      <w:pPr>
        <w:pStyle w:val="STTSNormalDaftarIsi"/>
        <w:tabs>
          <w:tab w:val="left" w:pos="709"/>
          <w:tab w:val="right" w:leader="dot" w:pos="7230"/>
          <w:tab w:val="right" w:pos="7938"/>
        </w:tabs>
      </w:pPr>
      <w:r>
        <w:t>3.1</w:t>
      </w:r>
      <w:r w:rsidR="00A44130">
        <w:t>7</w:t>
      </w:r>
      <w:r>
        <w:tab/>
      </w:r>
      <w:r w:rsidR="00F1290B">
        <w:rPr>
          <w:szCs w:val="24"/>
        </w:rPr>
        <w:t>Conceptual Data Model</w:t>
      </w:r>
      <w:r>
        <w:tab/>
      </w:r>
      <w:r>
        <w:tab/>
        <w:t>3</w:t>
      </w:r>
      <w:r w:rsidR="00A44130">
        <w:t>8</w:t>
      </w:r>
    </w:p>
    <w:p w14:paraId="13FC85E1" w14:textId="3B2FB30F" w:rsidR="00776D3C" w:rsidRDefault="00776D3C" w:rsidP="00776D3C">
      <w:pPr>
        <w:pStyle w:val="STTSNormalDaftarIsi"/>
        <w:tabs>
          <w:tab w:val="left" w:pos="709"/>
          <w:tab w:val="right" w:leader="dot" w:pos="7230"/>
          <w:tab w:val="right" w:pos="7938"/>
        </w:tabs>
      </w:pPr>
      <w:r>
        <w:t>3.1</w:t>
      </w:r>
      <w:r w:rsidR="00A44130">
        <w:t>8</w:t>
      </w:r>
      <w:r>
        <w:tab/>
      </w:r>
      <w:r w:rsidR="00D87F37" w:rsidRPr="00D87F37">
        <w:rPr>
          <w:szCs w:val="24"/>
        </w:rPr>
        <w:t>Physical Data Model</w:t>
      </w:r>
      <w:r>
        <w:tab/>
      </w:r>
      <w:r>
        <w:tab/>
      </w:r>
      <w:r w:rsidR="00885286">
        <w:t>3</w:t>
      </w:r>
      <w:r w:rsidR="00A44130">
        <w:t>8</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C63F525" w:rsidR="00D05AA0" w:rsidRDefault="001327AB" w:rsidP="00185020">
      <w:pPr>
        <w:pStyle w:val="STTSNormalDaftarIsi"/>
        <w:tabs>
          <w:tab w:val="left" w:pos="709"/>
          <w:tab w:val="right" w:leader="dot" w:pos="7230"/>
          <w:tab w:val="right" w:pos="7938"/>
        </w:tabs>
      </w:pPr>
      <w:r>
        <w:t>3</w:t>
      </w:r>
      <w:r w:rsidR="00D05AA0">
        <w:t>.1</w:t>
      </w:r>
      <w:r w:rsidR="00D05AA0">
        <w:tab/>
      </w:r>
      <w:r>
        <w:t>Algoritma Menampilkan Report</w:t>
      </w:r>
      <w:r w:rsidR="00D05AA0">
        <w:tab/>
      </w:r>
      <w:r w:rsidR="00D05AA0">
        <w:tab/>
      </w:r>
      <w:r w:rsidR="00BA223A">
        <w:t>40</w:t>
      </w:r>
    </w:p>
    <w:p w14:paraId="6915F2EC" w14:textId="5368C043" w:rsidR="00D05AA0" w:rsidRDefault="001327AB" w:rsidP="00185020">
      <w:pPr>
        <w:pStyle w:val="STTSNormalDaftarIsi"/>
        <w:tabs>
          <w:tab w:val="left" w:pos="709"/>
          <w:tab w:val="right" w:leader="dot" w:pos="7230"/>
          <w:tab w:val="right" w:pos="7938"/>
        </w:tabs>
      </w:pPr>
      <w:r>
        <w:t>3</w:t>
      </w:r>
      <w:r w:rsidR="00D05AA0">
        <w:t>.2</w:t>
      </w:r>
      <w:r w:rsidR="00D05AA0">
        <w:tab/>
      </w:r>
      <w:r>
        <w:t>Algoritma Add/Update Wallet/Kategori</w:t>
      </w:r>
      <w:r w:rsidR="00D05AA0">
        <w:tab/>
      </w:r>
      <w:r w:rsidR="00D05AA0">
        <w:tab/>
      </w:r>
      <w:r w:rsidR="00BA223A">
        <w:t>41</w:t>
      </w:r>
    </w:p>
    <w:p w14:paraId="0A153FB3" w14:textId="6A04D859" w:rsidR="00D05AA0" w:rsidRDefault="001327AB" w:rsidP="00185020">
      <w:pPr>
        <w:pStyle w:val="STTSNormalDaftarIsi"/>
        <w:tabs>
          <w:tab w:val="left" w:pos="709"/>
          <w:tab w:val="right" w:leader="dot" w:pos="7230"/>
          <w:tab w:val="right" w:pos="7938"/>
        </w:tabs>
      </w:pPr>
      <w:r>
        <w:t>3</w:t>
      </w:r>
      <w:r w:rsidR="00D05AA0">
        <w:t>.3</w:t>
      </w:r>
      <w:r w:rsidR="00D05AA0">
        <w:tab/>
      </w:r>
      <w:r>
        <w:t>Algoritma Ekspor Data</w:t>
      </w:r>
      <w:r w:rsidR="00D05AA0">
        <w:tab/>
      </w:r>
      <w:r w:rsidR="00D05AA0">
        <w:tab/>
      </w:r>
      <w:r>
        <w:t>4</w:t>
      </w:r>
      <w:r w:rsidR="00BA223A">
        <w:t>2</w:t>
      </w:r>
    </w:p>
    <w:p w14:paraId="3CC26494" w14:textId="53664A57" w:rsidR="001327AB" w:rsidRDefault="001327AB" w:rsidP="001327AB">
      <w:pPr>
        <w:pStyle w:val="STTSNormalDaftarIsi"/>
        <w:tabs>
          <w:tab w:val="left" w:pos="709"/>
          <w:tab w:val="right" w:leader="dot" w:pos="7230"/>
          <w:tab w:val="right" w:pos="7938"/>
        </w:tabs>
      </w:pPr>
      <w:r>
        <w:t>3</w:t>
      </w:r>
      <w:r w:rsidR="00D05AA0">
        <w:t>.4</w:t>
      </w:r>
      <w:r w:rsidR="00D05AA0">
        <w:tab/>
      </w:r>
      <w:r>
        <w:t>Algoritma Impor Data</w:t>
      </w:r>
      <w:r w:rsidR="00D05AA0">
        <w:tab/>
      </w:r>
      <w:r w:rsidR="00D05AA0">
        <w:tab/>
      </w:r>
      <w:r>
        <w:t>4</w:t>
      </w:r>
      <w:r w:rsidR="00BA223A">
        <w:t>3</w:t>
      </w:r>
    </w:p>
    <w:p w14:paraId="08994F18" w14:textId="0312221B" w:rsidR="001327AB" w:rsidRDefault="001327AB" w:rsidP="001327AB">
      <w:pPr>
        <w:pStyle w:val="STTSNormalDaftarIsi"/>
        <w:tabs>
          <w:tab w:val="left" w:pos="709"/>
          <w:tab w:val="right" w:leader="dot" w:pos="7230"/>
          <w:tab w:val="right" w:pos="7938"/>
        </w:tabs>
      </w:pPr>
      <w:r>
        <w:t>3.5</w:t>
      </w:r>
      <w:r>
        <w:tab/>
        <w:t>Algoritma Tambah/Edit Transaksi</w:t>
      </w:r>
      <w:r>
        <w:tab/>
      </w:r>
      <w:r>
        <w:tab/>
        <w:t>4</w:t>
      </w:r>
      <w:r w:rsidR="00BA223A">
        <w:t>4</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1630DF6D"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Class GetTransactionAndCategories</w:t>
      </w:r>
      <w:r w:rsidR="00D05AA0">
        <w:tab/>
      </w:r>
      <w:r w:rsidR="00D05AA0">
        <w:tab/>
      </w:r>
      <w:r w:rsidR="00C64C1A">
        <w:t>4</w:t>
      </w:r>
      <w:r w:rsidR="00D353F0">
        <w:t>6</w:t>
      </w:r>
    </w:p>
    <w:p w14:paraId="7012FE32" w14:textId="250B480E"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Method setdata</w:t>
      </w:r>
      <w:r w:rsidR="00D05AA0">
        <w:tab/>
      </w:r>
      <w:r w:rsidR="00D05AA0">
        <w:tab/>
      </w:r>
      <w:r w:rsidR="00C64C1A">
        <w:t>4</w:t>
      </w:r>
      <w:r w:rsidR="00D353F0">
        <w:t>7</w:t>
      </w:r>
    </w:p>
    <w:p w14:paraId="23AEBEC0" w14:textId="4231D892" w:rsidR="00D05AA0" w:rsidRDefault="000467B4" w:rsidP="00185020">
      <w:pPr>
        <w:pStyle w:val="STTSNormalDaftarIsi"/>
        <w:tabs>
          <w:tab w:val="left" w:pos="709"/>
          <w:tab w:val="right" w:leader="dot" w:pos="7230"/>
          <w:tab w:val="right" w:pos="7938"/>
        </w:tabs>
      </w:pPr>
      <w:r>
        <w:t>4</w:t>
      </w:r>
      <w:r w:rsidR="00D05AA0">
        <w:t>.3</w:t>
      </w:r>
      <w:r w:rsidR="00D05AA0">
        <w:tab/>
      </w:r>
      <w:r w:rsidR="00C64C1A">
        <w:t>Program utama membuat report</w:t>
      </w:r>
      <w:r w:rsidR="00D05AA0">
        <w:tab/>
      </w:r>
      <w:r w:rsidR="00D05AA0">
        <w:tab/>
      </w:r>
      <w:r w:rsidR="00D353F0">
        <w:t>50</w:t>
      </w:r>
    </w:p>
    <w:p w14:paraId="3BB02818" w14:textId="2F6FC09D" w:rsidR="00C64C1A" w:rsidRDefault="000467B4" w:rsidP="00C64C1A">
      <w:pPr>
        <w:pStyle w:val="STTSNormalDaftarIsi"/>
        <w:tabs>
          <w:tab w:val="left" w:pos="709"/>
          <w:tab w:val="right" w:leader="dot" w:pos="7230"/>
          <w:tab w:val="right" w:pos="7938"/>
        </w:tabs>
      </w:pPr>
      <w:r>
        <w:t>4</w:t>
      </w:r>
      <w:r w:rsidR="00D05AA0">
        <w:t>.4</w:t>
      </w:r>
      <w:r w:rsidR="00D05AA0">
        <w:tab/>
      </w:r>
      <w:r w:rsidR="00C64C1A">
        <w:t>Class GetTransactionAsync</w:t>
      </w:r>
      <w:r w:rsidR="00D05AA0">
        <w:tab/>
      </w:r>
      <w:r w:rsidR="00D05AA0">
        <w:tab/>
      </w:r>
      <w:r w:rsidR="00D353F0">
        <w:t>52</w:t>
      </w:r>
    </w:p>
    <w:p w14:paraId="02298AE9" w14:textId="72755415"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rocedure SetupRV</w:t>
      </w:r>
      <w:r w:rsidR="00C64C1A">
        <w:rPr>
          <w:szCs w:val="21"/>
        </w:rPr>
        <w:t xml:space="preserve"> untuk menampilkan data pada home</w:t>
      </w:r>
      <w:r w:rsidR="00C64C1A">
        <w:tab/>
      </w:r>
      <w:r w:rsidR="00C64C1A">
        <w:tab/>
      </w:r>
      <w:r w:rsidR="00D353F0">
        <w:t>53</w:t>
      </w:r>
    </w:p>
    <w:p w14:paraId="5D6BAE49" w14:textId="67804D82"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r>
        <w:rPr>
          <w:szCs w:val="24"/>
        </w:rPr>
        <w:t>doWriteSerialize</w:t>
      </w:r>
      <w:r w:rsidRPr="000C4B30">
        <w:rPr>
          <w:szCs w:val="24"/>
        </w:rPr>
        <w:t xml:space="preserve"> untuk </w:t>
      </w:r>
      <w:r>
        <w:rPr>
          <w:szCs w:val="24"/>
        </w:rPr>
        <w:t>membuat save file</w:t>
      </w:r>
      <w:r w:rsidR="00C64C1A">
        <w:tab/>
      </w:r>
      <w:r w:rsidR="00C64C1A">
        <w:tab/>
      </w:r>
      <w:r w:rsidR="00D353F0">
        <w:t>54</w:t>
      </w:r>
    </w:p>
    <w:p w14:paraId="070A1ABD" w14:textId="36688127"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r>
        <w:rPr>
          <w:szCs w:val="24"/>
        </w:rPr>
        <w:t>doReadSerialize</w:t>
      </w:r>
      <w:r w:rsidRPr="000C4B30">
        <w:rPr>
          <w:szCs w:val="24"/>
        </w:rPr>
        <w:t xml:space="preserve"> untuk </w:t>
      </w:r>
      <w:r>
        <w:rPr>
          <w:szCs w:val="24"/>
        </w:rPr>
        <w:t>membaca save file</w:t>
      </w:r>
      <w:r w:rsidR="00C64C1A">
        <w:tab/>
      </w:r>
      <w:r w:rsidR="00C64C1A">
        <w:tab/>
      </w:r>
      <w:r>
        <w:t>5</w:t>
      </w:r>
      <w:r w:rsidR="00D353F0">
        <w:t>6</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0C20239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w:t>
      </w:r>
      <w:r w:rsidR="005C18E7">
        <w:t xml:space="preserve"> </w:t>
      </w:r>
      <w:r>
        <w:t>dan kebiasaan</w:t>
      </w:r>
      <w:r w:rsidR="005C18E7">
        <w:t xml:space="preserve"> </w:t>
      </w:r>
      <w:r>
        <w:t xml:space="preserve">menabung. Kami menggagaskan sebuah aplikasi pengelolaan keuangan yang dapat berjalan pada perangkat yang paling banyak dipakai, yaitu ponsel Android, untuk mencapai tujuan tersebut. Tidak hanya itu, kami juga berencana membuat aplikasi kami mendukung Android versi lama </w:t>
      </w:r>
      <w:r w:rsidR="005C18E7">
        <w:t>sehingga</w:t>
      </w:r>
      <w:r>
        <w:t xml:space="preserve">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536D39">
      <w:pPr>
        <w:pStyle w:val="ListParagraph"/>
        <w:numPr>
          <w:ilvl w:val="0"/>
          <w:numId w:val="10"/>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536D39">
      <w:pPr>
        <w:pStyle w:val="ListParagraph"/>
        <w:numPr>
          <w:ilvl w:val="0"/>
          <w:numId w:val="10"/>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536D39">
      <w:pPr>
        <w:pStyle w:val="ListParagraph"/>
        <w:numPr>
          <w:ilvl w:val="0"/>
          <w:numId w:val="10"/>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536D39">
      <w:pPr>
        <w:pStyle w:val="ListParagraph"/>
        <w:numPr>
          <w:ilvl w:val="0"/>
          <w:numId w:val="10"/>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536D39">
      <w:pPr>
        <w:pStyle w:val="ListParagraph"/>
        <w:numPr>
          <w:ilvl w:val="0"/>
          <w:numId w:val="10"/>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536D39">
      <w:pPr>
        <w:pStyle w:val="ListParagraph"/>
        <w:numPr>
          <w:ilvl w:val="0"/>
          <w:numId w:val="10"/>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536D39">
      <w:pPr>
        <w:pStyle w:val="ListParagraph"/>
        <w:numPr>
          <w:ilvl w:val="0"/>
          <w:numId w:val="10"/>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536D39">
      <w:pPr>
        <w:pStyle w:val="ListParagraph"/>
        <w:numPr>
          <w:ilvl w:val="0"/>
          <w:numId w:val="10"/>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536D39">
      <w:pPr>
        <w:pStyle w:val="ListParagraph"/>
        <w:numPr>
          <w:ilvl w:val="0"/>
          <w:numId w:val="10"/>
        </w:numPr>
        <w:ind w:left="426" w:hanging="426"/>
      </w:pPr>
      <w:r w:rsidRPr="00401552">
        <w:t>Pembuatan report pengeluaran &amp; pemasukan per bulan dalam bentuk grafik atau chart.</w:t>
      </w:r>
    </w:p>
    <w:p w14:paraId="68DA7E60" w14:textId="2A4C112E" w:rsidR="006C3D0D" w:rsidRDefault="006C3D0D" w:rsidP="00536D39">
      <w:pPr>
        <w:pStyle w:val="ListParagraph"/>
        <w:numPr>
          <w:ilvl w:val="0"/>
          <w:numId w:val="10"/>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r>
        <w:t>Teori Pendukung</w:t>
      </w:r>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fitur dari Android Studio yang akan berguna dalam pengembangan aplikasi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Aplikasi Seluler</w:t>
      </w:r>
    </w:p>
    <w:p w14:paraId="53F85B4A" w14:textId="36D65858" w:rsidR="005C5422" w:rsidRPr="00157A01" w:rsidRDefault="0049642A" w:rsidP="00157A01">
      <w:pPr>
        <w:pStyle w:val="ListParagraph"/>
        <w:ind w:left="0"/>
        <w:contextualSpacing w:val="0"/>
        <w:rPr>
          <w:szCs w:val="24"/>
        </w:rPr>
      </w:pPr>
      <w:r>
        <w:rPr>
          <w:szCs w:val="24"/>
        </w:rPr>
        <w:lastRenderedPageBreak/>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w:t>
      </w:r>
      <w:r w:rsidR="00C63D37">
        <w:lastRenderedPageBreak/>
        <w:t>pembuatan proyek adalah latar belakang, tujuan, ruang lingkup, beserta teori pendukung.</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374D6BFF" w14:textId="706EDF19" w:rsidR="00CB05CF" w:rsidRPr="00157A01" w:rsidRDefault="00CB05CF" w:rsidP="00157A01">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0B0B5166" w14:textId="6900D818" w:rsidR="0065476B" w:rsidRPr="001C0C68" w:rsidRDefault="005F732B" w:rsidP="00157A01">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6B1FA017" w:rsidR="00B358E4" w:rsidRDefault="00B358E4" w:rsidP="00B358E4">
      <w:r>
        <w:t>Selain report summary, OurMoney akan menyediakan report detail. Gambar 2.11 menunjukkan tampilan report detail di mana report dibuat berdasarkan data dari satu wallet saja.</w:t>
      </w:r>
      <w:r w:rsidR="0022729B">
        <w:t xml:space="preserve">Bila ingin mengubah walletnya maka bisa dipilih di combobox wallet. Selain itu juga dapat dilihat berdasarkan </w:t>
      </w:r>
      <w:r w:rsidR="005C1767">
        <w:t>rentang waktu yang tersedia</w:t>
      </w:r>
      <w:r w:rsidR="0022729B">
        <w:t>.</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t>
      </w:r>
      <w:r>
        <w:lastRenderedPageBreak/>
        <w:t xml:space="preserve">wajib dan jumlah isi wallet yang opsional. Jika jumlah isi wallet </w:t>
      </w:r>
      <w:r w:rsidR="00DB28D1">
        <w:t>tidak diisi angka</w:t>
      </w:r>
      <w:r>
        <w:t>, 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517D6F99" w14:textId="6871B133" w:rsidR="00D310AF" w:rsidRDefault="00FF42D2" w:rsidP="00157A01">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r w:rsidRPr="00FC7AF4">
        <w:rPr>
          <w:szCs w:val="24"/>
        </w:rPr>
        <w:t>Pengguna umumnya membagi-bagi keuangannya menjadi beberapa tabungan.</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r>
        <w:rPr>
          <w:b/>
          <w:bCs/>
        </w:rPr>
        <w:t>Transaksi</w:t>
      </w:r>
    </w:p>
    <w:p w14:paraId="0C882620" w14:textId="1E511A05" w:rsidR="002F19A5" w:rsidRPr="002F19A5" w:rsidRDefault="00C91F21" w:rsidP="00157A01">
      <w:pPr>
        <w:pStyle w:val="ListParagraph"/>
        <w:ind w:left="426" w:firstLine="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Budget Management/Target Menabung</w:t>
      </w:r>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r>
        <w:lastRenderedPageBreak/>
        <w:t xml:space="preserve">Sistem yang akan </w:t>
      </w:r>
      <w:r w:rsidR="008805F4">
        <w:t>Dib</w:t>
      </w:r>
      <w:r>
        <w:t>uat</w:t>
      </w:r>
    </w:p>
    <w:p w14:paraId="284A7CAC" w14:textId="6896C05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 xml:space="preserve">OurMoney akan memiliki sistem wallet yang bisa lebih dari 1 sebagai tempat penyimpanan uang user. User dapat menambah wallet dan </w:t>
      </w:r>
      <w:r w:rsidR="00187B0E">
        <w:t>melakukan perubahan pada</w:t>
      </w:r>
      <w:r>
        <w:t xml:space="preserve"> wallet</w:t>
      </w:r>
      <w:r w:rsidR="00187B0E">
        <w:t xml:space="preserve"> miliknya </w:t>
      </w:r>
      <w:r>
        <w:t xml:space="preserve">bila </w:t>
      </w:r>
      <w:r w:rsidR="00187B0E">
        <w:t>dibutuhkan</w:t>
      </w:r>
      <w:r>
        <w:t>.</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053572F"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w:t>
      </w:r>
      <w:r w:rsidR="0011626F">
        <w:t xml:space="preserve"> menggunakan ponsel Android baru</w:t>
      </w:r>
      <w:r w:rsidR="00332244">
        <w:t xml:space="preserve">, </w:t>
      </w:r>
      <w:r w:rsidR="0011626F">
        <w:t>pengguna</w:t>
      </w:r>
      <w:r w:rsidR="00332244">
        <w:t xml:space="preserve"> dapat mentransfer data antar dua android agar </w:t>
      </w:r>
      <w:r w:rsidR="0011626F">
        <w:t xml:space="preserve">data-data transaksi dan </w:t>
      </w:r>
      <w:r w:rsidR="00332244">
        <w:t xml:space="preserve">report tidak hilang dan tidak perlu memasukkan </w:t>
      </w:r>
      <w:r w:rsidR="0011626F">
        <w:t>seluruh data dari awal</w:t>
      </w:r>
      <w:r w:rsidR="00332244">
        <w:t>.</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masa berakhirnya budget, aplikasi akan mencatat setiap transaksi yang terjadi dan mempengaruhi budgetnya sesuai transaksi yang terjadi. Bila terdapat banyak pengeluaran dan 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r w:rsidR="007329C1">
        <w:t>adalah</w:t>
      </w:r>
      <w:r>
        <w:t xml:space="preserve"> </w:t>
      </w:r>
      <w:r w:rsidR="007329C1" w:rsidRPr="00E26C7E">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r w:rsidR="002F76AE">
        <w:t>Sistem OurMoney melibatkan 1 aktor, yaitu pengguna aplikasi.</w:t>
      </w:r>
      <w:r w:rsidR="00E26C7E">
        <w:t xml:space="preserve"> Terdapat sejumlah use case yang merupakan use case extend dari use case lainnya.</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lastRenderedPageBreak/>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1EEAF357" w14:textId="77777777" w:rsidR="00157A01" w:rsidRPr="00157A01" w:rsidRDefault="00157A01" w:rsidP="00157A01"/>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w:t>
      </w:r>
      <w:r>
        <w:lastRenderedPageBreak/>
        <w:t>Menabung, Laporan, dan Profil.</w:t>
      </w:r>
      <w:r w:rsidR="00590174">
        <w:t xml:space="preserve"> Tampilan akhir dari navigation bar yang digunakan OurMoney terdapat pada gambar 3.1</w:t>
      </w:r>
      <w:r w:rsidR="0052200C">
        <w:t xml:space="preserve"> di atas.</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4E3AAC98" w14:textId="77777777" w:rsidR="00157A01" w:rsidRPr="00157A01" w:rsidRDefault="00157A01" w:rsidP="00157A01"/>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471A1628" w:rsidR="001A1947" w:rsidRDefault="004F516F" w:rsidP="00A81B09">
      <w:pPr>
        <w:ind w:firstLine="0"/>
        <w:jc w:val="center"/>
      </w:pPr>
      <w:r w:rsidRPr="004F516F">
        <w:rPr>
          <w:noProof/>
        </w:rPr>
        <w:lastRenderedPageBreak/>
        <w:drawing>
          <wp:inline distT="0" distB="0" distL="0" distR="0" wp14:anchorId="17A62F49" wp14:editId="04A2CE61">
            <wp:extent cx="2819400" cy="4574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182" cy="4589999"/>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lastRenderedPageBreak/>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rPr>
          <w:noProof/>
        </w:rPr>
        <w:lastRenderedPageBreak/>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lastRenderedPageBreak/>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t>Tampilan Menabung OurMoney</w:t>
      </w:r>
    </w:p>
    <w:p w14:paraId="6B692A9D" w14:textId="77777777" w:rsidR="00157A01" w:rsidRPr="00157A01" w:rsidRDefault="00157A01" w:rsidP="00157A01"/>
    <w:p w14:paraId="0CB17080" w14:textId="4EFFC3A2" w:rsidR="002C3F3F" w:rsidRDefault="002C3F3F" w:rsidP="002C3F3F">
      <w:r>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rPr>
          <w:noProof/>
        </w:rPr>
        <w:lastRenderedPageBreak/>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7312500E"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t>Tampilan Target Baru OurMoney</w:t>
      </w:r>
    </w:p>
    <w:p w14:paraId="2096207D" w14:textId="77777777" w:rsidR="006E7330" w:rsidRPr="006E7330" w:rsidRDefault="006E7330" w:rsidP="006E7330"/>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6EA22A28" w:rsidR="00F73E28" w:rsidRDefault="004D49D8" w:rsidP="00BA3966">
      <w:pPr>
        <w:ind w:firstLine="0"/>
        <w:jc w:val="center"/>
      </w:pPr>
      <w:r w:rsidRPr="004D49D8">
        <w:rPr>
          <w:noProof/>
        </w:rPr>
        <w:lastRenderedPageBreak/>
        <w:drawing>
          <wp:inline distT="0" distB="0" distL="0" distR="0" wp14:anchorId="3AC2E078" wp14:editId="4F3D6B3F">
            <wp:extent cx="2505613" cy="4047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387" cy="4066548"/>
                    </a:xfrm>
                    <a:prstGeom prst="rect">
                      <a:avLst/>
                    </a:prstGeom>
                  </pic:spPr>
                </pic:pic>
              </a:graphicData>
            </a:graphic>
          </wp:inline>
        </w:drawing>
      </w:r>
      <w:r w:rsidR="00A81B09" w:rsidRPr="00A81B09">
        <w:rPr>
          <w:noProof/>
        </w:rPr>
        <w:t xml:space="preserve"> </w:t>
      </w:r>
      <w:r w:rsidRPr="004D49D8">
        <w:rPr>
          <w:noProof/>
        </w:rPr>
        <w:drawing>
          <wp:inline distT="0" distB="0" distL="0" distR="0" wp14:anchorId="5E382CE0" wp14:editId="5FF67F82">
            <wp:extent cx="2497289" cy="4032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0932" cy="4054777"/>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t>Tampilan Laporan OurMoney</w:t>
      </w:r>
    </w:p>
    <w:p w14:paraId="0447BE76" w14:textId="77777777" w:rsidR="002C3F3F" w:rsidRPr="002C3F3F" w:rsidRDefault="002C3F3F" w:rsidP="002C3F3F"/>
    <w:p w14:paraId="2994B527" w14:textId="1F061A66"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w:t>
      </w:r>
      <w:r w:rsidR="00A74EB3">
        <w:t>ber sama dengan wallet yang dipilih. M</w:t>
      </w:r>
      <w:r>
        <w:t>emampukan pengguna untuk menampilkan transaksi secara keseluruhan,</w:t>
      </w:r>
      <w:r w:rsidR="0065105A">
        <w:t>atau bisa memilih diantara</w:t>
      </w:r>
      <w:r>
        <w:t xml:space="preserve"> bulan ini, </w:t>
      </w:r>
      <w:r w:rsidR="0065105A">
        <w:t>hingga</w:t>
      </w:r>
      <w:r>
        <w:t xml:space="preserve"> 3 bulan yang lalu</w:t>
      </w:r>
      <w:r w:rsidR="004A77B9">
        <w:t xml:space="preserve"> dengan wallet pilihan</w:t>
      </w:r>
      <w:r>
        <w:t>.</w:t>
      </w:r>
    </w:p>
    <w:p w14:paraId="6D1B1D22" w14:textId="6BF61027" w:rsidR="00656027" w:rsidRDefault="00C215BC" w:rsidP="003730F1">
      <w:pPr>
        <w:ind w:firstLine="0"/>
      </w:pPr>
      <w:r>
        <w:tab/>
        <w:t>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setelah semua kategori telah dicetak maka untung atau rugi secara keseluruhan akan dicatat di bagian paling bawah halaman ini.</w:t>
      </w:r>
    </w:p>
    <w:p w14:paraId="59D693D7" w14:textId="770EA45E" w:rsidR="00827612" w:rsidRDefault="00827612" w:rsidP="00827612">
      <w:pPr>
        <w:ind w:firstLine="0"/>
        <w:jc w:val="center"/>
      </w:pPr>
      <w:r w:rsidRPr="00827612">
        <w:rPr>
          <w:noProof/>
        </w:rPr>
        <w:lastRenderedPageBreak/>
        <w:drawing>
          <wp:inline distT="0" distB="0" distL="0" distR="0" wp14:anchorId="6E99AD55" wp14:editId="1F82AC22">
            <wp:extent cx="3238137"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6119" cy="3716222"/>
                    </a:xfrm>
                    <a:prstGeom prst="rect">
                      <a:avLst/>
                    </a:prstGeom>
                  </pic:spPr>
                </pic:pic>
              </a:graphicData>
            </a:graphic>
          </wp:inline>
        </w:drawing>
      </w:r>
    </w:p>
    <w:p w14:paraId="07C498F9" w14:textId="1F36BAD6" w:rsidR="00827612" w:rsidRPr="00827612" w:rsidRDefault="00827612" w:rsidP="00827612">
      <w:pPr>
        <w:pStyle w:val="Caption"/>
        <w:spacing w:line="240" w:lineRule="auto"/>
        <w:ind w:firstLine="0"/>
        <w:jc w:val="center"/>
        <w:rPr>
          <w:sz w:val="24"/>
          <w:szCs w:val="24"/>
        </w:rPr>
      </w:pPr>
      <w:r w:rsidRPr="00827612">
        <w:rPr>
          <w:sz w:val="24"/>
          <w:szCs w:val="24"/>
        </w:rPr>
        <w:t>Gambar 3.9</w:t>
      </w:r>
    </w:p>
    <w:p w14:paraId="11AA63BC" w14:textId="22D40099" w:rsidR="00827612" w:rsidRDefault="00827612" w:rsidP="00827612">
      <w:pPr>
        <w:pStyle w:val="Caption"/>
        <w:spacing w:line="240" w:lineRule="auto"/>
        <w:ind w:firstLine="0"/>
        <w:jc w:val="center"/>
        <w:rPr>
          <w:sz w:val="24"/>
          <w:szCs w:val="24"/>
        </w:rPr>
      </w:pPr>
      <w:r w:rsidRPr="00827612">
        <w:rPr>
          <w:sz w:val="24"/>
          <w:szCs w:val="24"/>
        </w:rPr>
        <w:t>Tampilan detail laporan OurMoney</w:t>
      </w:r>
    </w:p>
    <w:p w14:paraId="3A27B849" w14:textId="608D37C0" w:rsidR="00827612" w:rsidRDefault="00827612" w:rsidP="00827612"/>
    <w:p w14:paraId="24A0A156" w14:textId="32059850" w:rsidR="00827612" w:rsidRPr="00827612" w:rsidRDefault="00827612" w:rsidP="00827612">
      <w:r>
        <w:t>Tampilan detail laporan OurMoney</w:t>
      </w:r>
      <w:r w:rsidR="00772694">
        <w:t xml:space="preserve"> memberikan pengguna detail informasi mengenai jenis transaksi yang dilakukan pada laporan. Terdapat jumlah transaksi yang dilakukan pada bagian atas halaman. Juga pada bagian bawahnya terdapat total dari jumlah transaksi dan transaksi apa saja yang dilakukan oleh pengguna.</w:t>
      </w:r>
      <w:r w:rsidR="006E7330">
        <w:t xml:space="preserve"> Halaman ini dapat di akses dengan cara menekan sub-report dari pemasukan atau pengeluaran pada halaman report aplikasi OurMoney.</w:t>
      </w:r>
    </w:p>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321" cy="2612861"/>
                    </a:xfrm>
                    <a:prstGeom prst="rect">
                      <a:avLst/>
                    </a:prstGeom>
                  </pic:spPr>
                </pic:pic>
              </a:graphicData>
            </a:graphic>
          </wp:inline>
        </w:drawing>
      </w:r>
    </w:p>
    <w:p w14:paraId="7E4F6BB9" w14:textId="71621C8F"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6E7330">
        <w:rPr>
          <w:sz w:val="24"/>
          <w:szCs w:val="24"/>
        </w:rPr>
        <w:t>10</w:t>
      </w:r>
      <w:r>
        <w:rPr>
          <w:sz w:val="24"/>
          <w:szCs w:val="24"/>
        </w:rPr>
        <w:br/>
        <w:t xml:space="preserve">Tampilan </w:t>
      </w:r>
      <w:r w:rsidR="00A372E0">
        <w:rPr>
          <w:sz w:val="24"/>
          <w:szCs w:val="24"/>
        </w:rPr>
        <w:t>profil</w:t>
      </w:r>
      <w:r>
        <w:rPr>
          <w:sz w:val="24"/>
          <w:szCs w:val="24"/>
        </w:rPr>
        <w:t xml:space="preserve"> OurMoney</w:t>
      </w:r>
    </w:p>
    <w:p w14:paraId="6B1C6FC1" w14:textId="77777777" w:rsidR="006E7330" w:rsidRPr="006E7330" w:rsidRDefault="006E7330" w:rsidP="006E7330"/>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90" cy="1488372"/>
                    </a:xfrm>
                    <a:prstGeom prst="rect">
                      <a:avLst/>
                    </a:prstGeom>
                  </pic:spPr>
                </pic:pic>
              </a:graphicData>
            </a:graphic>
          </wp:inline>
        </w:drawing>
      </w:r>
    </w:p>
    <w:p w14:paraId="39DEEAA4" w14:textId="6924385D"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w:t>
      </w:r>
      <w:r w:rsidR="006E7330">
        <w:rPr>
          <w:sz w:val="24"/>
          <w:szCs w:val="24"/>
        </w:rPr>
        <w:t>1</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r w:rsidR="006C51CD">
        <w:rPr>
          <w:sz w:val="24"/>
          <w:szCs w:val="24"/>
        </w:rPr>
        <w:t>y</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040" cy="5249823"/>
                    </a:xfrm>
                    <a:prstGeom prst="rect">
                      <a:avLst/>
                    </a:prstGeom>
                  </pic:spPr>
                </pic:pic>
              </a:graphicData>
            </a:graphic>
          </wp:inline>
        </w:drawing>
      </w:r>
    </w:p>
    <w:p w14:paraId="52C0526F" w14:textId="051B33A6"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2</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493" cy="6084671"/>
                    </a:xfrm>
                    <a:prstGeom prst="rect">
                      <a:avLst/>
                    </a:prstGeom>
                  </pic:spPr>
                </pic:pic>
              </a:graphicData>
            </a:graphic>
          </wp:inline>
        </w:drawing>
      </w:r>
    </w:p>
    <w:p w14:paraId="21368BCC" w14:textId="2EB6A710"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3</w:t>
      </w:r>
      <w:r>
        <w:rPr>
          <w:sz w:val="24"/>
          <w:szCs w:val="24"/>
        </w:rPr>
        <w:br/>
        <w:t>Tampilan Edit Wallet OurMoney</w:t>
      </w:r>
    </w:p>
    <w:p w14:paraId="599AC2F8" w14:textId="50C7C745" w:rsidR="00897C9F" w:rsidRDefault="00897C9F" w:rsidP="00F6591D">
      <w:pPr>
        <w:ind w:firstLine="0"/>
      </w:pPr>
    </w:p>
    <w:p w14:paraId="1B347D42" w14:textId="72F434B8" w:rsidR="00897C9F" w:rsidRDefault="00897C9F" w:rsidP="009773A4">
      <w:r>
        <w:t xml:space="preserve">Tapi bila anda menglik </w:t>
      </w:r>
      <w:r w:rsidR="00966B4F">
        <w:t>wallet di halaman sebelumnya(Gambar 3.6), maka anda akan masuk ke halaman ini . Anda cukup mengisi nama wallet anda. Setelah itu anda klik simpan wallet dan wallet anda akan berubah.</w:t>
      </w:r>
      <w:r w:rsidR="008731B9">
        <w:t>Perubahan anda akan terlihat setelah anda memencet tombol simpan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34885" cy="2120122"/>
                    </a:xfrm>
                    <a:prstGeom prst="rect">
                      <a:avLst/>
                    </a:prstGeom>
                  </pic:spPr>
                </pic:pic>
              </a:graphicData>
            </a:graphic>
          </wp:inline>
        </w:drawing>
      </w:r>
    </w:p>
    <w:p w14:paraId="04F6C393" w14:textId="5233E08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4</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5194" cy="3852886"/>
                    </a:xfrm>
                    <a:prstGeom prst="rect">
                      <a:avLst/>
                    </a:prstGeom>
                  </pic:spPr>
                </pic:pic>
              </a:graphicData>
            </a:graphic>
          </wp:inline>
        </w:drawing>
      </w:r>
    </w:p>
    <w:p w14:paraId="2111A6D5" w14:textId="73D93F20"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5</w:t>
      </w:r>
      <w:r>
        <w:rPr>
          <w:sz w:val="24"/>
          <w:szCs w:val="24"/>
        </w:rPr>
        <w:br/>
        <w:t>Tampilan Halaman Tambah/Edit Kategori OurMoney</w:t>
      </w:r>
    </w:p>
    <w:p w14:paraId="58D88AA7" w14:textId="0E8E207B" w:rsidR="00A15109" w:rsidRDefault="00A15109" w:rsidP="006E7330">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6322" cy="4439270"/>
                    </a:xfrm>
                    <a:prstGeom prst="rect">
                      <a:avLst/>
                    </a:prstGeom>
                  </pic:spPr>
                </pic:pic>
              </a:graphicData>
            </a:graphic>
          </wp:inline>
        </w:drawing>
      </w:r>
    </w:p>
    <w:p w14:paraId="16A93C46" w14:textId="6F144A2C"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6</w:t>
      </w:r>
      <w:r>
        <w:rPr>
          <w:sz w:val="24"/>
          <w:szCs w:val="24"/>
        </w:rPr>
        <w:br/>
        <w:t>Tampilan Halaman 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174D3A2"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w:t>
      </w:r>
      <w:r w:rsidR="006E7330">
        <w:rPr>
          <w:sz w:val="24"/>
          <w:szCs w:val="24"/>
        </w:rPr>
        <w:t>7</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0B382ABC"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6E7330">
        <w:rPr>
          <w:sz w:val="24"/>
          <w:szCs w:val="24"/>
        </w:rPr>
        <w:t>8</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w:t>
      </w:r>
      <w:r w:rsidR="00F71651">
        <w:lastRenderedPageBreak/>
        <w:t>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536D39">
      <w:pPr>
        <w:pStyle w:val="ListParagraph"/>
        <w:numPr>
          <w:ilvl w:val="0"/>
          <w:numId w:val="13"/>
        </w:numPr>
      </w:pPr>
      <w:r>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536D39">
      <w:pPr>
        <w:pStyle w:val="ListParagraph"/>
        <w:numPr>
          <w:ilvl w:val="0"/>
          <w:numId w:val="13"/>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D536CE">
      <w:pPr>
        <w:pStyle w:val="ListParagraph"/>
        <w:numPr>
          <w:ilvl w:val="1"/>
          <w:numId w:val="13"/>
        </w:numPr>
        <w:ind w:left="1134" w:hanging="425"/>
      </w:pPr>
      <w:r>
        <w:t>wallet_id untuk menarik wallet apa yang akan dipengaruhi</w:t>
      </w:r>
    </w:p>
    <w:p w14:paraId="28F167A1" w14:textId="05D14814" w:rsidR="00801607" w:rsidRDefault="00801607" w:rsidP="00D536CE">
      <w:pPr>
        <w:pStyle w:val="ListParagraph"/>
        <w:numPr>
          <w:ilvl w:val="1"/>
          <w:numId w:val="13"/>
        </w:numPr>
        <w:ind w:left="1134" w:hanging="425"/>
      </w:pPr>
      <w:r>
        <w:t>category_id untuk menarik kategori dari transaksi ini</w:t>
      </w:r>
    </w:p>
    <w:p w14:paraId="48C6E575" w14:textId="4B1BD978" w:rsidR="00801607" w:rsidRDefault="00801607" w:rsidP="00D536CE">
      <w:pPr>
        <w:pStyle w:val="ListParagraph"/>
        <w:numPr>
          <w:ilvl w:val="1"/>
          <w:numId w:val="13"/>
        </w:numPr>
        <w:ind w:left="1134" w:hanging="425"/>
      </w:pPr>
      <w:r>
        <w:t>timestamp untuk menentukan kapan transaksi ini dilaksanakan</w:t>
      </w:r>
    </w:p>
    <w:p w14:paraId="0672A6EA" w14:textId="74E301D1" w:rsidR="00801607" w:rsidRDefault="00801607" w:rsidP="00D536CE">
      <w:pPr>
        <w:pStyle w:val="ListParagraph"/>
        <w:numPr>
          <w:ilvl w:val="1"/>
          <w:numId w:val="13"/>
        </w:numPr>
        <w:ind w:left="1134" w:hanging="425"/>
      </w:pPr>
      <w:r>
        <w:t>note adalah keterangan tambahan yang bisa dimasukkan ke transaction tetapi tidak bersifat wajib.</w:t>
      </w:r>
    </w:p>
    <w:p w14:paraId="4D7A5CF1" w14:textId="0C6443D6" w:rsidR="00801607" w:rsidRDefault="00801607" w:rsidP="00D536CE">
      <w:pPr>
        <w:pStyle w:val="ListParagraph"/>
        <w:numPr>
          <w:ilvl w:val="1"/>
          <w:numId w:val="13"/>
        </w:numPr>
        <w:ind w:left="1134" w:hanging="425"/>
      </w:pPr>
      <w:r>
        <w:t>Value adalah jumlah uang yang dipakai/didapatkan dalam transaksi ini.</w:t>
      </w:r>
    </w:p>
    <w:p w14:paraId="61983A4F" w14:textId="4BAA533E" w:rsidR="00317C2A" w:rsidRDefault="00944F66" w:rsidP="00536D39">
      <w:pPr>
        <w:pStyle w:val="ListParagraph"/>
        <w:numPr>
          <w:ilvl w:val="0"/>
          <w:numId w:val="13"/>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D536CE">
      <w:pPr>
        <w:pStyle w:val="ListParagraph"/>
        <w:numPr>
          <w:ilvl w:val="1"/>
          <w:numId w:val="13"/>
        </w:numPr>
        <w:ind w:left="1134" w:hanging="425"/>
      </w:pPr>
      <w:r>
        <w:t xml:space="preserve">Wallet_id : </w:t>
      </w:r>
      <w:r w:rsidR="002D3F76">
        <w:t>M</w:t>
      </w:r>
      <w:r>
        <w:t>enarik wallet yang reportnya akan ditampilkan</w:t>
      </w:r>
    </w:p>
    <w:p w14:paraId="0CA6428E" w14:textId="53BF800E" w:rsidR="00317C2A" w:rsidRDefault="00317C2A" w:rsidP="00D536CE">
      <w:pPr>
        <w:pStyle w:val="ListParagraph"/>
        <w:numPr>
          <w:ilvl w:val="1"/>
          <w:numId w:val="13"/>
        </w:numPr>
        <w:ind w:left="1134" w:hanging="425"/>
      </w:pPr>
      <w:r>
        <w:t>Report_date : Tanggal report diciptakan</w:t>
      </w:r>
    </w:p>
    <w:p w14:paraId="23BE6C4D" w14:textId="75DFC301" w:rsidR="00317C2A" w:rsidRDefault="00317C2A" w:rsidP="00D536CE">
      <w:pPr>
        <w:pStyle w:val="ListParagraph"/>
        <w:numPr>
          <w:ilvl w:val="1"/>
          <w:numId w:val="13"/>
        </w:numPr>
        <w:ind w:left="1134" w:hanging="425"/>
      </w:pPr>
      <w:r>
        <w:t>Starting_balance : Jumlah uang di awal hari/minggu/bulan</w:t>
      </w:r>
    </w:p>
    <w:p w14:paraId="1C01D74E" w14:textId="3A26B563" w:rsidR="00317C2A" w:rsidRDefault="00317C2A" w:rsidP="00D536CE">
      <w:pPr>
        <w:pStyle w:val="ListParagraph"/>
        <w:numPr>
          <w:ilvl w:val="1"/>
          <w:numId w:val="13"/>
        </w:numPr>
        <w:ind w:left="1134" w:hanging="425"/>
      </w:pPr>
      <w:r>
        <w:t>Ending_balance : Jumlah uang di saat report sudah difinalkan</w:t>
      </w:r>
    </w:p>
    <w:p w14:paraId="0500CD23" w14:textId="60B4139C" w:rsidR="00317C2A" w:rsidRDefault="00317C2A" w:rsidP="00D536CE">
      <w:pPr>
        <w:pStyle w:val="ListParagraph"/>
        <w:numPr>
          <w:ilvl w:val="1"/>
          <w:numId w:val="13"/>
        </w:numPr>
        <w:ind w:left="1134" w:hanging="425"/>
      </w:pPr>
      <w:r>
        <w:t>Total_income : Total pemasukan selama report masih aktif</w:t>
      </w:r>
    </w:p>
    <w:p w14:paraId="62072C46" w14:textId="11CB457B" w:rsidR="00317C2A" w:rsidRDefault="00317C2A" w:rsidP="00D536CE">
      <w:pPr>
        <w:pStyle w:val="ListParagraph"/>
        <w:numPr>
          <w:ilvl w:val="1"/>
          <w:numId w:val="13"/>
        </w:numPr>
        <w:ind w:left="1134" w:hanging="425"/>
      </w:pPr>
      <w:r>
        <w:t>Total_expense : Total pengeluaran selama report masih aktif</w:t>
      </w:r>
    </w:p>
    <w:p w14:paraId="0AE753D3" w14:textId="4AFC02E6" w:rsidR="00317C2A" w:rsidRDefault="00317C2A" w:rsidP="00D536CE">
      <w:pPr>
        <w:pStyle w:val="ListParagraph"/>
        <w:numPr>
          <w:ilvl w:val="1"/>
          <w:numId w:val="13"/>
        </w:numPr>
        <w:ind w:left="1134" w:hanging="425"/>
      </w:pPr>
      <w:r>
        <w:t>Saving_target : Jumlah target berhemat yang telah ditentukan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1AAB03F6" w:rsidR="00A3272B" w:rsidRDefault="00AF4B79" w:rsidP="00D536CE">
      <w:pPr>
        <w:pStyle w:val="STTSAlgoritmaContent"/>
        <w:ind w:left="426" w:hanging="426"/>
      </w:pPr>
      <w:r>
        <w:t>SIAPKAN</w:t>
      </w:r>
      <w:r w:rsidR="00A3272B">
        <w:t xml:space="preserve"> ARRAYLIST </w:t>
      </w:r>
      <w:r>
        <w:t>JUMLAH (SEUKURAN DENGAN ARRAYLIST KATEGORI)</w:t>
      </w:r>
    </w:p>
    <w:p w14:paraId="2DC3C2D2" w14:textId="4B2136A4" w:rsidR="00C35FAD" w:rsidRDefault="00C35FAD" w:rsidP="00D536CE">
      <w:pPr>
        <w:pStyle w:val="STTSAlgoritmaContent"/>
        <w:ind w:left="426" w:hanging="426"/>
      </w:pPr>
      <w:r>
        <w:t>SIAPKAN ARRAYLIST WALLET</w:t>
      </w:r>
    </w:p>
    <w:p w14:paraId="5FBB2CEF" w14:textId="136B02D9" w:rsidR="00AF4B79" w:rsidRDefault="00AF4B79" w:rsidP="00D536CE">
      <w:pPr>
        <w:pStyle w:val="STTSAlgoritmaContent"/>
        <w:ind w:left="426" w:hanging="426"/>
      </w:pPr>
      <w:r>
        <w:t>SIAPKAN ARRAYLIST TRANSAKSI</w:t>
      </w:r>
    </w:p>
    <w:p w14:paraId="0B58E8A5" w14:textId="0B8A8078" w:rsidR="004457CD" w:rsidRDefault="004457CD" w:rsidP="00D536CE">
      <w:pPr>
        <w:pStyle w:val="STTSAlgoritmaContent"/>
        <w:ind w:left="426" w:hanging="426"/>
      </w:pPr>
      <w:r>
        <w:t>SIAPKAN ARRAYLIST TRANSAKSIFILTERED</w:t>
      </w:r>
    </w:p>
    <w:p w14:paraId="5B6F234E" w14:textId="6DAE90D8" w:rsidR="004F65C9" w:rsidRDefault="004F65C9" w:rsidP="00D536CE">
      <w:pPr>
        <w:pStyle w:val="STTSAlgoritmaContent"/>
        <w:ind w:left="426" w:hanging="426"/>
      </w:pPr>
      <w:r>
        <w:t>IF WALLET DIPILIH “SELURUH WALLET” THEN</w:t>
      </w:r>
    </w:p>
    <w:p w14:paraId="5CF7B0FE" w14:textId="06257336" w:rsidR="004F65C9" w:rsidRDefault="004F65C9" w:rsidP="00D536CE">
      <w:pPr>
        <w:pStyle w:val="STTSAlgoritmaContent"/>
        <w:ind w:left="426" w:hanging="426"/>
      </w:pPr>
      <w:r>
        <w:t xml:space="preserve">  ISI TRANSAKSIFILTERED DENGAN SEMUA ISI TRANSAKSI</w:t>
      </w:r>
    </w:p>
    <w:p w14:paraId="65C1A007" w14:textId="4A937ED5" w:rsidR="004F65C9" w:rsidRDefault="004F65C9" w:rsidP="00D536CE">
      <w:pPr>
        <w:pStyle w:val="STTSAlgoritmaContent"/>
        <w:ind w:left="426" w:hanging="426"/>
      </w:pPr>
      <w:r>
        <w:t>ELSE</w:t>
      </w:r>
    </w:p>
    <w:p w14:paraId="17759603" w14:textId="35A4BE78" w:rsidR="004F65C9" w:rsidRDefault="004F65C9" w:rsidP="00D536CE">
      <w:pPr>
        <w:pStyle w:val="STTSAlgoritmaContent"/>
        <w:ind w:left="426" w:hanging="426"/>
      </w:pPr>
      <w:r>
        <w:t xml:space="preserve">  ISI TRANSAKSIFILTERED DENGAN TRANSAKSI DI WALLET DIPILIH</w:t>
      </w:r>
    </w:p>
    <w:p w14:paraId="0C2BC6C2" w14:textId="1D4D7C97" w:rsidR="004F65C9" w:rsidRDefault="004F65C9" w:rsidP="00D536CE">
      <w:pPr>
        <w:pStyle w:val="STTSAlgoritmaContent"/>
        <w:ind w:left="426" w:hanging="426"/>
      </w:pPr>
      <w:r>
        <w:t>ENDIF</w:t>
      </w:r>
    </w:p>
    <w:p w14:paraId="58CAE04B" w14:textId="5BDB6A51" w:rsidR="00224C9A" w:rsidRDefault="00224C9A" w:rsidP="00D536CE">
      <w:pPr>
        <w:pStyle w:val="STTSAlgoritmaContent"/>
        <w:ind w:left="426" w:hanging="426"/>
      </w:pPr>
      <w:r>
        <w:t xml:space="preserve">IF </w:t>
      </w:r>
      <w:r w:rsidR="004F65C9">
        <w:t xml:space="preserve">WAKTU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FOR i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IF KATEGORI TRANSAKSI i = ARRAYLIST KATEGORI j</w:t>
      </w:r>
    </w:p>
    <w:p w14:paraId="06F4A381" w14:textId="3770949E" w:rsidR="0011645E" w:rsidRDefault="00010BCE" w:rsidP="00D536CE">
      <w:pPr>
        <w:pStyle w:val="STTSAlgoritmaContent"/>
        <w:ind w:left="426" w:hanging="426"/>
      </w:pPr>
      <w:r>
        <w:t xml:space="preserve">        </w:t>
      </w:r>
      <w:r w:rsidR="0011645E">
        <w:t xml:space="preserve">TAMBAHKAN JUMLAH KE J SEBANYAK </w:t>
      </w:r>
      <w:r w:rsidR="00033021">
        <w:t xml:space="preserve">TRANSAKSIFILTERED </w:t>
      </w:r>
      <w:r w:rsidR="0011645E">
        <w:t>KE-i</w:t>
      </w:r>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TAMPILKAN UNTUNG KESELURUHAN :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KESELURUHAN :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7CE16542"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w:t>
      </w:r>
      <w:r w:rsidR="0099656D">
        <w:t xml:space="preserve"> </w:t>
      </w:r>
      <w:r w:rsidR="000056F1">
        <w:t>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628437B4" w:rsidR="00D564EE" w:rsidRDefault="0099656D" w:rsidP="00224C9A">
      <w:r>
        <w:lastRenderedPageBreak/>
        <w:t>Dimulai denga menyaring data sesuai dengan  wallet yang dipilih di baris 6-10m agar data yang ditampilkan sesua dengan wallet yang dipilih</w:t>
      </w:r>
      <w:r w:rsidR="000C0B54">
        <w:t xml:space="preserve"> Lalu p</w:t>
      </w:r>
      <w:r w:rsidR="00660E80">
        <w:t>ada line</w:t>
      </w:r>
      <w:r w:rsidR="00891DEE">
        <w:t xml:space="preserve"> ke – </w:t>
      </w:r>
      <w:r w:rsidR="004E72F7">
        <w:t>1</w:t>
      </w:r>
      <w:r w:rsidR="00015839">
        <w:t>1</w:t>
      </w:r>
      <w:r w:rsidR="00891DEE">
        <w:t xml:space="preserve"> hingga 1</w:t>
      </w:r>
      <w:r w:rsidR="004E72F7">
        <w:t>7</w:t>
      </w:r>
      <w:r w:rsidR="00891DEE">
        <w:t xml:space="preserve">, </w:t>
      </w:r>
      <w:r w:rsidR="00522BF7">
        <w:t>setiap</w:t>
      </w:r>
      <w:r w:rsidR="00891DEE">
        <w:t xml:space="preserve"> transaksi </w:t>
      </w:r>
      <w:r w:rsidR="00522BF7">
        <w:t>akan diperiksa</w:t>
      </w:r>
      <w:r w:rsidR="00891DEE">
        <w:t xml:space="preserve"> kategorinya lalu jumlah dari transaksinya di</w:t>
      </w:r>
      <w:r w:rsidR="00C57016">
        <w:t>masukkan di index arraylist jumlah yang sesuai. Proses ini berulang terus hingga seluruh transaksi sudah dipakai. Sementara line 1</w:t>
      </w:r>
      <w:r w:rsidR="00FE5F22">
        <w:t>8</w:t>
      </w:r>
      <w:r w:rsidR="00C57016">
        <w:t xml:space="preserve"> hingga </w:t>
      </w:r>
      <w:r w:rsidR="00FE5F22">
        <w:t>20</w:t>
      </w:r>
      <w:r w:rsidR="00C57016">
        <w:t xml:space="preserve"> melakukan loop yang mirip dengan satu perbedaan, yaitu dengan menambah </w:t>
      </w:r>
      <w:r w:rsidR="00660E80">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407ABAFF" w:rsidR="00377D63" w:rsidRDefault="00377D63" w:rsidP="00377D63">
      <w:pPr>
        <w:pStyle w:val="STTSAlgoritma"/>
      </w:pPr>
      <w:r>
        <w:t xml:space="preserve">Algoritma 3.2 </w:t>
      </w:r>
      <w:r w:rsidR="004D0BF9">
        <w:t xml:space="preserve">Algoritma </w:t>
      </w:r>
      <w:r w:rsidR="001327AB">
        <w:t>A</w:t>
      </w:r>
      <w:r w:rsidR="004D0BF9">
        <w:t>dd/</w:t>
      </w:r>
      <w:r w:rsidR="001327AB">
        <w:t>U</w:t>
      </w:r>
      <w:r w:rsidR="004D0BF9">
        <w:t xml:space="preserve">pdate </w:t>
      </w:r>
      <w:r w:rsidR="001327AB">
        <w:t>W</w:t>
      </w:r>
      <w:r w:rsidR="004D0BF9">
        <w:t>allet/</w:t>
      </w:r>
      <w:r w:rsidR="001327AB">
        <w:t>K</w:t>
      </w:r>
      <w:r w:rsidR="004D0BF9">
        <w:t>ategori</w:t>
      </w:r>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diisi semuanya";</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"Mohon diisi semuanya";</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w:t>
      </w:r>
      <w:r w:rsidR="006E21EF">
        <w:lastRenderedPageBreak/>
        <w:t xml:space="preserve">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0AAA3598" w:rsidR="00346266" w:rsidRDefault="00346266" w:rsidP="00346266">
      <w:pPr>
        <w:pStyle w:val="STTSAlgoritma"/>
      </w:pPr>
      <w:r>
        <w:t xml:space="preserve">Algoritma 3.3 Algoritma </w:t>
      </w:r>
      <w:r w:rsidR="001327AB">
        <w:t>E</w:t>
      </w:r>
      <w:r>
        <w:t xml:space="preserve">kspor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r>
        <w:lastRenderedPageBreak/>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79B49AC8" w:rsidR="00346266" w:rsidRDefault="00346266" w:rsidP="00346266">
      <w:pPr>
        <w:pStyle w:val="STTSAlgoritma"/>
      </w:pPr>
      <w:r>
        <w:t>Algoritma 3</w:t>
      </w:r>
      <w:r w:rsidR="001235B7">
        <w:t>.</w:t>
      </w:r>
      <w:r w:rsidR="009462B0">
        <w:t>4</w:t>
      </w:r>
      <w:r>
        <w:t xml:space="preserve"> Algoritma </w:t>
      </w:r>
      <w:r w:rsidR="001327AB">
        <w:t>I</w:t>
      </w:r>
      <w:r w:rsidR="009462B0">
        <w:t>mpor</w:t>
      </w:r>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(ARRAYLIST&lt;WALLET&gt;)BACA OBJECT;</w:t>
      </w:r>
    </w:p>
    <w:p w14:paraId="32CB7D9A" w14:textId="7DF1F1E7" w:rsidR="00346266" w:rsidRDefault="00346266" w:rsidP="00D536CE">
      <w:pPr>
        <w:pStyle w:val="STTSAlgoritmaContent"/>
        <w:ind w:left="426" w:hanging="426"/>
      </w:pPr>
      <w:r>
        <w:t xml:space="preserve">  DAFTARCATEGORY = (ARRAYLIST&lt;CATEGORY&gt;)BACA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(ARRAYLIST&lt;TRANSAKSI&gt;)BACA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5585C7E7" w:rsidR="00AF24C4" w:rsidRDefault="00AF24C4" w:rsidP="009462B0">
      <w:pPr>
        <w:pStyle w:val="STTSAlgoritma"/>
      </w:pPr>
    </w:p>
    <w:p w14:paraId="0852DC63" w14:textId="77777777" w:rsidR="00BA223A" w:rsidRDefault="00BA223A" w:rsidP="009462B0">
      <w:pPr>
        <w:pStyle w:val="STTSAlgoritma"/>
      </w:pPr>
    </w:p>
    <w:p w14:paraId="16AF5953" w14:textId="3E75ED28" w:rsidR="009462B0" w:rsidRDefault="009462B0" w:rsidP="009462B0">
      <w:pPr>
        <w:pStyle w:val="STTSAlgoritma"/>
      </w:pPr>
      <w:r>
        <w:lastRenderedPageBreak/>
        <w:t xml:space="preserve">Algoritma 3.5 Algoritma </w:t>
      </w:r>
      <w:r w:rsidR="001327AB">
        <w:t>T</w:t>
      </w:r>
      <w:r>
        <w:t>ambah/</w:t>
      </w:r>
      <w:r w:rsidR="001327AB">
        <w:t>E</w:t>
      </w:r>
      <w:r>
        <w:t xml:space="preserve">dit </w:t>
      </w:r>
      <w:r w:rsidR="001327AB">
        <w:t>T</w:t>
      </w:r>
      <w:r>
        <w:t>ransaksi</w:t>
      </w:r>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4B4E99EB" w14:textId="6DDD71EB" w:rsidR="00D536CE" w:rsidRDefault="00EF5025" w:rsidP="00BA223A">
      <w:pPr>
        <w:pStyle w:val="STTSAlgoritmaContent"/>
        <w:numPr>
          <w:ilvl w:val="0"/>
          <w:numId w:val="21"/>
        </w:numPr>
        <w:ind w:left="426" w:hanging="426"/>
      </w:pPr>
      <w:r>
        <w:t xml:space="preserve">        ENDIF</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melebihi budget. Apakah ingin melanjutkan??");</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r>
        <w:t>Terakhir adalah algoritma untuk menambah maupun mengedit transaksi.</w:t>
      </w:r>
      <w:r w:rsidR="00876120">
        <w:t xml:space="preserve">dimulai </w:t>
      </w:r>
      <w:r w:rsidR="006D1C1D">
        <w:t>dari menyiapkan data yang diperlukan di baris 1 hingga 3, lalu di baris 4 dicek bila input transaksi kosong maka  akan ditampilkan pesan bila jumlah harus diisi. Bila sudah diisi maka akan di lanjut ke tahab selanjutnya.</w:t>
      </w:r>
    </w:p>
    <w:p w14:paraId="47AD09BD" w14:textId="4E8AAF8A" w:rsidR="00815743" w:rsidRDefault="00815743" w:rsidP="00EF4B1E">
      <w:pPr>
        <w:ind w:firstLine="0"/>
      </w:pPr>
      <w:r>
        <w:tab/>
        <w:t>Di baris 8 dicek apakah proses yang akan dilaksanskan sebuah perubahan transaksi, bila iya</w:t>
      </w:r>
      <w:r w:rsidR="00CC0A0A">
        <w:t xml:space="preserve"> maka</w:t>
      </w:r>
      <w:r>
        <w:t xml:space="preserve"> baris 9 – 13 akan dijalanka</w:t>
      </w:r>
      <w:r w:rsidR="00B51CA5">
        <w:t xml:space="preserve">n dimana diperiksa bila transaksi pengeluaran atau tudak, dan jumlah wallet </w:t>
      </w:r>
      <w:r w:rsidR="000D45EE">
        <w:t xml:space="preserve">yang dipilih </w:t>
      </w:r>
      <w:r w:rsidR="00B51CA5">
        <w:t>akan diatur sesuai dengan jenisnya</w:t>
      </w:r>
      <w:r w:rsidR="000D45EE">
        <w:t xml:space="preserve"> dan masukkan </w:t>
      </w:r>
      <w:r w:rsidR="00A46BF1">
        <w:t>datanya ke perangkat</w:t>
      </w:r>
      <w:r w:rsidR="00B51CA5">
        <w:t>.</w:t>
      </w:r>
    </w:p>
    <w:p w14:paraId="7A43CA7E" w14:textId="77777777" w:rsidR="00A46BF1" w:rsidRDefault="000D45EE" w:rsidP="00EF4B1E">
      <w:pPr>
        <w:ind w:firstLine="0"/>
      </w:pPr>
      <w:r>
        <w:tab/>
        <w:t xml:space="preserve">Bila proses sekarang bukanlah sebuah edit, maka baris </w:t>
      </w:r>
      <w:r w:rsidR="00A46BF1">
        <w:t xml:space="preserve"> 16 – 27 yang dilaksanakan. Dicek apakah transaksi adalah sebuah pengeluaran atau tidak. Bila transaksi adalah sebuah pengeluaran dan saldo wallet tidak mencukupi (baris 17) maka akan dikeluarkan peringatan bila jumlah transaksi melebihi budget wallet. </w:t>
      </w:r>
      <w:r w:rsidR="00A46BF1">
        <w:lastRenderedPageBreak/>
        <w:t>Bila pengguna menjawab iya (baris 19) maka transaksi baru tersebut masuk kedalam data perangkat, sementara bila tidak proses akan berhenti.</w:t>
      </w:r>
      <w:r w:rsidR="00110283">
        <w:t xml:space="preserve"> Lalu bila tranasksi merupakan sebuah  pemasukkan maka transaksi tsb akan masuk langsung tanpa  pengecekan.</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bookmarkStart w:id="0" w:name="_Hlk92403708"/>
      <w:r w:rsidR="00477F00">
        <w:rPr>
          <w:b/>
          <w:bCs/>
        </w:rPr>
        <w:t>Class GetTransactionAndCategories</w:t>
      </w:r>
      <w:bookmarkEnd w:id="0"/>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WeakReference&lt;Context&gt; weakContext;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GetTransactionAndCategories( Context context, GetTransactionAndCategoriesCallback callback){</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this.weakContext = new WeakReference&lt;&gt;(context);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this.weakCallback = new WeakReference&lt;&gt;(callback);</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handler = new Handler(Looper.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executorService.execute(()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context = weakContext.get();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appDatabase.appDao().getallCategories();</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List&lt;TransactionWithRelation&gt; tra = appDatabase.appDao().getAllTransactions();</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handler.post(()-&gt;{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weakCallback.get().postExecute(cat,tra);</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interface GetTransactionAndCategoriesCallback{</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void postExecute(List&lt;Category&gt; c, List&lt;TransactionWithRelation&gt;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r>
        <w:t>Segmen program 4.1 menampilkan sebuah class bernama GetTransactionAndCategories yang berfungsi untuk mendapatkan data dari database lokal</w:t>
      </w:r>
      <w:r w:rsidR="00C15CC2">
        <w:t>.</w:t>
      </w:r>
      <w:r>
        <w:t xml:space="preserve"> Class memiliki 2 property yaitu weakContext dan weakCallback. Baris ke-4 hingga ke-7 merupakan constructor dari class. Baris ke-8 hingga ke-20 adalah method untuk mengeksekusi pengambilan data dari database lokal. Hasil pembacaan daftar kategori akan disimpan pada variabel List of Category bernama “cat”. Hasil pembacaan daftar transaksi dengan relasi akan disimpan pada List of TransactionWithRelation bernama "</w:t>
      </w:r>
      <w:r w:rsidR="00670BDE">
        <w:t>tra”. Terakhir, pada baris ke-21 hingga ke-23 memuat sebuah interface bagi class agar dapat melakukan callback.</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3737EA19"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void setdata(int index</w:t>
      </w:r>
      <w:r w:rsidR="000D5DA8">
        <w:rPr>
          <w:rFonts w:ascii="Courier New" w:eastAsia="Times New Roman" w:hAnsi="Courier New" w:cs="Courier New"/>
          <w:sz w:val="20"/>
          <w:szCs w:val="20"/>
          <w:lang w:val="en-ID" w:eastAsia="en-ID"/>
        </w:rPr>
        <w:t>time,int indexwallet</w:t>
      </w:r>
      <w:r w:rsidRPr="00677975">
        <w:rPr>
          <w:rFonts w:ascii="Courier New" w:eastAsia="Times New Roman" w:hAnsi="Courier New" w:cs="Courier New"/>
          <w:sz w:val="20"/>
          <w:szCs w:val="20"/>
          <w:lang w:val="en-ID" w:eastAsia="en-ID"/>
        </w:rPr>
        <w:t>) {</w:t>
      </w:r>
    </w:p>
    <w:p w14:paraId="79357A73" w14:textId="213851D4"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ArrayList&lt;TransactionWithRelation&gt; filteredtrans = new ArrayList&lt;&gt;();</w:t>
      </w:r>
    </w:p>
    <w:p w14:paraId="13A78E0F" w14:textId="6EDDDCBB"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 (indexwallet == 0) {</w:t>
      </w:r>
    </w:p>
    <w:p w14:paraId="1E0187BA" w14:textId="4AA81D1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filteredtrans.addAll(trans);</w:t>
      </w:r>
    </w:p>
    <w:p w14:paraId="3BC0BFD7" w14:textId="2F3D59E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}else{</w:t>
      </w:r>
    </w:p>
    <w:p w14:paraId="6C8C69B4" w14:textId="0C5F0DB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for (TransactionWithRelation tr: trans) {</w:t>
      </w:r>
    </w:p>
    <w:p w14:paraId="61C00CFC" w14:textId="4EADF705"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if(tr.transaction.getWallet_id() == wallets.get(indexwallet).getWallet_id()){</w:t>
      </w:r>
    </w:p>
    <w:p w14:paraId="1FBEFD49" w14:textId="3C2042F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filteredtrans.add(tr);</w:t>
      </w:r>
    </w:p>
    <w:p w14:paraId="7D0795E9" w14:textId="75E63E5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270EF4EC" w14:textId="7DC243E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771C9273" w14:textId="20077B92" w:rsidR="000D5DA8" w:rsidRPr="00677975"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tempmonth,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ArrayList&lt;&gt;();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ArrayList&lt;&gt;();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ArrayList&lt;Float&gt; jumlah = new ArrayList&lt;&gt;();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colors1 = new ArrayList&lt;&gt;();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colors2 = new ArrayList&lt;&gt;();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for (int i = 0; i &lt; cats.size(); i++)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jumlah.add((float)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2D3DF9C5"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00A12EE3"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trans.size(); i++)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cats.size(); j++)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(trans.get(i).category.getCategoryId() == cats.get(j).getCategoryId()) {</w:t>
      </w:r>
    </w:p>
    <w:p w14:paraId="79854E15" w14:textId="34CE8F6B"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jumlah.set(j,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 xml:space="preserve">(trans.get(i).transaction.getTransaction_amount()) + jumlah.get(j) +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Pr="00677975">
        <w:rPr>
          <w:rFonts w:ascii="Courier New" w:eastAsia="Times New Roman" w:hAnsi="Courier New" w:cs="Courier New"/>
          <w:sz w:val="20"/>
          <w:szCs w:val="20"/>
          <w:lang w:val="en-ID" w:eastAsia="en-ID"/>
        </w:rPr>
        <w:t>);</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trans.size(); i++)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j = 0; j &lt; cats.size(); j++) {</w:t>
      </w:r>
    </w:p>
    <w:p w14:paraId="2CA67A07" w14:textId="3E70D2ED"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tempmonth = currmonth -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00A12EE3"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trans.get(i).transaction.getTransaction_date())) - tempmonth;</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(trans.get(i).category.getCategoryId() == cats.get(j).getCategoryId() &amp;&amp; tempmonth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jumlah.set(j,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adapter1 = new ReportAdapter(jumlah,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binding.rvmasuk.setLayoutManager(new LinearLayoutManager(getActivity()));</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binding.rvmasuk.setAdapter(adapter1);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adapter2 = new ReportAdapter(jumlah,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binding.rvkeluar.setLayoutManager(new LinearLayoutManager(getActivity()));</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binding.rvkeluar.setAdapter(adapter2);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cats.size(); i++)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(cats.get(i).isPengeluaran())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entries.add(new PieEntry(jumlah.get(i), cats.get(i).getCategoryName()));</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entries2.add(new PieEntry(jumlah.get(i), cats.get(i).getCategoryName()));</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 colors2.add(Color.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binding.tvtotalreport.setText("Untung keseluruhan : "+displayBalance);</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binding.tvtotalreport.setText("Rugi keseluruhan : "+displayBalance);</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PieDataSet dataSet = new PieDataSet(entries,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PieDataSet(entries2,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binding.pie1.getDescription().setEnabled(false);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binding.pie2.getDescription().setEnabled(false);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binding.pie1.getLegend().setEnabled(false);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binding.pie2.getLegend().setEnabled(false);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AF1F98" w:rsidR="0040140E"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EE0602">
        <w:t>time</w:t>
      </w:r>
      <w:r w:rsidR="002A59FA">
        <w:t>”</w:t>
      </w:r>
      <w:r w:rsidR="00EE0602">
        <w:t xml:space="preserve"> dan “indexwallet”</w:t>
      </w:r>
      <w:r w:rsidR="0051515E">
        <w:t xml:space="preserve"> yang berfungsi menentukan rentang waktu report</w:t>
      </w:r>
      <w:r w:rsidR="0088020C">
        <w:t xml:space="preserve"> dan wallet sumber</w:t>
      </w:r>
      <w:r w:rsidR="0051515E">
        <w:t xml:space="preserve"> yang ditampilkan.</w:t>
      </w:r>
      <w:r w:rsidR="001E1D8D">
        <w:t xml:space="preserve"> Bila index tersebut 0 berarti pengguna memilih untuk melihat seluruh transaksi yang tersedia sementara bila indexnya bukan 0 berarti pengguna memilih transaksi di kurun waktu tertentu</w:t>
      </w:r>
      <w:r w:rsidR="008E4360">
        <w:t xml:space="preserve"> atau/dan dari wallet tertentu</w:t>
      </w:r>
      <w:r w:rsidR="001E1D8D">
        <w:t>.</w:t>
      </w:r>
    </w:p>
    <w:p w14:paraId="65B1A91D" w14:textId="3CDD6C56" w:rsidR="00595698" w:rsidRDefault="00D86EBE" w:rsidP="00677975">
      <w:r>
        <w:lastRenderedPageBreak/>
        <w:t xml:space="preserve">Baris 2 hingga baris 11 merupakan </w:t>
      </w:r>
      <w:r w:rsidR="00D862E1">
        <w:t>penyaringan data</w:t>
      </w:r>
      <w:r>
        <w:t xml:space="preserve"> yang akan ditampilkan</w:t>
      </w:r>
      <w:r w:rsidR="00D862E1">
        <w:t xml:space="preserve"> berdasarkan wallet yang dipilih</w:t>
      </w:r>
      <w:r>
        <w:t>. Lalu setelah itu</w:t>
      </w:r>
      <w:r w:rsidR="0077655D">
        <w:t xml:space="preserve"> di baris 22</w:t>
      </w:r>
      <w:r>
        <w:t xml:space="preserve"> akan dilihat index yang dipilih oleh </w:t>
      </w:r>
      <w:r w:rsidR="001E1D8D">
        <w:t xml:space="preserve"> </w:t>
      </w:r>
      <w:r>
        <w:t xml:space="preserve">pengguna, bila indexnya adalah 0 atau keseluruhan maka akan lanjut ke baris </w:t>
      </w:r>
      <w:r w:rsidR="00D421E8">
        <w:t>23</w:t>
      </w:r>
      <w:r>
        <w:t xml:space="preserve"> sementara bila tidak maka akan dipindah ke baris </w:t>
      </w:r>
      <w:r w:rsidR="00D421E8">
        <w:t>32</w:t>
      </w:r>
      <w:r>
        <w:t>.</w:t>
      </w:r>
      <w:r w:rsidR="00D22BC1">
        <w:t xml:space="preserve"> Kode di baris </w:t>
      </w:r>
      <w:r w:rsidR="00DD5E60">
        <w:t>23</w:t>
      </w:r>
      <w:r w:rsidR="00D22BC1">
        <w:t xml:space="preserve"> sampai </w:t>
      </w:r>
      <w:r w:rsidR="00DD5E60">
        <w:t>3</w:t>
      </w:r>
      <w:r w:rsidR="00D22BC1">
        <w:t xml:space="preserve">0 melihat semua transaksi yang ada, dilihat dengan kategori yang ada, membandingkan kategori setiap transaksi dan memasukkan ke arraylist </w:t>
      </w:r>
      <w:r w:rsidR="00282CE5">
        <w:t>jumlah yang sesuai.</w:t>
      </w:r>
      <w:r w:rsidR="005B7B27">
        <w:t xml:space="preserve"> Baris </w:t>
      </w:r>
      <w:r w:rsidR="00481D44">
        <w:t>3</w:t>
      </w:r>
      <w:r w:rsidR="005B7B27">
        <w:t xml:space="preserve">2 hingga </w:t>
      </w:r>
      <w:r w:rsidR="00481D44">
        <w:t>4</w:t>
      </w:r>
      <w:r w:rsidR="005B7B27">
        <w:t>2 juga sama, tetapi dengan pengecekan tambahan waktu transaksi.</w:t>
      </w:r>
    </w:p>
    <w:p w14:paraId="7F1F8C70" w14:textId="556FF8A6" w:rsidR="0008044D" w:rsidRDefault="00267647" w:rsidP="006B13B6">
      <w:r>
        <w:t xml:space="preserve">Selanjutnya baris </w:t>
      </w:r>
      <w:r w:rsidR="004C0D2F">
        <w:t>5</w:t>
      </w:r>
      <w:r w:rsidR="00083FB2">
        <w:t xml:space="preserve">2 </w:t>
      </w:r>
      <w:r>
        <w:t xml:space="preserve">hingga </w:t>
      </w:r>
      <w:r w:rsidR="004C0D2F">
        <w:t>5</w:t>
      </w:r>
      <w:r w:rsidR="00083FB2">
        <w:t>5</w:t>
      </w:r>
      <w:r>
        <w:t xml:space="preserve"> menyiapkan daftar semua </w:t>
      </w:r>
      <w:r w:rsidR="00083FB2">
        <w:t xml:space="preserve">pengeluaran </w:t>
      </w:r>
      <w:r>
        <w:t xml:space="preserve">sementara baris </w:t>
      </w:r>
      <w:r w:rsidR="004C0D2F">
        <w:t>5</w:t>
      </w:r>
      <w:r w:rsidR="00083FB2">
        <w:t>7</w:t>
      </w:r>
      <w:r>
        <w:t xml:space="preserve"> hingga</w:t>
      </w:r>
      <w:r w:rsidR="00CA19B3">
        <w:t xml:space="preserve"> </w:t>
      </w:r>
      <w:r w:rsidR="004C0D2F">
        <w:t>5</w:t>
      </w:r>
      <w:r w:rsidR="00083FB2">
        <w:t>9</w:t>
      </w:r>
      <w:r w:rsidR="00CA19B3">
        <w:t xml:space="preserve"> menyiapkan semua </w:t>
      </w:r>
      <w:r w:rsidR="00083FB2">
        <w:t>pemasukan</w:t>
      </w:r>
      <w:r w:rsidR="00CA19B3">
        <w:t>.</w:t>
      </w:r>
      <w:r w:rsidR="00CB0EC1">
        <w:t xml:space="preserve"> Setelah itu baris </w:t>
      </w:r>
      <w:r w:rsidR="004C2D8C">
        <w:t>52</w:t>
      </w:r>
      <w:r w:rsidR="00CB0EC1">
        <w:t xml:space="preserve"> hingga </w:t>
      </w:r>
      <w:r w:rsidR="004C2D8C">
        <w:t>62</w:t>
      </w:r>
      <w:r w:rsidR="00CB0EC1">
        <w:t xml:space="preserve"> melihat semua arraylist jumlah dan kategorinya lalu membuat entri data untuk bisa ditampilkan di piechart dan sekalian menyiapkan warna dari tampilannya.</w:t>
      </w:r>
      <w:r w:rsidR="009D2D83">
        <w:t xml:space="preserve">Lalu terakhir di baris 53 hingga 60 menunjukkan jumlah untung atau rugi dari semua transaksi sementara baris </w:t>
      </w:r>
      <w:r w:rsidR="006A142A">
        <w:t>73</w:t>
      </w:r>
      <w:r w:rsidR="009D2D83">
        <w:t xml:space="preserve"> – </w:t>
      </w:r>
      <w:r w:rsidR="006A142A">
        <w:t>92</w:t>
      </w:r>
      <w:r w:rsidR="009D2D83">
        <w:t xml:space="preserve"> menyiapkan tampilan untuk piechart.</w:t>
      </w:r>
    </w:p>
    <w:p w14:paraId="36AA4F64" w14:textId="77777777" w:rsidR="00F068C4" w:rsidRPr="0051515E" w:rsidRDefault="00F068C4" w:rsidP="006B13B6"/>
    <w:p w14:paraId="7C313E58" w14:textId="55E60F85" w:rsidR="0008044D" w:rsidRDefault="0008044D" w:rsidP="0008044D">
      <w:pPr>
        <w:pStyle w:val="STTSSegmenProgram"/>
      </w:pPr>
      <w:r>
        <w:t xml:space="preserve">Segmen Program 4.3 </w:t>
      </w:r>
      <w:r w:rsidR="009E46DA">
        <w:t>Program utama membuat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6FC40B04" w14:textId="3454A50C" w:rsidR="00243A6F" w:rsidRPr="00D967C4" w:rsidRDefault="009D2703" w:rsidP="00D967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r w:rsidR="00D967C4">
        <w:rPr>
          <w:rFonts w:ascii="Courier New" w:eastAsia="Times New Roman" w:hAnsi="Courier New" w:cs="Courier New"/>
          <w:sz w:val="20"/>
          <w:szCs w:val="20"/>
          <w:lang w:val="en-ID" w:eastAsia="en-ID"/>
        </w:rPr>
        <w:t>,</w:t>
      </w:r>
      <w:r w:rsidR="00D967C4" w:rsidRPr="00D967C4">
        <w:rPr>
          <w:rFonts w:ascii="Courier New" w:eastAsia="Times New Roman" w:hAnsi="Courier New" w:cs="Courier New"/>
          <w:sz w:val="20"/>
          <w:szCs w:val="20"/>
          <w:lang w:val="en-ID" w:eastAsia="en-ID"/>
        </w:rPr>
        <w:t xml:space="preserve"> </w:t>
      </w:r>
      <w:r w:rsidR="00D967C4">
        <w:rPr>
          <w:rFonts w:ascii="Courier New" w:eastAsia="Times New Roman" w:hAnsi="Courier New" w:cs="Courier New"/>
          <w:sz w:val="20"/>
          <w:szCs w:val="20"/>
          <w:lang w:val="en-ID" w:eastAsia="en-ID"/>
        </w:rPr>
        <w:t>filtered</w:t>
      </w:r>
      <w:r w:rsidR="00D967C4" w:rsidRPr="00083E4F">
        <w:rPr>
          <w:rFonts w:ascii="Courier New" w:eastAsia="Times New Roman" w:hAnsi="Courier New" w:cs="Courier New"/>
          <w:sz w:val="20"/>
          <w:szCs w:val="20"/>
          <w:lang w:val="en-ID" w:eastAsia="en-ID"/>
        </w:rPr>
        <w:t>trans</w:t>
      </w:r>
      <w:r w:rsidRPr="00083E4F">
        <w:rPr>
          <w:rFonts w:ascii="Courier New" w:eastAsia="Times New Roman" w:hAnsi="Courier New" w:cs="Courier New"/>
          <w:sz w:val="20"/>
          <w:szCs w:val="20"/>
          <w:lang w:val="en-ID" w:eastAsia="en-ID"/>
        </w:rPr>
        <w:t>;</w:t>
      </w:r>
    </w:p>
    <w:p w14:paraId="53213563" w14:textId="090A6B5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58C70E14"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int currmonth</w:t>
      </w:r>
      <w:r w:rsidR="00956D10">
        <w:rPr>
          <w:rFonts w:ascii="Courier New" w:eastAsia="Times New Roman" w:hAnsi="Courier New" w:cs="Courier New"/>
          <w:sz w:val="20"/>
          <w:szCs w:val="20"/>
          <w:lang w:val="en-ID" w:eastAsia="en-ID"/>
        </w:rPr>
        <w:t>,pilihanwallet,pilihantime</w:t>
      </w:r>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public void onViewCreated(@NonNull View view, @Nullable Bundle savedInstanceState)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super.onViewCreated(view, savedInstanceState);</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GetTransactionAndCategories(getContext(),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postExecute(List&lt;Category&gt; c, List&lt;TransactionWithRelation&gt;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ArrayList&lt;&gt;();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cats.addAll(c);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ArrayList&lt;&gt;();</w:t>
      </w:r>
    </w:p>
    <w:p w14:paraId="61271779" w14:textId="6B4F5165"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trans.addAll(t);</w:t>
      </w:r>
    </w:p>
    <w:p w14:paraId="64D2FA30" w14:textId="5A3FC967"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wallets = new ArrayList&lt;&gt;();</w:t>
      </w:r>
    </w:p>
    <w:p w14:paraId="0CD4F7A8" w14:textId="54584E2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 wtemp = new Wallet("Seluruh Wallet",0);</w:t>
      </w:r>
    </w:p>
    <w:p w14:paraId="612D90F1" w14:textId="2FBA25CD"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wtemp.setWallet_id(-1);</w:t>
      </w:r>
    </w:p>
    <w:p w14:paraId="2C1E4E23" w14:textId="734A6325"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wallets.add(wtemp);</w:t>
      </w:r>
    </w:p>
    <w:p w14:paraId="21A84D5D" w14:textId="07CA7C81"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wallets.addAll(w);</w:t>
      </w:r>
    </w:p>
    <w:p w14:paraId="50ACA88C" w14:textId="7E17104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lastRenderedPageBreak/>
        <w:t xml:space="preserve">      ArrayAdapter&lt;Wallet&gt; spinnerArrayAdapter = new ArrayAdapter&lt;Wallet&gt;(getContext(), android.R.layout.simple_spinner_item,wallets);</w:t>
      </w:r>
    </w:p>
    <w:p w14:paraId="0ACAF2CE" w14:textId="145C152F"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r w:rsidR="006B6D8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spinnerArrayAdapter.setDropDownViewResource(</w:t>
      </w:r>
      <w:r w:rsidR="009847A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android.R.layout.simple_spinner_dropdown_item);</w:t>
      </w:r>
    </w:p>
    <w:p w14:paraId="5CF28780" w14:textId="2BA56C97" w:rsidR="00FA6DEE" w:rsidRPr="00083E4F"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binding.spnPilihwallet.setAdapter(</w:t>
      </w:r>
      <w:r w:rsidR="009847A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spinnerArrayAdapter);</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ArrayList&lt;&gt;();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ArrayList&lt;&gt;();</w:t>
      </w:r>
    </w:p>
    <w:p w14:paraId="4FA88D79" w14:textId="2AC8C25F"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setdata(0</w:t>
      </w:r>
      <w:r w:rsidR="002866E0">
        <w:rPr>
          <w:rFonts w:ascii="Courier New" w:eastAsia="Times New Roman" w:hAnsi="Courier New" w:cs="Courier New"/>
          <w:sz w:val="20"/>
          <w:szCs w:val="20"/>
          <w:lang w:val="en-ID" w:eastAsia="en-ID"/>
        </w:rPr>
        <w:t>,0</w:t>
      </w:r>
      <w:r w:rsidRPr="00083E4F">
        <w:rPr>
          <w:rFonts w:ascii="Courier New" w:eastAsia="Times New Roman" w:hAnsi="Courier New" w:cs="Courier New"/>
          <w:sz w:val="20"/>
          <w:szCs w:val="20"/>
          <w:lang w:val="en-ID" w:eastAsia="en-ID"/>
        </w:rPr>
        <w:t>);</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binding.spnPilihrentang. setOnItemSelectedListener(new AdapterView.OnItemSelectedListener()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578B18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0E3F4181" w14:textId="028498FD" w:rsidR="00D31427" w:rsidRPr="00083E4F" w:rsidRDefault="00D31427"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Pilihan</w:t>
      </w:r>
      <w:r w:rsidR="00BA1E5F">
        <w:rPr>
          <w:rFonts w:ascii="Courier New" w:eastAsia="Times New Roman" w:hAnsi="Courier New" w:cs="Courier New"/>
          <w:sz w:val="20"/>
          <w:szCs w:val="20"/>
          <w:lang w:val="en-ID" w:eastAsia="en-ID"/>
        </w:rPr>
        <w:t>time</w:t>
      </w:r>
      <w:r>
        <w:rPr>
          <w:rFonts w:ascii="Courier New" w:eastAsia="Times New Roman" w:hAnsi="Courier New" w:cs="Courier New"/>
          <w:sz w:val="20"/>
          <w:szCs w:val="20"/>
          <w:lang w:val="en-ID" w:eastAsia="en-ID"/>
        </w:rPr>
        <w:t xml:space="preserve"> = i;</w:t>
      </w:r>
    </w:p>
    <w:p w14:paraId="4208B395" w14:textId="786487DD"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w:t>
      </w:r>
      <w:r w:rsidR="00551F79">
        <w:rPr>
          <w:rFonts w:ascii="Courier New" w:eastAsia="Times New Roman" w:hAnsi="Courier New" w:cs="Courier New"/>
          <w:sz w:val="20"/>
          <w:szCs w:val="20"/>
          <w:lang w:val="en-ID" w:eastAsia="en-ID"/>
        </w:rPr>
        <w:t>I,pilihanwallet</w:t>
      </w:r>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3FEFB44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B474412" w14:textId="363572DE"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83E4F">
        <w:rPr>
          <w:rFonts w:ascii="Courier New" w:eastAsia="Times New Roman" w:hAnsi="Courier New" w:cs="Courier New"/>
          <w:sz w:val="20"/>
          <w:szCs w:val="20"/>
          <w:lang w:val="en-ID" w:eastAsia="en-ID"/>
        </w:rPr>
        <w:t>binding.spnPilih</w:t>
      </w:r>
      <w:r w:rsidR="00356388">
        <w:rPr>
          <w:rFonts w:ascii="Courier New" w:eastAsia="Times New Roman" w:hAnsi="Courier New" w:cs="Courier New"/>
          <w:sz w:val="20"/>
          <w:szCs w:val="20"/>
          <w:lang w:val="en-ID" w:eastAsia="en-ID"/>
        </w:rPr>
        <w:t>wallet</w:t>
      </w:r>
      <w:r w:rsidRPr="00083E4F">
        <w:rPr>
          <w:rFonts w:ascii="Courier New" w:eastAsia="Times New Roman" w:hAnsi="Courier New" w:cs="Courier New"/>
          <w:sz w:val="20"/>
          <w:szCs w:val="20"/>
          <w:lang w:val="en-ID" w:eastAsia="en-ID"/>
        </w:rPr>
        <w:t>. setOnItemSelectedListener(new AdapterView.OnItemSelectedListener() {</w:t>
      </w:r>
    </w:p>
    <w:p w14:paraId="080B54C3"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35BF77BC" w14:textId="77777777" w:rsidR="007B70A8"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0D61384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Pilihanwallet = i;</w:t>
      </w:r>
    </w:p>
    <w:p w14:paraId="65B97CA5" w14:textId="38336B39"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w:t>
      </w:r>
      <w:r w:rsidR="005146E7">
        <w:rPr>
          <w:rFonts w:ascii="Courier New" w:eastAsia="Times New Roman" w:hAnsi="Courier New" w:cs="Courier New"/>
          <w:sz w:val="20"/>
          <w:szCs w:val="20"/>
          <w:lang w:val="en-ID" w:eastAsia="en-ID"/>
        </w:rPr>
        <w:t>pilihantime</w:t>
      </w:r>
      <w:r>
        <w:rPr>
          <w:rFonts w:ascii="Courier New" w:eastAsia="Times New Roman" w:hAnsi="Courier New" w:cs="Courier New"/>
          <w:sz w:val="20"/>
          <w:szCs w:val="20"/>
          <w:lang w:val="en-ID" w:eastAsia="en-ID"/>
        </w:rPr>
        <w:t>,</w:t>
      </w:r>
      <w:r w:rsidR="005146E7">
        <w:rPr>
          <w:rFonts w:ascii="Courier New" w:eastAsia="Times New Roman" w:hAnsi="Courier New" w:cs="Courier New"/>
          <w:sz w:val="20"/>
          <w:szCs w:val="20"/>
          <w:lang w:val="en-ID" w:eastAsia="en-ID"/>
        </w:rPr>
        <w:t>i</w:t>
      </w:r>
      <w:r w:rsidRPr="00083E4F">
        <w:rPr>
          <w:rFonts w:ascii="Courier New" w:eastAsia="Times New Roman" w:hAnsi="Courier New" w:cs="Courier New"/>
          <w:sz w:val="20"/>
          <w:szCs w:val="20"/>
          <w:lang w:val="en-ID" w:eastAsia="en-ID"/>
        </w:rPr>
        <w:t>);</w:t>
      </w:r>
    </w:p>
    <w:p w14:paraId="17EFB94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2A2E15B"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1DAC4BB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75E21F7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9E32D21" w14:textId="1C48663D" w:rsidR="007B70A8" w:rsidRPr="001C5140" w:rsidRDefault="007B70A8" w:rsidP="001C514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("MM", new Date()));</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r w:rsidRPr="00582AD6">
        <w:rPr>
          <w:b w:val="0"/>
          <w:bCs/>
          <w:sz w:val="24"/>
          <w:szCs w:val="21"/>
        </w:rPr>
        <w:t>Kemudian terdapat program utama yang menggunakan class GetCategoryAndTransaction dan method setdata. Pada baris pertama hingga baris ke-6 memuat seluruh variabel yang digunakan dalam satu fragment secara keseluruhan. Baris ke-7 hingga baris yang terakhir merupakan method override onViewCreated untuk sebuah fragment dalam sebuah project Android Studio. Method ini mutlak dijalankan seriap kali fragment ini ditampilkan pada layar aplikasi.</w:t>
      </w:r>
    </w:p>
    <w:p w14:paraId="68436884" w14:textId="46046A65" w:rsidR="00672036" w:rsidRDefault="00582AD6" w:rsidP="00582AD6">
      <w:pPr>
        <w:pStyle w:val="STTSJudulSubBab"/>
        <w:ind w:firstLine="720"/>
        <w:rPr>
          <w:b w:val="0"/>
          <w:bCs/>
          <w:sz w:val="24"/>
          <w:szCs w:val="21"/>
        </w:rPr>
      </w:pPr>
      <w:r w:rsidRPr="00582AD6">
        <w:rPr>
          <w:b w:val="0"/>
          <w:bCs/>
          <w:sz w:val="24"/>
          <w:szCs w:val="21"/>
        </w:rPr>
        <w:lastRenderedPageBreak/>
        <w:t>Dalam method onViewCreated terdapat dua bagian utama. Bagian pertama adalah baris ke-10 hingga baris ke-</w:t>
      </w:r>
      <w:r w:rsidR="001C5140">
        <w:rPr>
          <w:b w:val="0"/>
          <w:bCs/>
          <w:sz w:val="24"/>
          <w:szCs w:val="21"/>
        </w:rPr>
        <w:t>49</w:t>
      </w:r>
      <w:r w:rsidRPr="00582AD6">
        <w:rPr>
          <w:b w:val="0"/>
          <w:bCs/>
          <w:sz w:val="24"/>
          <w:szCs w:val="21"/>
        </w:rPr>
        <w:t xml:space="preserve"> yang berisi pemanggilan class GetCategoryAndTransaction. Class tersebut memiliki interface method bernama "postExecute" yang dipanggil di baris ke-12 hingga baris ke-</w:t>
      </w:r>
      <w:r w:rsidR="00672036">
        <w:rPr>
          <w:b w:val="0"/>
          <w:bCs/>
          <w:sz w:val="24"/>
          <w:szCs w:val="21"/>
        </w:rPr>
        <w:t>48</w:t>
      </w:r>
      <w:r w:rsidRPr="00582AD6">
        <w:rPr>
          <w:b w:val="0"/>
          <w:bCs/>
          <w:sz w:val="24"/>
          <w:szCs w:val="21"/>
        </w:rPr>
        <w:t>. Pada baris ke-13 hingga baris ke-16 dilakukan pengambilan data category dan transaction dari database lokal.</w:t>
      </w:r>
      <w:r w:rsidR="00672036">
        <w:rPr>
          <w:b w:val="0"/>
          <w:bCs/>
          <w:sz w:val="24"/>
          <w:szCs w:val="21"/>
        </w:rPr>
        <w:t xml:space="preserve"> Dilanjutkan dengan baris 17 hingga 21 mempersiapkan arraylist dompet yang akan ditampilkan de</w:t>
      </w:r>
      <w:r w:rsidR="007A237C">
        <w:rPr>
          <w:b w:val="0"/>
          <w:bCs/>
          <w:sz w:val="24"/>
          <w:szCs w:val="21"/>
        </w:rPr>
        <w:t>n</w:t>
      </w:r>
      <w:r w:rsidR="00672036">
        <w:rPr>
          <w:b w:val="0"/>
          <w:bCs/>
          <w:sz w:val="24"/>
          <w:szCs w:val="21"/>
        </w:rPr>
        <w:t xml:space="preserve">gan tambahan </w:t>
      </w:r>
      <w:r w:rsidR="007A237C">
        <w:rPr>
          <w:b w:val="0"/>
          <w:bCs/>
          <w:sz w:val="24"/>
          <w:szCs w:val="21"/>
        </w:rPr>
        <w:t>wallet Bernama “Seluruh Wallet” yang menunjukkan bila pengguna ingin melihat report penuhnya</w:t>
      </w:r>
      <w:r w:rsidR="00672036">
        <w:rPr>
          <w:b w:val="0"/>
          <w:bCs/>
          <w:sz w:val="24"/>
          <w:szCs w:val="21"/>
        </w:rPr>
        <w:t xml:space="preserve">, </w:t>
      </w:r>
    </w:p>
    <w:p w14:paraId="54250114" w14:textId="6165899D" w:rsidR="00C177E0" w:rsidRDefault="00582AD6" w:rsidP="00582AD6">
      <w:pPr>
        <w:pStyle w:val="STTSJudulSubBab"/>
        <w:ind w:firstLine="720"/>
        <w:rPr>
          <w:b w:val="0"/>
          <w:bCs/>
          <w:sz w:val="24"/>
          <w:szCs w:val="21"/>
        </w:rPr>
      </w:pPr>
      <w:r w:rsidRPr="00582AD6">
        <w:rPr>
          <w:b w:val="0"/>
          <w:bCs/>
          <w:sz w:val="24"/>
          <w:szCs w:val="21"/>
        </w:rPr>
        <w:t xml:space="preserve"> Baris ke-</w:t>
      </w:r>
      <w:r w:rsidR="005169A9">
        <w:rPr>
          <w:b w:val="0"/>
          <w:bCs/>
          <w:sz w:val="24"/>
          <w:szCs w:val="21"/>
        </w:rPr>
        <w:t>2</w:t>
      </w:r>
      <w:r w:rsidR="002866E0">
        <w:rPr>
          <w:b w:val="0"/>
          <w:bCs/>
          <w:sz w:val="24"/>
          <w:szCs w:val="21"/>
        </w:rPr>
        <w:t>5</w:t>
      </w:r>
      <w:r w:rsidRPr="00582AD6">
        <w:rPr>
          <w:b w:val="0"/>
          <w:bCs/>
          <w:sz w:val="24"/>
          <w:szCs w:val="21"/>
        </w:rPr>
        <w:t xml:space="preserve"> dan ke-</w:t>
      </w:r>
      <w:r w:rsidR="002866E0">
        <w:rPr>
          <w:b w:val="0"/>
          <w:bCs/>
          <w:sz w:val="24"/>
          <w:szCs w:val="21"/>
        </w:rPr>
        <w:t>26</w:t>
      </w:r>
      <w:r w:rsidRPr="00582AD6">
        <w:rPr>
          <w:b w:val="0"/>
          <w:bCs/>
          <w:sz w:val="24"/>
          <w:szCs w:val="21"/>
        </w:rPr>
        <w:t xml:space="preserve"> membuat instance arraylist baru. Baris ke-</w:t>
      </w:r>
      <w:r w:rsidR="002866E0">
        <w:rPr>
          <w:b w:val="0"/>
          <w:bCs/>
          <w:sz w:val="24"/>
          <w:szCs w:val="21"/>
        </w:rPr>
        <w:t>27</w:t>
      </w:r>
      <w:r w:rsidRPr="00582AD6">
        <w:rPr>
          <w:b w:val="0"/>
          <w:bCs/>
          <w:sz w:val="24"/>
          <w:szCs w:val="21"/>
        </w:rPr>
        <w:t xml:space="preserve"> memanggil method setdata dengan parameter 0 yang berarti menampilkan seluruh transaksi. Baris ke-</w:t>
      </w:r>
      <w:r w:rsidR="002866E0">
        <w:rPr>
          <w:b w:val="0"/>
          <w:bCs/>
          <w:sz w:val="24"/>
          <w:szCs w:val="21"/>
        </w:rPr>
        <w:t>30</w:t>
      </w:r>
      <w:r w:rsidRPr="00582AD6">
        <w:rPr>
          <w:b w:val="0"/>
          <w:bCs/>
          <w:sz w:val="24"/>
          <w:szCs w:val="21"/>
        </w:rPr>
        <w:t xml:space="preserve"> hingga ke-</w:t>
      </w:r>
      <w:r w:rsidR="002866E0">
        <w:rPr>
          <w:b w:val="0"/>
          <w:bCs/>
          <w:sz w:val="24"/>
          <w:szCs w:val="21"/>
        </w:rPr>
        <w:t>37</w:t>
      </w:r>
      <w:r w:rsidRPr="00582AD6">
        <w:rPr>
          <w:b w:val="0"/>
          <w:bCs/>
          <w:sz w:val="24"/>
          <w:szCs w:val="21"/>
        </w:rPr>
        <w:t xml:space="preserve"> adalah method yang membuat sebuah spinner pada interface melakukan perubahan rentang waktu pada data yang ditampilkan dalam report. Dapat terlihat bahwa method setdata dipanggil setiap item dari spinner dipilih, yaitu pada baris ke-</w:t>
      </w:r>
      <w:r w:rsidR="002866E0">
        <w:rPr>
          <w:b w:val="0"/>
          <w:bCs/>
          <w:sz w:val="24"/>
          <w:szCs w:val="21"/>
        </w:rPr>
        <w:t>30</w:t>
      </w:r>
      <w:r w:rsidRPr="00582AD6">
        <w:rPr>
          <w:b w:val="0"/>
          <w:bCs/>
          <w:sz w:val="24"/>
          <w:szCs w:val="21"/>
        </w:rPr>
        <w:t xml:space="preserve"> hingga ke-</w:t>
      </w:r>
      <w:r w:rsidR="002866E0">
        <w:rPr>
          <w:b w:val="0"/>
          <w:bCs/>
          <w:sz w:val="24"/>
          <w:szCs w:val="21"/>
        </w:rPr>
        <w:t>33</w:t>
      </w:r>
      <w:r w:rsidR="00F02611">
        <w:rPr>
          <w:b w:val="0"/>
          <w:bCs/>
          <w:sz w:val="24"/>
          <w:szCs w:val="21"/>
        </w:rPr>
        <w:t>, hal yang seupa juga terjadi di baris ke-38 hingga ke-49 dimana daripada memilih rentang waktu, yang dipilih adalah wallet-nya</w:t>
      </w:r>
      <w:r w:rsidRPr="00582AD6">
        <w:rPr>
          <w:b w:val="0"/>
          <w:bCs/>
          <w:sz w:val="24"/>
          <w:szCs w:val="21"/>
        </w:rPr>
        <w:t>.</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Program Penyedia Data Transaksi Home</w:t>
      </w:r>
    </w:p>
    <w:p w14:paraId="6B830A9A" w14:textId="5AF793FE" w:rsidR="009056EF" w:rsidRDefault="00B52141" w:rsidP="00B52141">
      <w:pPr>
        <w:pStyle w:val="STTSJudulSubBab"/>
        <w:ind w:firstLine="720"/>
        <w:rPr>
          <w:b w:val="0"/>
          <w:bCs/>
          <w:sz w:val="24"/>
          <w:szCs w:val="21"/>
        </w:rPr>
      </w:pPr>
      <w:r>
        <w:rPr>
          <w:b w:val="0"/>
          <w:bCs/>
          <w:sz w:val="24"/>
          <w:szCs w:val="21"/>
        </w:rPr>
        <w:t xml:space="preserve">OurMoney menampilkan data pada home dengan mengambil data beserta relasinya dari database lokal. Kemudian data-data tersebut diolah </w:t>
      </w:r>
      <w:r w:rsidR="009056EF">
        <w:rPr>
          <w:b w:val="0"/>
          <w:bCs/>
          <w:sz w:val="24"/>
          <w:szCs w:val="21"/>
        </w:rPr>
        <w:t>agar dapat ditampilkan dan dimengerti dengan mudah oleh pengguna.</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r w:rsidRPr="00F80EFC">
        <w:rPr>
          <w:sz w:val="24"/>
          <w:szCs w:val="21"/>
        </w:rPr>
        <w:t xml:space="preserve">Segmen program 4.4 </w:t>
      </w:r>
      <w:r w:rsidR="00F80EFC">
        <w:rPr>
          <w:sz w:val="24"/>
          <w:szCs w:val="21"/>
        </w:rPr>
        <w:t xml:space="preserve"> Class GetTransactionAsync</w:t>
      </w:r>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public class getTransactionAsync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private final WeakReference&lt;Context&gt; weakContext;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WeakReference&lt;getTransactionCallback&gt; weakCallback;</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List&lt;TransactionWithRelation&gt; transactionList;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getTransactionAsync(Context context, getTransactionCallback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this.weakContext = new WeakReference&lt;&gt;(context);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this.weakCallback = new WeakReference&lt;&gt;(callback);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 executorService = Executors.newSingleThreadExecutor();</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handler = new Handler(Looper.getMainLooper());</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weakCallback.get().preExecute();</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executorService.execute(()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context = weakContext.get();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AppDatabase appDatabase = AppDatabase.getAppDatabase(context);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transactionList = appDatabase.appDao().getAllTransactions();</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handler.post(()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weakCallback.get().postExecute(transactionList);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getTransactionCallback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preExecute();</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postExecute(List&lt;TransactionWithRelation&gt; transactionList);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71B1C29F" w:rsidR="00ED7DFB" w:rsidRDefault="009737F8" w:rsidP="00AA1222">
      <w:pPr>
        <w:pStyle w:val="STTSJudulSubBab"/>
        <w:ind w:firstLine="720"/>
        <w:rPr>
          <w:b w:val="0"/>
          <w:bCs/>
          <w:sz w:val="24"/>
          <w:szCs w:val="21"/>
        </w:rPr>
      </w:pPr>
      <w:r>
        <w:rPr>
          <w:b w:val="0"/>
          <w:bCs/>
          <w:sz w:val="24"/>
          <w:szCs w:val="21"/>
        </w:rPr>
        <w:t xml:space="preserve">Potongan program diatas merupakan sebuah class asynchronous yang berguna untuk mengambil dan mengembalikan data dari database lokal. Data yang dikembalikan kemudian akan diproses pada </w:t>
      </w:r>
      <w:r w:rsidR="00ED7DFB">
        <w:rPr>
          <w:b w:val="0"/>
          <w:bCs/>
          <w:sz w:val="24"/>
          <w:szCs w:val="21"/>
        </w:rPr>
        <w:t>potongan program 4.5 yang berisi procedure SetupRV().</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r w:rsidRPr="00ED7DFB">
        <w:rPr>
          <w:sz w:val="24"/>
          <w:szCs w:val="21"/>
        </w:rPr>
        <w:t xml:space="preserve">Segmen program 4.5 </w:t>
      </w:r>
      <w:r w:rsidR="00C64C1A">
        <w:rPr>
          <w:sz w:val="24"/>
          <w:szCs w:val="21"/>
        </w:rPr>
        <w:t>P</w:t>
      </w:r>
      <w:r w:rsidR="00ED7DFB" w:rsidRPr="00ED7DFB">
        <w:rPr>
          <w:sz w:val="24"/>
          <w:szCs w:val="21"/>
        </w:rPr>
        <w:t>rocedure SetupRV</w:t>
      </w:r>
      <w:r w:rsidR="00ED7DFB">
        <w:rPr>
          <w:sz w:val="24"/>
          <w:szCs w:val="21"/>
        </w:rPr>
        <w:t xml:space="preserve"> untuk menampilkan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binding.rvHome.setLayoutManager(new LinearLayoutManager(getContext()));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binding.rvHome.setHasFixedSize(true);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transactions.addAll(transactionList);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int totalIncome=0, totalExpense=0;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i&lt;transactions.size();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(transactions.get(i).category.isPengeluaran()){</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totalExpense += transactions.get(i).transaction.getTransaction_amount();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totalIncome += transactions.get(i).transaction.getTransaction_amount();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displayIncome = String.format("%,.0f", Float.parseFloat(totalIncome+""));</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displayExpense = String.format("%,.0f", Float.parseFloat(totalExpense+""));</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binding.lblIncome.setText("Rp " + displayIncome);</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binding.lblExpense.setText("Rp " + displayExpense);</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 = new TransactionAdapter(transactions);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adapter.setOnItemClickCallback(new TransactionAdapter.OnItemClickCallback()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lastRenderedPageBreak/>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public void onItemClicked(TransactionWithRelation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Intent moveData = new Intent(getActivity(), DetailActivity.class);</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moveData.putExtra("transaction",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resultLauncher.launch(moveData);</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binding.rvHome.setAdapter(adapter);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r>
        <w:rPr>
          <w:b w:val="0"/>
          <w:bCs/>
          <w:sz w:val="24"/>
          <w:szCs w:val="21"/>
        </w:rPr>
        <w:t xml:space="preserve">Potongan program diatas berguna untuk mengolah data yang dikembalikan oleh potongan program 4.4. pada baris ke 4, data yang dikembalikan dalam bentuk List dimasukkan kedalam ArrayList agar dapat diproses oleh adapter pada baris 20-29. Pada baris </w:t>
      </w:r>
      <w:r w:rsidR="004C3432">
        <w:rPr>
          <w:b w:val="0"/>
          <w:bCs/>
          <w:sz w:val="24"/>
          <w:szCs w:val="21"/>
        </w:rPr>
        <w:t>6-14 dihitung total pemasukan dan pengeluaran dari data transaksi agar dapat ditampilkan pada overview halaman home. Lalu pada 15-16 data tersebut diformat desimalnya agar lebih mudah dibaca dan kemudian pada baris 17-18 nilai yang tadi sudah diformat dimasukkan kedalam TextView untuk ditampilkan pada halaman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Program Ekspor dan Impor Data</w:t>
      </w:r>
    </w:p>
    <w:p w14:paraId="4221F5C9" w14:textId="4B8E07CB" w:rsidR="00C177E0" w:rsidRDefault="00C177E0" w:rsidP="00AA1222">
      <w:r>
        <w:t xml:space="preserve">OurMoney </w:t>
      </w:r>
      <w:r w:rsidR="008753B3">
        <w:t>memiliki fitu</w:t>
      </w:r>
      <w:r w:rsidR="00FE107E">
        <w:t>r</w:t>
      </w:r>
      <w:r w:rsidR="008753B3">
        <w:t xml:space="preserve"> ekspor dan impor data yang berguna agar pengguna tidak kehilangan kemajuan</w:t>
      </w:r>
      <w:r w:rsidR="0000150F">
        <w:t xml:space="preserve"> menabung mereka. Eskspor berguna untuk membuat file dari seluruh data yang dimiliki sementara Impor berguna untuk </w:t>
      </w:r>
      <w:r w:rsidR="00F34BE9">
        <w:t>membaca file yang tersedia.</w:t>
      </w:r>
      <w:r w:rsidR="00173A58">
        <w:t xml:space="preserve"> Bila ingin melanjukan kemajuan pengguna di perangkat lain bisa diambil file di lokasi yang tercetak dan memindahkannya ke perangkat lain.</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r w:rsidRPr="000C4B30">
        <w:rPr>
          <w:sz w:val="24"/>
          <w:szCs w:val="24"/>
        </w:rPr>
        <w:t>Segmen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r w:rsidR="000C4B30">
        <w:rPr>
          <w:sz w:val="24"/>
          <w:szCs w:val="24"/>
        </w:rPr>
        <w:t>doWriteSerialize</w:t>
      </w:r>
      <w:r w:rsidR="000C4B30" w:rsidRPr="000C4B30">
        <w:rPr>
          <w:sz w:val="24"/>
          <w:szCs w:val="24"/>
        </w:rPr>
        <w:t xml:space="preserve"> untuk </w:t>
      </w:r>
      <w:r w:rsidR="000C4B30">
        <w:rPr>
          <w:sz w:val="24"/>
          <w:szCs w:val="24"/>
        </w:rPr>
        <w:t>membuat save file</w:t>
      </w:r>
    </w:p>
    <w:p w14:paraId="17D223E2" w14:textId="77777777" w:rsidR="000C4B30" w:rsidRDefault="000C4B30" w:rsidP="000C4B30">
      <w:pPr>
        <w:pStyle w:val="STTSSegmenProgramContent"/>
      </w:pPr>
      <w:r>
        <w:t>String pathToOurMoneyFolder = getExternalFilesDir(null).getAbsolutePath();</w:t>
      </w:r>
    </w:p>
    <w:p w14:paraId="73B74DF8" w14:textId="1D785499" w:rsidR="000C4B30" w:rsidRDefault="000C4B30" w:rsidP="000C4B30">
      <w:pPr>
        <w:pStyle w:val="STTSSegmenProgramContent"/>
      </w:pPr>
      <w:r>
        <w:t>String fileName = pathToOurMoneyFolder + File.separator +"saveourmoney.txt";</w:t>
      </w:r>
    </w:p>
    <w:p w14:paraId="5A371E20" w14:textId="6AA9A3DE" w:rsidR="000C4B30" w:rsidRDefault="000C4B30" w:rsidP="000C4B30">
      <w:pPr>
        <w:pStyle w:val="STTSSegmenProgramContent"/>
      </w:pPr>
      <w:r>
        <w:t>FileOutputStream fos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fos = new FileOutputStream(fileName);</w:t>
      </w:r>
    </w:p>
    <w:p w14:paraId="4D7381E0" w14:textId="0A5DC870" w:rsidR="000C4B30" w:rsidRDefault="000C4B30" w:rsidP="000C4B30">
      <w:pPr>
        <w:pStyle w:val="STTSSegmenProgramContent"/>
      </w:pPr>
      <w:r>
        <w:t xml:space="preserve">  ObjectOutputStream os = new ObjectOutputStream(fos);</w:t>
      </w:r>
    </w:p>
    <w:p w14:paraId="634A47C3" w14:textId="208E7F89" w:rsidR="000C4B30" w:rsidRDefault="000C4B30" w:rsidP="000C4B30">
      <w:pPr>
        <w:pStyle w:val="STTSSegmenProgramContent"/>
      </w:pPr>
      <w:r>
        <w:t xml:space="preserve">  os.writeObject(currentTarget);</w:t>
      </w:r>
    </w:p>
    <w:p w14:paraId="33AFF86E" w14:textId="0DCE8E58" w:rsidR="000C4B30" w:rsidRDefault="000C4B30" w:rsidP="000C4B30">
      <w:pPr>
        <w:pStyle w:val="STTSSegmenProgramContent"/>
      </w:pPr>
      <w:r>
        <w:t xml:space="preserve">  os.writeObject(daftarwallet);</w:t>
      </w:r>
    </w:p>
    <w:p w14:paraId="00DA5FB8" w14:textId="5C0AE6EC" w:rsidR="000C4B30" w:rsidRDefault="000C4B30" w:rsidP="000C4B30">
      <w:pPr>
        <w:pStyle w:val="STTSSegmenProgramContent"/>
      </w:pPr>
      <w:r>
        <w:t xml:space="preserve">  os.writeObject(daftarkategori);</w:t>
      </w:r>
    </w:p>
    <w:p w14:paraId="5496BB75" w14:textId="235D0A05" w:rsidR="000C4B30" w:rsidRDefault="000C4B30" w:rsidP="000C4B30">
      <w:pPr>
        <w:pStyle w:val="STTSSegmenProgramContent"/>
      </w:pPr>
      <w:r>
        <w:t xml:space="preserve">  os.writeObject(daftartrans);</w:t>
      </w:r>
    </w:p>
    <w:p w14:paraId="35A25863" w14:textId="22152804" w:rsidR="000C4B30" w:rsidRDefault="000C4B30" w:rsidP="000C4B30">
      <w:pPr>
        <w:pStyle w:val="STTSSegmenProgramContent"/>
      </w:pPr>
      <w:r>
        <w:t xml:space="preserve">  os.close();</w:t>
      </w:r>
    </w:p>
    <w:p w14:paraId="3025ADF3" w14:textId="7BB7CB2C" w:rsidR="000C4B30" w:rsidRDefault="000C4B30" w:rsidP="000C4B30">
      <w:pPr>
        <w:pStyle w:val="STTSSegmenProgramContent"/>
      </w:pPr>
      <w:r>
        <w:lastRenderedPageBreak/>
        <w:t xml:space="preserve">  fos.close();</w:t>
      </w:r>
    </w:p>
    <w:p w14:paraId="308F10E8" w14:textId="1B6215E2" w:rsidR="000C4B30" w:rsidRDefault="000C4B30" w:rsidP="000C4B30">
      <w:pPr>
        <w:pStyle w:val="STTSSegmenProgramContent"/>
      </w:pPr>
      <w:r>
        <w:t xml:space="preserve">  Toast.makeText(getApplicationContext(), "Berhasil", Toast.LENGTH_SHORT).show();</w:t>
      </w:r>
    </w:p>
    <w:p w14:paraId="7B884EA6" w14:textId="168761DA" w:rsidR="000C4B30" w:rsidRDefault="000C4B30" w:rsidP="000C4B30">
      <w:pPr>
        <w:pStyle w:val="STTSSegmenProgramContent"/>
      </w:pPr>
      <w:r>
        <w:t xml:space="preserve">  System.out.println("Save data success!");</w:t>
      </w:r>
    </w:p>
    <w:p w14:paraId="373E2340" w14:textId="164B98C8" w:rsidR="000C4B30" w:rsidRDefault="000C4B30" w:rsidP="000C4B30">
      <w:pPr>
        <w:pStyle w:val="STTSSegmenProgramContent"/>
      </w:pPr>
      <w:r>
        <w:t>} catch (FileNotFoundException e) {</w:t>
      </w:r>
    </w:p>
    <w:p w14:paraId="65DB2C48" w14:textId="3B6665A9" w:rsidR="000C4B30" w:rsidRDefault="000C4B30" w:rsidP="000C4B30">
      <w:pPr>
        <w:pStyle w:val="STTSSegmenProgramContent"/>
      </w:pPr>
      <w:r>
        <w:t xml:space="preserve">  e.printStackTrace();</w:t>
      </w:r>
    </w:p>
    <w:p w14:paraId="243EC4C9" w14:textId="3A8CCA7A" w:rsidR="000C4B30" w:rsidRDefault="000C4B30" w:rsidP="000C4B30">
      <w:pPr>
        <w:pStyle w:val="STTSSegmenProgramContent"/>
      </w:pPr>
      <w:r>
        <w:t xml:space="preserve">  System.out.println("Save data fail!");</w:t>
      </w:r>
    </w:p>
    <w:p w14:paraId="17102BD0" w14:textId="1040FE95" w:rsidR="000C4B30" w:rsidRDefault="000C4B30" w:rsidP="000C4B30">
      <w:pPr>
        <w:pStyle w:val="STTSSegmenProgramContent"/>
      </w:pPr>
      <w:r>
        <w:t>} catch (IOException e) {</w:t>
      </w:r>
    </w:p>
    <w:p w14:paraId="626D8767" w14:textId="33491402" w:rsidR="000C4B30" w:rsidRDefault="000C4B30" w:rsidP="000C4B30">
      <w:pPr>
        <w:pStyle w:val="STTSSegmenProgramContent"/>
      </w:pPr>
      <w:r>
        <w:t xml:space="preserve">  e.printStackTrace();</w:t>
      </w:r>
    </w:p>
    <w:p w14:paraId="1EF06724" w14:textId="05B7F99A" w:rsidR="000C4B30" w:rsidRDefault="000C4B30" w:rsidP="000C4B30">
      <w:pPr>
        <w:pStyle w:val="STTSSegmenProgramContent"/>
      </w:pPr>
      <w:r>
        <w:t xml:space="preserve">  System.out.println("Save data fail!");</w:t>
      </w:r>
    </w:p>
    <w:p w14:paraId="792C9E78" w14:textId="6EFB09F7" w:rsidR="00325257" w:rsidRDefault="000C4B30" w:rsidP="000C4B30">
      <w:pPr>
        <w:pStyle w:val="STTSSegmenProgramContent"/>
      </w:pPr>
      <w:r>
        <w:t>}</w:t>
      </w:r>
    </w:p>
    <w:p w14:paraId="0653D5BD" w14:textId="576A0640" w:rsidR="00B43653" w:rsidRDefault="00E36E90" w:rsidP="00325257">
      <w:r>
        <w:t>Potongan kode diatas berguna untuk membuat file dari data yang ada. Dimulai dari baris 1 – 3, disiapkan 3 variabel yaitu secara berurutan lokasi file akan dibuat, nama file dan isi dari file tersebut yang masih kosong.</w:t>
      </w:r>
      <w:r w:rsidR="00B7689D">
        <w:t xml:space="preserve"> Setelah ketiga hal tersebut telah siap maka akan dilaksanakan try catch agar bila terjadi kesalahan program tidak mati mendadak.</w:t>
      </w:r>
    </w:p>
    <w:p w14:paraId="197EBBCA" w14:textId="53B7CB7E" w:rsidR="00B7689D" w:rsidRDefault="00B7689D" w:rsidP="00325257">
      <w:r>
        <w:t>Di baris 5 didefinisikan fileoutputstream baru agar bisa dipakai, lalu didefinisikan di baris selanjutnya sebuat objectoutputstream yang dipakai untuk mengisi data primiti</w:t>
      </w:r>
      <w:r w:rsidR="005A0A5B">
        <w:t>f</w:t>
      </w:r>
      <w:r>
        <w:t xml:space="preserve"> ke dalam </w:t>
      </w:r>
      <w:r w:rsidR="005A0A5B">
        <w:t xml:space="preserve">fileoutputsteam agar bisa dicetak. Setelah kedua objek itu dibuat maka line 7 hingga 10 program menulis seluruh data yang penting disimpan dalam urut target,wallet,kategori dan transaksi pengguna. Setelah itu di line 11 dan 12 objectoutputstream dan </w:t>
      </w:r>
      <w:r w:rsidR="00EB5708">
        <w:t>fileoutputstream ditutup untuk menandakan bila file sudah dicetak.</w:t>
      </w:r>
    </w:p>
    <w:p w14:paraId="4D06900B" w14:textId="5DE94CA0" w:rsidR="00EB5708" w:rsidRDefault="00EB5708" w:rsidP="00325257">
      <w:r>
        <w:t>Bila semuanya berjalan lancer, maka kode di line 13 yang berguna untuk mencetak “Berhasil” akan dijalankan. Tapi bila ada kesalahan nanti akan dicek error yang terjadi dengan baris 15 atau 18, dimana secara berurutan mengecek bila ada error dengan file dan ada error dengan penulisan ke dalam filenya. Bila ada error akan dicetak di compiler errornya dari baris 16 dan 19 lalu akan dicetak juga bila save gagal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r w:rsidRPr="000C4B30">
        <w:rPr>
          <w:sz w:val="24"/>
          <w:szCs w:val="24"/>
        </w:rPr>
        <w:t>Segmen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r>
        <w:rPr>
          <w:sz w:val="24"/>
          <w:szCs w:val="24"/>
        </w:rPr>
        <w:t>do</w:t>
      </w:r>
      <w:r w:rsidR="0003357C">
        <w:rPr>
          <w:sz w:val="24"/>
          <w:szCs w:val="24"/>
        </w:rPr>
        <w:t>Read</w:t>
      </w:r>
      <w:r>
        <w:rPr>
          <w:sz w:val="24"/>
          <w:szCs w:val="24"/>
        </w:rPr>
        <w:t>Serialize</w:t>
      </w:r>
      <w:r w:rsidRPr="000C4B30">
        <w:rPr>
          <w:sz w:val="24"/>
          <w:szCs w:val="24"/>
        </w:rPr>
        <w:t xml:space="preserve"> untuk </w:t>
      </w:r>
      <w:r w:rsidR="000467B4">
        <w:rPr>
          <w:sz w:val="24"/>
          <w:szCs w:val="24"/>
        </w:rPr>
        <w:t>membaca</w:t>
      </w:r>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String pathToOurMoneyFolder = getExternalFilesDir(null).getAbsolutePath();</w:t>
      </w:r>
    </w:p>
    <w:p w14:paraId="60E61975" w14:textId="0F72A051" w:rsidR="00743D53" w:rsidRDefault="00743D53" w:rsidP="00743D53">
      <w:pPr>
        <w:pStyle w:val="STTSSegmenProgramContent"/>
      </w:pPr>
      <w:r>
        <w:t>String fileName = pathToOurMoneyFolder + File.separator +"saveourmoney.txt";</w:t>
      </w:r>
    </w:p>
    <w:p w14:paraId="766B856D" w14:textId="16550F1D" w:rsidR="00743D53" w:rsidRDefault="00743D53" w:rsidP="00743D53">
      <w:pPr>
        <w:pStyle w:val="STTSSegmenProgramContent"/>
      </w:pPr>
      <w:r>
        <w:t>FileInputStream fis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r w:rsidR="00743D53">
        <w:t>fis = new FileInputStream(fileName);</w:t>
      </w:r>
    </w:p>
    <w:p w14:paraId="051BF62F" w14:textId="2183780B" w:rsidR="00743D53" w:rsidRDefault="00C96E2F" w:rsidP="00743D53">
      <w:pPr>
        <w:pStyle w:val="STTSSegmenProgramContent"/>
      </w:pPr>
      <w:r>
        <w:t xml:space="preserve">  </w:t>
      </w:r>
      <w:r w:rsidR="00743D53">
        <w:t>ObjectInputStream is = new ObjectInputStream(fis);</w:t>
      </w:r>
    </w:p>
    <w:p w14:paraId="1CC022B2" w14:textId="7C75B16C" w:rsidR="00743D53" w:rsidRDefault="00C96E2F" w:rsidP="00743D53">
      <w:pPr>
        <w:pStyle w:val="STTSSegmenProgramContent"/>
      </w:pPr>
      <w:r>
        <w:t xml:space="preserve">  </w:t>
      </w:r>
      <w:r w:rsidR="00743D53">
        <w:t>currentTarget = (SavingTarget) is.readObject();</w:t>
      </w:r>
    </w:p>
    <w:p w14:paraId="11FFD44B" w14:textId="7381D51F" w:rsidR="00743D53" w:rsidRDefault="00C96E2F" w:rsidP="00743D53">
      <w:pPr>
        <w:pStyle w:val="STTSSegmenProgramContent"/>
      </w:pPr>
      <w:r>
        <w:lastRenderedPageBreak/>
        <w:t xml:space="preserve">  </w:t>
      </w:r>
      <w:r w:rsidR="00743D53">
        <w:t>daftarwallet = (ArrayList&lt;Wallet&gt;) is.readObject();</w:t>
      </w:r>
    </w:p>
    <w:p w14:paraId="1E7FFB9E" w14:textId="455062C9" w:rsidR="00743D53" w:rsidRDefault="00C96E2F" w:rsidP="00743D53">
      <w:pPr>
        <w:pStyle w:val="STTSSegmenProgramContent"/>
      </w:pPr>
      <w:r>
        <w:t xml:space="preserve">  </w:t>
      </w:r>
      <w:r w:rsidR="00743D53">
        <w:t>daftarkategori = (ArrayList&lt;Category&gt;) is.readObject();</w:t>
      </w:r>
    </w:p>
    <w:p w14:paraId="2EE4A2FB" w14:textId="024896CF" w:rsidR="00743D53" w:rsidRDefault="00C96E2F" w:rsidP="00743D53">
      <w:pPr>
        <w:pStyle w:val="STTSSegmenProgramContent"/>
      </w:pPr>
      <w:r>
        <w:t xml:space="preserve">  </w:t>
      </w:r>
      <w:r w:rsidR="00743D53">
        <w:t>daftartrans = (ArrayList&lt;MoneyTransaction&gt;) is.readObject();</w:t>
      </w:r>
    </w:p>
    <w:p w14:paraId="144D5512" w14:textId="3E4745A0" w:rsidR="00743D53" w:rsidRDefault="00C96E2F" w:rsidP="00743D53">
      <w:pPr>
        <w:pStyle w:val="STTSSegmenProgramContent"/>
      </w:pPr>
      <w:r>
        <w:t xml:space="preserve">  </w:t>
      </w:r>
      <w:r w:rsidR="00743D53">
        <w:t>System.out.println("Wallets : "+daftarwallet.size());</w:t>
      </w:r>
    </w:p>
    <w:p w14:paraId="75C55DDD" w14:textId="7003CFCB" w:rsidR="00743D53" w:rsidRDefault="00C96E2F" w:rsidP="00743D53">
      <w:pPr>
        <w:pStyle w:val="STTSSegmenProgramContent"/>
      </w:pPr>
      <w:r>
        <w:t xml:space="preserve">  </w:t>
      </w:r>
      <w:r w:rsidR="00743D53">
        <w:t>System.out.println("Categories : "+daftarkategori.size());</w:t>
      </w:r>
    </w:p>
    <w:p w14:paraId="2FAEEEAF" w14:textId="1E0BB4A6" w:rsidR="00743D53" w:rsidRDefault="00C96E2F" w:rsidP="00743D53">
      <w:pPr>
        <w:pStyle w:val="STTSSegmenProgramContent"/>
      </w:pPr>
      <w:r>
        <w:t xml:space="preserve">  </w:t>
      </w:r>
      <w:r w:rsidR="00743D53">
        <w:t>System.out.println("Current target : "+currentTarget.toString());</w:t>
      </w:r>
    </w:p>
    <w:p w14:paraId="65076BBD" w14:textId="16637B0B" w:rsidR="00743D53" w:rsidRDefault="00C96E2F" w:rsidP="00743D53">
      <w:pPr>
        <w:pStyle w:val="STTSSegmenProgramContent"/>
      </w:pPr>
      <w:r>
        <w:t xml:space="preserve">  </w:t>
      </w:r>
      <w:r w:rsidR="00743D53">
        <w:t>System.out.println("Trans : "+daftartrans.toString());</w:t>
      </w:r>
    </w:p>
    <w:p w14:paraId="68BD2C64" w14:textId="5AA9C4CF" w:rsidR="00743D53" w:rsidRDefault="00C96E2F" w:rsidP="00743D53">
      <w:pPr>
        <w:pStyle w:val="STTSSegmenProgramContent"/>
      </w:pPr>
      <w:r>
        <w:t xml:space="preserve">  </w:t>
      </w:r>
      <w:r w:rsidR="00743D53">
        <w:t>new SaveDatabaseAsync(daftarwallet, daftarkategori, daftartrans, currentTarget, getApplicationContext(), new SaveDatabaseAsync.SaveDatabaseCallback()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public void postExecute(String message) {</w:t>
      </w:r>
    </w:p>
    <w:p w14:paraId="3537FE1E" w14:textId="1A0ED555" w:rsidR="00743D53" w:rsidRDefault="00C96E2F" w:rsidP="00743D53">
      <w:pPr>
        <w:pStyle w:val="STTSSegmenProgramContent"/>
      </w:pPr>
      <w:r>
        <w:t xml:space="preserve">      </w:t>
      </w:r>
      <w:r w:rsidR="00743D53">
        <w:t>Toast.makeText(getApplicationContext(),message, Toast.LENGTH_SHORT).show();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r w:rsidR="00743D53">
        <w:t>is.close();</w:t>
      </w:r>
    </w:p>
    <w:p w14:paraId="3FE02826" w14:textId="3BF3C184" w:rsidR="00743D53" w:rsidRDefault="00C96E2F" w:rsidP="00743D53">
      <w:pPr>
        <w:pStyle w:val="STTSSegmenProgramContent"/>
      </w:pPr>
      <w:r>
        <w:t xml:space="preserve">  </w:t>
      </w:r>
      <w:r w:rsidR="00743D53">
        <w:t>fis.close();</w:t>
      </w:r>
    </w:p>
    <w:p w14:paraId="1571112D" w14:textId="23EB89AD" w:rsidR="00743D53" w:rsidRDefault="00743D53" w:rsidP="00743D53">
      <w:pPr>
        <w:pStyle w:val="STTSSegmenProgramContent"/>
      </w:pPr>
      <w:r>
        <w:t>}catch (FileNotFoundException e) {</w:t>
      </w:r>
    </w:p>
    <w:p w14:paraId="2DAC96E2" w14:textId="527DFDEE" w:rsidR="00743D53" w:rsidRDefault="00C96E2F" w:rsidP="00743D53">
      <w:pPr>
        <w:pStyle w:val="STTSSegmenProgramContent"/>
      </w:pPr>
      <w:r>
        <w:t xml:space="preserve">  </w:t>
      </w:r>
      <w:r w:rsidR="00743D53">
        <w:t>e.printStackTrace();</w:t>
      </w:r>
    </w:p>
    <w:p w14:paraId="51252408" w14:textId="06506C29" w:rsidR="00743D53" w:rsidRDefault="00743D53" w:rsidP="00743D53">
      <w:pPr>
        <w:pStyle w:val="STTSSegmenProgramContent"/>
      </w:pPr>
      <w:r>
        <w:t>} catch (IOException e) {</w:t>
      </w:r>
    </w:p>
    <w:p w14:paraId="18E42F22" w14:textId="3B135400" w:rsidR="00743D53" w:rsidRDefault="00C96E2F" w:rsidP="00743D53">
      <w:pPr>
        <w:pStyle w:val="STTSSegmenProgramContent"/>
      </w:pPr>
      <w:r>
        <w:t xml:space="preserve">  </w:t>
      </w:r>
      <w:r w:rsidR="00743D53">
        <w:t>e.printStackTrace();</w:t>
      </w:r>
    </w:p>
    <w:p w14:paraId="04F0F83B" w14:textId="2523BADA" w:rsidR="00743D53" w:rsidRDefault="00743D53" w:rsidP="00743D53">
      <w:pPr>
        <w:pStyle w:val="STTSSegmenProgramContent"/>
      </w:pPr>
      <w:r>
        <w:t>} catch (ClassNotFoundException e) {</w:t>
      </w:r>
    </w:p>
    <w:p w14:paraId="2B6FB0D9" w14:textId="2717171F" w:rsidR="00743D53" w:rsidRDefault="00C96E2F" w:rsidP="00743D53">
      <w:pPr>
        <w:pStyle w:val="STTSSegmenProgramContent"/>
      </w:pPr>
      <w:r>
        <w:t xml:space="preserve">  </w:t>
      </w:r>
      <w:r w:rsidR="00743D53">
        <w:t>e.printStackTrace();</w:t>
      </w:r>
    </w:p>
    <w:p w14:paraId="27D517F1" w14:textId="0705DBE0" w:rsidR="00EB5708" w:rsidRDefault="00743D53" w:rsidP="00743D53">
      <w:pPr>
        <w:pStyle w:val="STTSSegmenProgramContent"/>
      </w:pPr>
      <w:r>
        <w:t>}</w:t>
      </w:r>
    </w:p>
    <w:p w14:paraId="1B758946" w14:textId="324F3836" w:rsidR="00B43653" w:rsidRDefault="008A0658" w:rsidP="00A30FC6">
      <w:pPr>
        <w:jc w:val="left"/>
      </w:pPr>
      <w:r>
        <w:t xml:space="preserve">Sementara potongan kode di atas digunakan untuk membaca </w:t>
      </w:r>
      <w:r w:rsidR="009B72C8">
        <w:t xml:space="preserve">file untuk dimasukkan </w:t>
      </w:r>
      <w:r w:rsidR="00247205">
        <w:t>ke dalam perangkat anda.</w:t>
      </w:r>
      <w:r w:rsidR="00A30FC6">
        <w:t xml:space="preserve"> Baris 1 dan dua secara beruntun dipakai untuk menyiapkan lokasi dari file dan nama dari file tersebut, sementara baris 3 menyiapkan FileInputStream yang dipakai untuk </w:t>
      </w:r>
      <w:r w:rsidR="00096962">
        <w:t>mendapat</w:t>
      </w:r>
      <w:r w:rsidR="00A30FC6">
        <w:t xml:space="preserve"> file</w:t>
      </w:r>
      <w:r w:rsidR="00096962">
        <w:t xml:space="preserve"> yang ditentukan</w:t>
      </w:r>
      <w:r w:rsidR="00A30FC6">
        <w:t>.</w:t>
      </w:r>
    </w:p>
    <w:p w14:paraId="3F7A3C18" w14:textId="276302AF" w:rsidR="00A3309A" w:rsidRDefault="008F7788" w:rsidP="00A30FC6">
      <w:pPr>
        <w:jc w:val="left"/>
      </w:pPr>
      <w:r>
        <w:t>Di baris 5 dan 6 didefinisikan FileInputStream sebelumnya dan dibuat ObjectInputStream agar bisa membaca isi filenya</w:t>
      </w:r>
      <w:r w:rsidR="00E93EC1">
        <w:t xml:space="preserve">. Setelah itu selesai baris 6 hingga 10 dipakai untuk </w:t>
      </w:r>
      <w:r w:rsidR="000838D9">
        <w:t>mengambil is file satu demi satu dan dimasukkan ke dalam perangkat. File yang diambil secara berurutan adalah target, wallet, kategori dan trans.</w:t>
      </w:r>
    </w:p>
    <w:p w14:paraId="0423BA9F" w14:textId="219C18D6" w:rsidR="000467B4" w:rsidRDefault="00754777" w:rsidP="006E7330">
      <w:pPr>
        <w:jc w:val="left"/>
      </w:pPr>
      <w:r>
        <w:t>Setelah itu di baris 11 hingga 14 dipakai untuk memastikan apabila file sudah masuk. Bila tidak ada error maka di baris 15</w:t>
      </w:r>
      <w:r w:rsidR="00B83BFE">
        <w:t xml:space="preserve"> sampai 20 </w:t>
      </w:r>
      <w:r>
        <w:t xml:space="preserve"> akan dilaksanakan proses untuk mengubah data yang sekarang ada dengan menghapus semua data di perangkat lalu menggantikannya dengan data yang barusan didapat.</w:t>
      </w:r>
      <w:r w:rsidR="00B83BFE">
        <w:t xml:space="preserve"> Setelah semua itu selesai maka akan ditup FileInputStream dan ObjectInputStream yang ada agar tidak memakan memori. Dengan itu baris 23 hingga 29 dipakai untuk mencetak error di console bila ada kesalahan.</w:t>
      </w:r>
      <w:r w:rsidR="006E7330">
        <w:br w:type="page"/>
      </w:r>
    </w:p>
    <w:p w14:paraId="30A9E870" w14:textId="7C71841C" w:rsidR="00754777" w:rsidRDefault="00754777" w:rsidP="000467B4">
      <w:pPr>
        <w:spacing w:line="240" w:lineRule="auto"/>
        <w:ind w:firstLine="0"/>
        <w:jc w:val="left"/>
      </w:pPr>
    </w:p>
    <w:p w14:paraId="071FF1B7" w14:textId="1780CF43" w:rsidR="00B43653" w:rsidRDefault="00B43653" w:rsidP="00B43653">
      <w:pPr>
        <w:pStyle w:val="STTSJudulBab"/>
      </w:pPr>
      <w:r>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r>
        <w:t>OurMoney dibuat dengan usaha</w:t>
      </w:r>
      <w:r w:rsidR="007255ED">
        <w:t xml:space="preserve"> agar aplikasi yang dihasilkan sangat matang dan dapat berjalan dengan baik sesuai fungsinya. </w:t>
      </w:r>
      <w:r w:rsidR="006B75B2">
        <w:t>Untuk memastikan kualitas baik,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Uji Coba Mengubah Isi File Save Data</w:t>
      </w:r>
    </w:p>
    <w:p w14:paraId="33693B71" w14:textId="27B89F0E" w:rsidR="00B62220" w:rsidRDefault="00232A73" w:rsidP="00B62220">
      <w:r>
        <w:t xml:space="preserve">OurMoney memiliki sistem ekspor dan impor data menggunakan sebuah file save data. File tersebut memiliki nama “saveourmoney” dengan format .txt dan berisi data penyimpanan OurMoney. </w:t>
      </w:r>
      <w:r w:rsidR="006B75B2">
        <w:t>Pada pengujian ini akan dilakukan pengubahan konten yang dimuat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t xml:space="preserve">Tampilan </w:t>
      </w:r>
      <w:r w:rsidR="00DF505A">
        <w:rPr>
          <w:sz w:val="24"/>
          <w:szCs w:val="24"/>
        </w:rPr>
        <w:t>transaksi dan target menabung yang diekspor</w:t>
      </w:r>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Daftar kategori sebelum diekspor</w:t>
      </w:r>
    </w:p>
    <w:p w14:paraId="23D0D4A1" w14:textId="77777777" w:rsidR="00CD2FFE" w:rsidRPr="00CD2FFE" w:rsidRDefault="00CD2FFE" w:rsidP="00CD2FFE"/>
    <w:p w14:paraId="23AF6871" w14:textId="5011CBB4" w:rsidR="00232A73" w:rsidRDefault="005E3040" w:rsidP="00232A73">
      <w:r>
        <w:t>Untuk skenario percobaan ini</w:t>
      </w:r>
      <w:r w:rsidR="00232A73">
        <w:t>,</w:t>
      </w:r>
      <w:r>
        <w:t xml:space="preserve"> akan</w:t>
      </w:r>
      <w:r w:rsidR="00232A73">
        <w:t xml:space="preserve"> disiapkan 3 buah transaksi dengan nominal berbeda, 2 buah kategori tambahan dengan nama berbeda dan jenis yang berbeda, dan sebuah target menabung dengan nominal 500,000 (lima ratus ribu) dan berakhir pada 14 Januari 2022.</w:t>
      </w:r>
      <w:r w:rsidR="00EC56FC">
        <w:t xml:space="preserve"> Gambar 5.1 dan gambar 5.2 menunjukkan bag</w:t>
      </w:r>
      <w:r w:rsidR="00AE4684">
        <w:t>ai</w:t>
      </w:r>
      <w:r w:rsidR="00EC56FC">
        <w:t>mana data-data tersebut telah dimasukkan ke aplikasi.</w:t>
      </w:r>
      <w:r w:rsidR="00232A73">
        <w:t xml:space="preserve"> Kemudian lakukan ekspor file pada layar ekspor impor agar file save data terisi. Isi file yang diekspor akan dihapus pada bagian tertentu secara acak. Langkah yang terakhir adalah melakukan</w:t>
      </w:r>
      <w:r w:rsidR="00C4672F">
        <w:t xml:space="preserve"> uninstall aplikasi agar data lokal benar-benar hilang dan melakukan</w:t>
      </w:r>
      <w:r w:rsidR="00232A73">
        <w:t xml:space="preserve"> impor data dari file save data yang isinya sudah berubah.</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Daftar transaksi dan target menabung setelah diimpor</w:t>
      </w:r>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Daftar kategori setelah diimpor</w:t>
      </w:r>
    </w:p>
    <w:p w14:paraId="5CA69CB4" w14:textId="77777777" w:rsidR="00596B9C" w:rsidRPr="00596B9C" w:rsidRDefault="00596B9C" w:rsidP="00596B9C"/>
    <w:p w14:paraId="4BB0AE16" w14:textId="0A0E26CA" w:rsidR="00AA40EB" w:rsidRDefault="00AA40EB" w:rsidP="00232A73">
      <w:r>
        <w:t>Uji coba berhasil dengan cukup baik. File save data yang telah diubah tidak dapat dimuat aplikasi sama sekali. Aplikasi dapat mengetahui file tersebut tidak dapat dibaca sehingga tidak ada transaksi</w:t>
      </w:r>
      <w:r w:rsidR="0001599B">
        <w:t>, kategori, atau target yang terbaca secara tidak lengkap.</w:t>
      </w:r>
      <w:r w:rsidR="00596B9C">
        <w:t xml:space="preserve"> Dapat dibuktikan dengan hasil tangkapan layar (screenshot) pada gambar 5.3 dan 5.4 di atas.</w:t>
      </w:r>
      <w:r w:rsidR="0001599B">
        <w:t xml:space="preserve"> Dapat disimpulkan bahwa </w:t>
      </w:r>
      <w:r w:rsidR="00AD2893">
        <w:t xml:space="preserve">sistem </w:t>
      </w:r>
      <w:r w:rsidR="0001599B">
        <w:t>impor data dalam OurMoney tidak bisa dilakukan dengan file apapun selain file save data yang asli.</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Uji Coba Mengubah Sebuah Transaksi Ketika Target Menabung Aktif</w:t>
      </w:r>
    </w:p>
    <w:p w14:paraId="42BFCF33" w14:textId="74404F09" w:rsidR="009910A4" w:rsidRDefault="00700F0F" w:rsidP="00CA0DFD">
      <w:pPr>
        <w:pStyle w:val="STTSJudulSubBab"/>
        <w:ind w:firstLine="720"/>
        <w:rPr>
          <w:b w:val="0"/>
          <w:bCs/>
          <w:sz w:val="24"/>
          <w:szCs w:val="21"/>
        </w:rPr>
      </w:pPr>
      <w:r w:rsidRPr="00700F0F">
        <w:rPr>
          <w:b w:val="0"/>
          <w:bCs/>
          <w:sz w:val="24"/>
          <w:szCs w:val="21"/>
        </w:rPr>
        <w:t>Pada pengujian ini dilakukan perubahan pada transaksi yang ada sebelum</w:t>
      </w:r>
      <w:r w:rsidR="00CA0DFD">
        <w:rPr>
          <w:b w:val="0"/>
          <w:bCs/>
          <w:sz w:val="24"/>
          <w:szCs w:val="21"/>
        </w:rPr>
        <w:t xml:space="preserve"> </w:t>
      </w:r>
      <w:r w:rsidR="009910A4">
        <w:rPr>
          <w:b w:val="0"/>
          <w:bCs/>
          <w:sz w:val="24"/>
          <w:szCs w:val="21"/>
        </w:rPr>
        <w:t>dan</w:t>
      </w:r>
      <w:r>
        <w:rPr>
          <w:b w:val="0"/>
          <w:bCs/>
          <w:sz w:val="24"/>
          <w:szCs w:val="21"/>
        </w:rPr>
        <w:t xml:space="preserve"> sesudah</w:t>
      </w:r>
      <w:r w:rsidRPr="00700F0F">
        <w:rPr>
          <w:b w:val="0"/>
          <w:bCs/>
          <w:sz w:val="24"/>
          <w:szCs w:val="21"/>
        </w:rPr>
        <w:t xml:space="preserve"> </w:t>
      </w:r>
      <w:r>
        <w:rPr>
          <w:b w:val="0"/>
          <w:bCs/>
          <w:sz w:val="24"/>
          <w:szCs w:val="21"/>
        </w:rPr>
        <w:t>target dibuat.</w:t>
      </w:r>
      <w:r w:rsidR="00013958">
        <w:rPr>
          <w:b w:val="0"/>
          <w:bCs/>
          <w:sz w:val="24"/>
          <w:szCs w:val="21"/>
        </w:rPr>
        <w:t xml:space="preserve"> </w:t>
      </w:r>
      <w:r w:rsidR="009910A4">
        <w:rPr>
          <w:b w:val="0"/>
          <w:bCs/>
          <w:sz w:val="24"/>
          <w:szCs w:val="21"/>
        </w:rPr>
        <w:t xml:space="preserve">Target ini dipengaruhi oleh transaksi yang ditambahkan oleh pengguna. </w:t>
      </w:r>
      <w:r w:rsidR="00014C7C" w:rsidRPr="00014C7C">
        <w:rPr>
          <w:b w:val="0"/>
          <w:bCs/>
          <w:sz w:val="24"/>
          <w:szCs w:val="21"/>
        </w:rPr>
        <w:t>Oleh karena itu fitur transaksi dan target menabung berelasi dan dapat mempengaruhi satu sama lain. Perlu dilakukan pengujian pada relasi tersebut agar kesalahan yang ada dapat diperbaiki sehingga aplikasi dapat digunakan dengan baik.</w:t>
      </w:r>
    </w:p>
    <w:p w14:paraId="0F876489" w14:textId="5D8395A5" w:rsidR="00700F0F" w:rsidRDefault="00CA0DFD" w:rsidP="00CA0DFD">
      <w:pPr>
        <w:pStyle w:val="STTSJudulSubBab"/>
        <w:ind w:firstLine="720"/>
        <w:rPr>
          <w:b w:val="0"/>
          <w:bCs/>
          <w:sz w:val="24"/>
          <w:szCs w:val="21"/>
        </w:rPr>
      </w:pPr>
      <w:r>
        <w:rPr>
          <w:b w:val="0"/>
          <w:bCs/>
          <w:sz w:val="24"/>
          <w:szCs w:val="21"/>
        </w:rPr>
        <w:t>Pada awalnya disiapkan beberapa data transaksi sebelum target ditambahkan</w:t>
      </w:r>
      <w:r w:rsidR="00687272">
        <w:rPr>
          <w:b w:val="0"/>
          <w:bCs/>
          <w:sz w:val="24"/>
          <w:szCs w:val="21"/>
        </w:rPr>
        <w:t>.</w:t>
      </w:r>
      <w:r w:rsidR="0025717D">
        <w:rPr>
          <w:b w:val="0"/>
          <w:bCs/>
          <w:sz w:val="24"/>
          <w:szCs w:val="21"/>
        </w:rPr>
        <w:t xml:space="preserve"> </w:t>
      </w:r>
      <w:r w:rsidR="0025717D" w:rsidRPr="0025717D">
        <w:rPr>
          <w:b w:val="0"/>
          <w:bCs/>
          <w:sz w:val="24"/>
          <w:szCs w:val="21"/>
        </w:rPr>
        <w:t xml:space="preserve">Diambil sebuah transaksi yang akan diubah nilainya, nilai awal transaksi adalah </w:t>
      </w:r>
      <w:r w:rsidR="0025717D">
        <w:rPr>
          <w:b w:val="0"/>
          <w:bCs/>
          <w:sz w:val="24"/>
          <w:szCs w:val="21"/>
        </w:rPr>
        <w:t>5</w:t>
      </w:r>
      <w:r w:rsidR="0025717D" w:rsidRPr="0025717D">
        <w:rPr>
          <w:b w:val="0"/>
          <w:bCs/>
          <w:sz w:val="24"/>
          <w:szCs w:val="21"/>
        </w:rPr>
        <w:t>0,000 (</w:t>
      </w:r>
      <w:r w:rsidR="0025717D">
        <w:rPr>
          <w:b w:val="0"/>
          <w:bCs/>
          <w:sz w:val="24"/>
          <w:szCs w:val="21"/>
        </w:rPr>
        <w:t>lima puluh ribu</w:t>
      </w:r>
      <w:r w:rsidR="0025717D" w:rsidRPr="0025717D">
        <w:rPr>
          <w:b w:val="0"/>
          <w:bCs/>
          <w:sz w:val="24"/>
          <w:szCs w:val="21"/>
        </w:rPr>
        <w:t>)</w:t>
      </w:r>
      <w:r w:rsidR="00835135">
        <w:rPr>
          <w:b w:val="0"/>
          <w:bCs/>
          <w:sz w:val="24"/>
          <w:szCs w:val="21"/>
        </w:rPr>
        <w:t xml:space="preserve"> yang berupa pemasukan</w:t>
      </w:r>
      <w:r w:rsidR="0025717D">
        <w:rPr>
          <w:b w:val="0"/>
          <w:bCs/>
          <w:sz w:val="24"/>
          <w:szCs w:val="21"/>
        </w:rPr>
        <w:t>.</w:t>
      </w:r>
      <w:r w:rsidR="00687272">
        <w:rPr>
          <w:b w:val="0"/>
          <w:bCs/>
          <w:sz w:val="24"/>
          <w:szCs w:val="21"/>
        </w:rPr>
        <w:t xml:space="preserve"> Lalu bua</w:t>
      </w:r>
      <w:r w:rsidR="00014C7C">
        <w:rPr>
          <w:b w:val="0"/>
          <w:bCs/>
          <w:sz w:val="24"/>
          <w:szCs w:val="21"/>
        </w:rPr>
        <w:t>t</w:t>
      </w:r>
      <w:r w:rsidR="00687272">
        <w:rPr>
          <w:b w:val="0"/>
          <w:bCs/>
          <w:sz w:val="24"/>
          <w:szCs w:val="21"/>
        </w:rPr>
        <w:t xml:space="preserve"> sebuah target menabung</w:t>
      </w:r>
      <w:r w:rsidR="0025717D">
        <w:rPr>
          <w:b w:val="0"/>
          <w:bCs/>
          <w:sz w:val="24"/>
          <w:szCs w:val="21"/>
        </w:rPr>
        <w:t xml:space="preserve"> sebesar 100,000 (seratus ribu)</w:t>
      </w:r>
      <w:r w:rsidR="00687272">
        <w:rPr>
          <w:b w:val="0"/>
          <w:bCs/>
          <w:sz w:val="24"/>
          <w:szCs w:val="21"/>
        </w:rPr>
        <w:t>.</w:t>
      </w:r>
      <w:r>
        <w:rPr>
          <w:b w:val="0"/>
          <w:bCs/>
          <w:sz w:val="24"/>
          <w:szCs w:val="21"/>
        </w:rPr>
        <w:t xml:space="preserve"> </w:t>
      </w:r>
      <w:r w:rsidR="00687272">
        <w:rPr>
          <w:b w:val="0"/>
          <w:bCs/>
          <w:sz w:val="24"/>
          <w:szCs w:val="21"/>
        </w:rPr>
        <w:t>Kemudian</w:t>
      </w:r>
      <w:r>
        <w:rPr>
          <w:b w:val="0"/>
          <w:bCs/>
          <w:sz w:val="24"/>
          <w:szCs w:val="21"/>
        </w:rPr>
        <w:t xml:space="preserve"> ditambah</w:t>
      </w:r>
      <w:r w:rsidR="007E0277">
        <w:rPr>
          <w:b w:val="0"/>
          <w:bCs/>
          <w:sz w:val="24"/>
          <w:szCs w:val="21"/>
        </w:rPr>
        <w:t>kan</w:t>
      </w:r>
      <w:r>
        <w:rPr>
          <w:b w:val="0"/>
          <w:bCs/>
          <w:sz w:val="24"/>
          <w:szCs w:val="21"/>
        </w:rPr>
        <w:t xml:space="preserve"> lagi </w:t>
      </w:r>
      <w:r w:rsidR="007E0277">
        <w:rPr>
          <w:b w:val="0"/>
          <w:bCs/>
          <w:sz w:val="24"/>
          <w:szCs w:val="21"/>
        </w:rPr>
        <w:t>beberapa data transaksi</w:t>
      </w:r>
      <w:r w:rsidR="00835135">
        <w:rPr>
          <w:b w:val="0"/>
          <w:bCs/>
          <w:sz w:val="24"/>
          <w:szCs w:val="21"/>
        </w:rPr>
        <w:t xml:space="preserve"> pengeluaran</w:t>
      </w:r>
      <w:r w:rsidR="007E0277">
        <w:rPr>
          <w:b w:val="0"/>
          <w:bCs/>
          <w:sz w:val="24"/>
          <w:szCs w:val="21"/>
        </w:rPr>
        <w:t xml:space="preserve"> </w:t>
      </w:r>
      <w:r w:rsidR="0025717D">
        <w:rPr>
          <w:b w:val="0"/>
          <w:bCs/>
          <w:sz w:val="24"/>
          <w:szCs w:val="21"/>
        </w:rPr>
        <w:t>sebesar 5</w:t>
      </w:r>
      <w:r w:rsidR="00835135">
        <w:rPr>
          <w:b w:val="0"/>
          <w:bCs/>
          <w:sz w:val="24"/>
          <w:szCs w:val="21"/>
        </w:rPr>
        <w:t>,</w:t>
      </w:r>
      <w:r w:rsidR="0025717D">
        <w:rPr>
          <w:b w:val="0"/>
          <w:bCs/>
          <w:sz w:val="24"/>
          <w:szCs w:val="21"/>
        </w:rPr>
        <w:t>000</w:t>
      </w:r>
      <w:r w:rsidR="00835135">
        <w:rPr>
          <w:b w:val="0"/>
          <w:bCs/>
          <w:sz w:val="24"/>
          <w:szCs w:val="21"/>
        </w:rPr>
        <w:t xml:space="preserve"> (lima ribu) dan 15,000 (lima belas ribu) </w:t>
      </w:r>
      <w:r>
        <w:rPr>
          <w:b w:val="0"/>
          <w:bCs/>
          <w:sz w:val="24"/>
          <w:szCs w:val="21"/>
        </w:rPr>
        <w:t xml:space="preserve">setelah </w:t>
      </w:r>
      <w:r w:rsidR="007E0277">
        <w:rPr>
          <w:b w:val="0"/>
          <w:bCs/>
          <w:sz w:val="24"/>
          <w:szCs w:val="21"/>
        </w:rPr>
        <w:t>target</w:t>
      </w:r>
      <w:r>
        <w:rPr>
          <w:b w:val="0"/>
          <w:bCs/>
          <w:sz w:val="24"/>
          <w:szCs w:val="21"/>
        </w:rPr>
        <w:t xml:space="preserve"> ditambahkan.</w:t>
      </w:r>
      <w:r w:rsidR="009910A4">
        <w:rPr>
          <w:b w:val="0"/>
          <w:bCs/>
          <w:sz w:val="24"/>
          <w:szCs w:val="21"/>
        </w:rPr>
        <w:t xml:space="preserve"> Setelah itu di</w:t>
      </w:r>
      <w:r w:rsidR="00687272">
        <w:rPr>
          <w:b w:val="0"/>
          <w:bCs/>
          <w:sz w:val="24"/>
          <w:szCs w:val="21"/>
        </w:rPr>
        <w:t xml:space="preserve">lakukan perubahan pada </w:t>
      </w:r>
      <w:r w:rsidR="009910A4">
        <w:rPr>
          <w:b w:val="0"/>
          <w:bCs/>
          <w:sz w:val="24"/>
          <w:szCs w:val="21"/>
        </w:rPr>
        <w:lastRenderedPageBreak/>
        <w:t>nominal</w:t>
      </w:r>
      <w:r w:rsidR="00687272">
        <w:rPr>
          <w:b w:val="0"/>
          <w:bCs/>
          <w:sz w:val="24"/>
          <w:szCs w:val="21"/>
        </w:rPr>
        <w:t xml:space="preserve"> dari data transaksi</w:t>
      </w:r>
      <w:r w:rsidR="00014C7C">
        <w:rPr>
          <w:b w:val="0"/>
          <w:bCs/>
          <w:sz w:val="24"/>
          <w:szCs w:val="21"/>
        </w:rPr>
        <w:t xml:space="preserve"> </w:t>
      </w:r>
      <w:r w:rsidR="00835135">
        <w:rPr>
          <w:b w:val="0"/>
          <w:bCs/>
          <w:sz w:val="24"/>
          <w:szCs w:val="21"/>
        </w:rPr>
        <w:t xml:space="preserve">pemasukan </w:t>
      </w:r>
      <w:r w:rsidR="00014C7C">
        <w:rPr>
          <w:b w:val="0"/>
          <w:bCs/>
          <w:sz w:val="24"/>
          <w:szCs w:val="21"/>
        </w:rPr>
        <w:t>yang tadi ditambahkan</w:t>
      </w:r>
      <w:r w:rsidR="0025717D">
        <w:rPr>
          <w:b w:val="0"/>
          <w:bCs/>
          <w:sz w:val="24"/>
          <w:szCs w:val="21"/>
        </w:rPr>
        <w:t xml:space="preserve">, nilainya akan diubah menjadi </w:t>
      </w:r>
      <w:r w:rsidR="00835135">
        <w:rPr>
          <w:b w:val="0"/>
          <w:bCs/>
          <w:sz w:val="24"/>
          <w:szCs w:val="21"/>
        </w:rPr>
        <w:t>8</w:t>
      </w:r>
      <w:r w:rsidR="0025717D">
        <w:rPr>
          <w:b w:val="0"/>
          <w:bCs/>
          <w:sz w:val="24"/>
          <w:szCs w:val="21"/>
        </w:rPr>
        <w:t>0,000 (</w:t>
      </w:r>
      <w:r w:rsidR="00835135">
        <w:rPr>
          <w:b w:val="0"/>
          <w:bCs/>
          <w:sz w:val="24"/>
          <w:szCs w:val="21"/>
        </w:rPr>
        <w:t>delapan</w:t>
      </w:r>
      <w:r w:rsidR="0025717D">
        <w:rPr>
          <w:b w:val="0"/>
          <w:bCs/>
          <w:sz w:val="24"/>
          <w:szCs w:val="21"/>
        </w:rPr>
        <w:t xml:space="preserve"> puluh ribu)</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coba </w:t>
      </w:r>
      <w:r w:rsidR="0013275C">
        <w:rPr>
          <w:b w:val="0"/>
          <w:bCs/>
          <w:sz w:val="24"/>
          <w:szCs w:val="21"/>
        </w:rPr>
        <w:t xml:space="preserve">adalah progress menabung menjadi 60,000 (enam puluh ribu). Padahal seharusnya hasil progress menabung menjadi 10,000 (sepuluh ribu) karena transaksi yang sudah dibuat sebelum target menabung seharusnya tidak mempengaruhi target sebesar nominal barunya, melainkan selisih dari nominal lama dan nominal barunya. Dapat disimpulkan bahwa perhitungan pada target menabung masih kurang akurat. Hal ini </w:t>
      </w:r>
      <w:r w:rsidR="001D367F">
        <w:rPr>
          <w:b w:val="0"/>
          <w:bCs/>
          <w:sz w:val="24"/>
          <w:szCs w:val="21"/>
        </w:rPr>
        <w:t>disebabkan</w:t>
      </w:r>
      <w:r w:rsidR="0013275C">
        <w:rPr>
          <w:b w:val="0"/>
          <w:bCs/>
          <w:sz w:val="24"/>
          <w:szCs w:val="21"/>
        </w:rPr>
        <w:t xml:space="preserve"> </w:t>
      </w:r>
      <w:r w:rsidR="001D367F">
        <w:rPr>
          <w:b w:val="0"/>
          <w:bCs/>
          <w:sz w:val="24"/>
          <w:szCs w:val="21"/>
        </w:rPr>
        <w:t>oleh kesalahan perhitungan ketika melakukan update transaksi. Dimana progress menabung langsung dijumlahkan dengan nominal yang baru dan tidak dijumlahkan dulu selisihnya dengan nominal yang lama.</w:t>
      </w:r>
    </w:p>
    <w:p w14:paraId="515DC1EF" w14:textId="7E4871DB" w:rsidR="00F50FC6" w:rsidRDefault="00F50FC6" w:rsidP="00F50FC6">
      <w:pPr>
        <w:pStyle w:val="STTSJudulSubBab"/>
        <w:numPr>
          <w:ilvl w:val="0"/>
          <w:numId w:val="14"/>
        </w:numPr>
        <w:ind w:hanging="720"/>
      </w:pPr>
      <w:r>
        <w:t xml:space="preserve">Uji Coba </w:t>
      </w:r>
      <w:r w:rsidR="00646B9F">
        <w:t>Melihat Report</w:t>
      </w:r>
    </w:p>
    <w:p w14:paraId="76A0BB2C" w14:textId="256925E7" w:rsidR="006B75B2" w:rsidRPr="00991368" w:rsidRDefault="00F50FC6" w:rsidP="00107FB0">
      <w:pPr>
        <w:pStyle w:val="STTSJudulSubBab"/>
        <w:ind w:firstLine="720"/>
        <w:rPr>
          <w:b w:val="0"/>
          <w:bCs/>
          <w:sz w:val="24"/>
          <w:szCs w:val="24"/>
        </w:rPr>
      </w:pPr>
      <w:r w:rsidRPr="00700F0F">
        <w:rPr>
          <w:b w:val="0"/>
          <w:bCs/>
          <w:sz w:val="24"/>
          <w:szCs w:val="21"/>
        </w:rPr>
        <w:t xml:space="preserve">Pada pengujian ini dilakukan </w:t>
      </w:r>
      <w:r w:rsidR="00107FB0">
        <w:rPr>
          <w:b w:val="0"/>
          <w:bCs/>
          <w:sz w:val="24"/>
          <w:szCs w:val="21"/>
        </w:rPr>
        <w:t>percobaan pertama dalam melihat report</w:t>
      </w:r>
      <w:r w:rsidR="000E4854">
        <w:rPr>
          <w:b w:val="0"/>
          <w:bCs/>
          <w:sz w:val="24"/>
          <w:szCs w:val="21"/>
        </w:rPr>
        <w:t xml:space="preserve">. Seluruh komponen dari fragment report telah ditempatkan sesuai tempatnya </w:t>
      </w:r>
      <w:r w:rsidR="00F30379">
        <w:rPr>
          <w:b w:val="0"/>
          <w:bCs/>
          <w:sz w:val="24"/>
          <w:szCs w:val="21"/>
        </w:rPr>
        <w:t xml:space="preserve">dan </w:t>
      </w:r>
      <w:r w:rsidR="00F30379" w:rsidRPr="00991368">
        <w:rPr>
          <w:b w:val="0"/>
          <w:bCs/>
          <w:sz w:val="24"/>
          <w:szCs w:val="24"/>
        </w:rPr>
        <w:t>fragment report akan dibuka, tapi ditemukan masalah</w:t>
      </w:r>
      <w:r w:rsidR="00950AB6" w:rsidRPr="00991368">
        <w:rPr>
          <w:b w:val="0"/>
          <w:bCs/>
          <w:sz w:val="24"/>
          <w:szCs w:val="24"/>
        </w:rPr>
        <w:t>, yaitu PieChart yang ditempatkan tidak ditampilkan di halaman laporan tersebut.</w:t>
      </w:r>
    </w:p>
    <w:p w14:paraId="4DDFE4DC" w14:textId="1001D1B2" w:rsidR="00950AB6" w:rsidRDefault="00991368" w:rsidP="00107FB0">
      <w:pPr>
        <w:pStyle w:val="STTSJudulSubBab"/>
        <w:ind w:firstLine="720"/>
        <w:rPr>
          <w:b w:val="0"/>
          <w:bCs/>
          <w:sz w:val="24"/>
          <w:szCs w:val="24"/>
        </w:rPr>
      </w:pPr>
      <w:r w:rsidRPr="00991368">
        <w:rPr>
          <w:b w:val="0"/>
          <w:bCs/>
          <w:sz w:val="24"/>
          <w:szCs w:val="24"/>
        </w:rPr>
        <w:t xml:space="preserve">PieChart adalah </w:t>
      </w:r>
      <w:r>
        <w:rPr>
          <w:b w:val="0"/>
          <w:bCs/>
          <w:sz w:val="24"/>
          <w:szCs w:val="24"/>
        </w:rPr>
        <w:t xml:space="preserve">sebuah visualisasi grafik yang menunjukkan seluruh data yang ingin ditunjukkan.  Dimana seharusnya di telepon genggam sudah bisa dilihat grafik yang berisi </w:t>
      </w:r>
      <w:r w:rsidR="009A5BF6">
        <w:rPr>
          <w:b w:val="0"/>
          <w:bCs/>
          <w:sz w:val="24"/>
          <w:szCs w:val="24"/>
        </w:rPr>
        <w:t xml:space="preserve">seluruh </w:t>
      </w:r>
      <w:r>
        <w:rPr>
          <w:b w:val="0"/>
          <w:bCs/>
          <w:sz w:val="24"/>
          <w:szCs w:val="24"/>
        </w:rPr>
        <w:t>data</w:t>
      </w:r>
      <w:r w:rsidR="009A5BF6">
        <w:rPr>
          <w:b w:val="0"/>
          <w:bCs/>
          <w:sz w:val="24"/>
          <w:szCs w:val="24"/>
        </w:rPr>
        <w:t xml:space="preserve"> transaksi yang dipilih</w:t>
      </w:r>
      <w:r>
        <w:rPr>
          <w:b w:val="0"/>
          <w:bCs/>
          <w:sz w:val="24"/>
          <w:szCs w:val="24"/>
        </w:rPr>
        <w:t>,</w:t>
      </w:r>
      <w:r w:rsidR="009A5BF6">
        <w:rPr>
          <w:b w:val="0"/>
          <w:bCs/>
          <w:sz w:val="24"/>
          <w:szCs w:val="24"/>
        </w:rPr>
        <w:t xml:space="preserve"> tapi tidak tampil apa apa dan setelah di</w:t>
      </w:r>
      <w:r w:rsidR="00F3497E">
        <w:rPr>
          <w:b w:val="0"/>
          <w:bCs/>
          <w:sz w:val="24"/>
          <w:szCs w:val="24"/>
        </w:rPr>
        <w:t xml:space="preserve">periksa, penyebab utama dari kesalahan ini adalah PieChart dan </w:t>
      </w:r>
      <w:r w:rsidR="00CD2739">
        <w:rPr>
          <w:b w:val="0"/>
          <w:bCs/>
          <w:sz w:val="24"/>
          <w:szCs w:val="24"/>
        </w:rPr>
        <w:t>LinearLayout yang menampung keddua PieChart memiliki property tinggi wrap_content.</w:t>
      </w:r>
    </w:p>
    <w:p w14:paraId="30D664F8" w14:textId="5C544D38" w:rsidR="00CD2739" w:rsidRPr="00991368" w:rsidRDefault="00CD2739" w:rsidP="00CD2739">
      <w:pPr>
        <w:pStyle w:val="STTSJudulSubBab"/>
        <w:rPr>
          <w:b w:val="0"/>
          <w:bCs/>
          <w:sz w:val="24"/>
          <w:szCs w:val="24"/>
        </w:rPr>
      </w:pPr>
      <w:r>
        <w:rPr>
          <w:b w:val="0"/>
          <w:bCs/>
          <w:sz w:val="24"/>
          <w:szCs w:val="24"/>
        </w:rPr>
        <w:tab/>
        <w:t xml:space="preserve">Dengan property wrap_content itu seperti memberitahu PieChart dan LinearLayout </w:t>
      </w:r>
      <w:r w:rsidR="00CE7264">
        <w:rPr>
          <w:b w:val="0"/>
          <w:bCs/>
          <w:sz w:val="24"/>
          <w:szCs w:val="24"/>
        </w:rPr>
        <w:t>bila mereka bisa membesar, tapi bila tidak harus mereka tidak perlu membersar. Dan karena itu, kedua bagian tsb merasa tidak perlu membesar sehingga mereka berada di ukuran</w:t>
      </w:r>
      <w:r w:rsidR="00CA0985">
        <w:rPr>
          <w:b w:val="0"/>
          <w:bCs/>
          <w:sz w:val="24"/>
          <w:szCs w:val="24"/>
        </w:rPr>
        <w:t xml:space="preserve"> awal</w:t>
      </w:r>
      <w:r w:rsidR="00CE7264">
        <w:rPr>
          <w:b w:val="0"/>
          <w:bCs/>
          <w:sz w:val="24"/>
          <w:szCs w:val="24"/>
        </w:rPr>
        <w:t xml:space="preserve"> mereka y</w:t>
      </w:r>
      <w:r w:rsidR="00CA0985">
        <w:rPr>
          <w:b w:val="0"/>
          <w:bCs/>
          <w:sz w:val="24"/>
          <w:szCs w:val="24"/>
        </w:rPr>
        <w:t>aitu sekecil butiran debu di layer anda. Jadi cara kita memperbaikinya adalah memaksa PieChart untuk membesar agar mereka bisa kelihatan di layer dengan ukuran tertentu.</w:t>
      </w:r>
      <w:r w:rsidR="00A31C50">
        <w:rPr>
          <w:b w:val="0"/>
          <w:bCs/>
          <w:sz w:val="24"/>
          <w:szCs w:val="24"/>
        </w:rPr>
        <w:t xml:space="preserve"> Setelah pengaturan itu diubah, Piechart bisa tampil dan </w:t>
      </w:r>
      <w:r w:rsidR="00175F3D">
        <w:rPr>
          <w:b w:val="0"/>
          <w:bCs/>
          <w:sz w:val="24"/>
          <w:szCs w:val="24"/>
        </w:rPr>
        <w:t>berjalan dengan lancar</w:t>
      </w:r>
    </w:p>
    <w:p w14:paraId="42F887E4" w14:textId="77777777" w:rsidR="00B62220" w:rsidRPr="00991368" w:rsidRDefault="00B62220">
      <w:pPr>
        <w:spacing w:line="240" w:lineRule="auto"/>
        <w:ind w:firstLine="0"/>
        <w:jc w:val="left"/>
        <w:rPr>
          <w:szCs w:val="24"/>
        </w:rPr>
      </w:pPr>
      <w:r w:rsidRPr="00991368">
        <w:rPr>
          <w:szCs w:val="24"/>
        </w:rP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536D39">
      <w:pPr>
        <w:pStyle w:val="ListParagraph"/>
        <w:numPr>
          <w:ilvl w:val="0"/>
          <w:numId w:val="17"/>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536D39">
      <w:pPr>
        <w:pStyle w:val="ListParagraph"/>
        <w:numPr>
          <w:ilvl w:val="0"/>
          <w:numId w:val="17"/>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536D39">
      <w:pPr>
        <w:pStyle w:val="ListParagraph"/>
        <w:numPr>
          <w:ilvl w:val="0"/>
          <w:numId w:val="17"/>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r w:rsidRPr="00DA3434">
        <w:t>Berdasarkan testing yang dilakukan pada aplikasi ini, diajukan saran-saran terhadap aplikasi sebagai berikut :</w:t>
      </w:r>
    </w:p>
    <w:p w14:paraId="542561A3" w14:textId="77777777" w:rsidR="00DA3434" w:rsidRPr="00DA3434" w:rsidRDefault="00DA3434" w:rsidP="00536D39">
      <w:pPr>
        <w:pStyle w:val="ListParagraph"/>
        <w:numPr>
          <w:ilvl w:val="0"/>
          <w:numId w:val="25"/>
        </w:numPr>
        <w:rPr>
          <w:szCs w:val="24"/>
        </w:rPr>
      </w:pPr>
      <w:r w:rsidRPr="00DA3434">
        <w:rPr>
          <w:szCs w:val="24"/>
        </w:rPr>
        <w:t xml:space="preserve">Tampilan pada aplikasi perlu ditingkatkan terutama pada tampilan home dan laporan aplikasi. Tampilan pada halaman tersebut masih terasa kaku dan kurang menarik. Misalnya pemilihan warna dan </w:t>
      </w:r>
      <w:r w:rsidRPr="00DA3434">
        <w:rPr>
          <w:szCs w:val="24"/>
        </w:rPr>
        <w:lastRenderedPageBreak/>
        <w:t>komponen pada halaman tersebut perlu difokuskan. Karena tampilan aplikasi merupakan salah satu daya tarik penting agar pengguna nyaman dalam menggunakan aplikasi.</w:t>
      </w:r>
    </w:p>
    <w:p w14:paraId="707FF7A5" w14:textId="77777777" w:rsidR="00DA3434" w:rsidRPr="00DA3434" w:rsidRDefault="00DA3434" w:rsidP="00536D39">
      <w:pPr>
        <w:pStyle w:val="ListParagraph"/>
        <w:numPr>
          <w:ilvl w:val="0"/>
          <w:numId w:val="25"/>
        </w:numPr>
        <w:rPr>
          <w:szCs w:val="24"/>
        </w:rPr>
      </w:pPr>
      <w:r w:rsidRPr="00DA3434">
        <w:rPr>
          <w:szCs w:val="24"/>
        </w:rPr>
        <w:t>Pada halaman home aplikasi, sebaiknya diberikan fitur pencarian atau pemilihan jangka waktu dari transaksi yang ingin ditampilkan. Agar pengguna dapat lebih mudah dalam mencari dan mengatur histori transaksi. Penambahan fitur ini juga berguna untuk menurunkan waktu pemuatan data pada home karena tidak perlu memuat semua data sekaligus dari database kedalam aplikasi.</w:t>
      </w:r>
    </w:p>
    <w:p w14:paraId="20731AF5" w14:textId="020ED7C0" w:rsidR="00DA3434" w:rsidRPr="00DA3434" w:rsidRDefault="00DA3434" w:rsidP="00536D39">
      <w:pPr>
        <w:pStyle w:val="ListParagraph"/>
        <w:numPr>
          <w:ilvl w:val="0"/>
          <w:numId w:val="25"/>
        </w:numPr>
        <w:rPr>
          <w:szCs w:val="24"/>
        </w:rPr>
      </w:pPr>
      <w:r w:rsidRPr="00DA3434">
        <w:rPr>
          <w:szCs w:val="24"/>
        </w:rPr>
        <w:t>Fitur impor dan ekspor data sebaiknya diberikan fitur untuk memilih jalur data akan disimpan atau dimuat dari mana. Fitur ini dapat lebih memudahkan pengguna dalam mengekspor dan mengimpor data. Pengguna tidak perlu lagi secara manual memindahkan data dari folder aplikasi. Atau untuk kedepannya bisa diimplementasikan fitur cloud save</w:t>
      </w:r>
      <w:r>
        <w:rPr>
          <w:szCs w:val="24"/>
        </w:rPr>
        <w:t xml:space="preserve"> agar pengguna tidak perlu mengirim data dari satu perangkat ke perangkat lainnya jika ingin berpindah perangkat</w:t>
      </w:r>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3993E" w14:textId="77777777" w:rsidR="0001028F" w:rsidRDefault="0001028F" w:rsidP="00A1571D">
      <w:pPr>
        <w:spacing w:line="240" w:lineRule="auto"/>
      </w:pPr>
      <w:r>
        <w:separator/>
      </w:r>
    </w:p>
  </w:endnote>
  <w:endnote w:type="continuationSeparator" w:id="0">
    <w:p w14:paraId="6DEC53AF" w14:textId="77777777" w:rsidR="0001028F" w:rsidRDefault="0001028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38D04" w14:textId="77777777" w:rsidR="0001028F" w:rsidRDefault="0001028F" w:rsidP="00A1571D">
      <w:pPr>
        <w:spacing w:line="240" w:lineRule="auto"/>
      </w:pPr>
      <w:r>
        <w:separator/>
      </w:r>
    </w:p>
  </w:footnote>
  <w:footnote w:type="continuationSeparator" w:id="0">
    <w:p w14:paraId="0BC344A4" w14:textId="77777777" w:rsidR="0001028F" w:rsidRDefault="0001028F"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28F"/>
    <w:rsid w:val="00010BCE"/>
    <w:rsid w:val="00010EDE"/>
    <w:rsid w:val="0001119C"/>
    <w:rsid w:val="00013958"/>
    <w:rsid w:val="00014C7C"/>
    <w:rsid w:val="00015839"/>
    <w:rsid w:val="0001599B"/>
    <w:rsid w:val="00015E1C"/>
    <w:rsid w:val="00020474"/>
    <w:rsid w:val="00023555"/>
    <w:rsid w:val="00025DA0"/>
    <w:rsid w:val="000310D8"/>
    <w:rsid w:val="00031232"/>
    <w:rsid w:val="00033021"/>
    <w:rsid w:val="000332F7"/>
    <w:rsid w:val="0003357C"/>
    <w:rsid w:val="00036027"/>
    <w:rsid w:val="00037007"/>
    <w:rsid w:val="00037C7A"/>
    <w:rsid w:val="00042D7E"/>
    <w:rsid w:val="000460FE"/>
    <w:rsid w:val="00046384"/>
    <w:rsid w:val="000467B4"/>
    <w:rsid w:val="000510D1"/>
    <w:rsid w:val="00056163"/>
    <w:rsid w:val="00056248"/>
    <w:rsid w:val="0006024F"/>
    <w:rsid w:val="00064A15"/>
    <w:rsid w:val="00064F6F"/>
    <w:rsid w:val="00065A14"/>
    <w:rsid w:val="00066DF1"/>
    <w:rsid w:val="00074F45"/>
    <w:rsid w:val="00076CA0"/>
    <w:rsid w:val="000776F6"/>
    <w:rsid w:val="00077B17"/>
    <w:rsid w:val="0008044D"/>
    <w:rsid w:val="00081833"/>
    <w:rsid w:val="00081DBE"/>
    <w:rsid w:val="000838D9"/>
    <w:rsid w:val="00083E4F"/>
    <w:rsid w:val="00083FB2"/>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0B54"/>
    <w:rsid w:val="000C18CF"/>
    <w:rsid w:val="000C1D8A"/>
    <w:rsid w:val="000C32B4"/>
    <w:rsid w:val="000C3AAF"/>
    <w:rsid w:val="000C4B30"/>
    <w:rsid w:val="000C68D5"/>
    <w:rsid w:val="000C6BAF"/>
    <w:rsid w:val="000D201D"/>
    <w:rsid w:val="000D45EE"/>
    <w:rsid w:val="000D5260"/>
    <w:rsid w:val="000D5DA8"/>
    <w:rsid w:val="000D77C9"/>
    <w:rsid w:val="000E1125"/>
    <w:rsid w:val="000E153F"/>
    <w:rsid w:val="000E4854"/>
    <w:rsid w:val="000F1044"/>
    <w:rsid w:val="000F274D"/>
    <w:rsid w:val="000F320F"/>
    <w:rsid w:val="000F3FDF"/>
    <w:rsid w:val="000F4ED2"/>
    <w:rsid w:val="000F533E"/>
    <w:rsid w:val="000F79DD"/>
    <w:rsid w:val="00100B0C"/>
    <w:rsid w:val="00104245"/>
    <w:rsid w:val="00107FB0"/>
    <w:rsid w:val="00110283"/>
    <w:rsid w:val="0011044E"/>
    <w:rsid w:val="0011360F"/>
    <w:rsid w:val="00114A16"/>
    <w:rsid w:val="0011626F"/>
    <w:rsid w:val="0011645E"/>
    <w:rsid w:val="001214D5"/>
    <w:rsid w:val="001235B7"/>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5F3D"/>
    <w:rsid w:val="00176012"/>
    <w:rsid w:val="00177FAC"/>
    <w:rsid w:val="001820D2"/>
    <w:rsid w:val="00184806"/>
    <w:rsid w:val="00185020"/>
    <w:rsid w:val="00185A79"/>
    <w:rsid w:val="00186BA9"/>
    <w:rsid w:val="00187347"/>
    <w:rsid w:val="001877CE"/>
    <w:rsid w:val="00187B0E"/>
    <w:rsid w:val="00187B1A"/>
    <w:rsid w:val="00193413"/>
    <w:rsid w:val="001A18E1"/>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140"/>
    <w:rsid w:val="001C5386"/>
    <w:rsid w:val="001D367F"/>
    <w:rsid w:val="001D7E92"/>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3A6F"/>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760BD"/>
    <w:rsid w:val="00280CCF"/>
    <w:rsid w:val="00280D01"/>
    <w:rsid w:val="002811D5"/>
    <w:rsid w:val="00282CE5"/>
    <w:rsid w:val="002866E0"/>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1203"/>
    <w:rsid w:val="0031355A"/>
    <w:rsid w:val="003146B7"/>
    <w:rsid w:val="00315264"/>
    <w:rsid w:val="00317C2A"/>
    <w:rsid w:val="00320BCB"/>
    <w:rsid w:val="00321705"/>
    <w:rsid w:val="00323053"/>
    <w:rsid w:val="00324E06"/>
    <w:rsid w:val="00325257"/>
    <w:rsid w:val="00332244"/>
    <w:rsid w:val="00337130"/>
    <w:rsid w:val="00337982"/>
    <w:rsid w:val="00341704"/>
    <w:rsid w:val="00343F74"/>
    <w:rsid w:val="00346266"/>
    <w:rsid w:val="003534D2"/>
    <w:rsid w:val="00356388"/>
    <w:rsid w:val="00362805"/>
    <w:rsid w:val="00362D4B"/>
    <w:rsid w:val="003640ED"/>
    <w:rsid w:val="003648B3"/>
    <w:rsid w:val="00364B73"/>
    <w:rsid w:val="003717F6"/>
    <w:rsid w:val="00372DDE"/>
    <w:rsid w:val="003730F1"/>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57CD"/>
    <w:rsid w:val="004474BF"/>
    <w:rsid w:val="00462CE1"/>
    <w:rsid w:val="00465A35"/>
    <w:rsid w:val="00477772"/>
    <w:rsid w:val="00477F00"/>
    <w:rsid w:val="00480405"/>
    <w:rsid w:val="00481D44"/>
    <w:rsid w:val="004846F8"/>
    <w:rsid w:val="00491E88"/>
    <w:rsid w:val="00494862"/>
    <w:rsid w:val="00494B20"/>
    <w:rsid w:val="00495778"/>
    <w:rsid w:val="0049642A"/>
    <w:rsid w:val="004A558A"/>
    <w:rsid w:val="004A77B9"/>
    <w:rsid w:val="004B107D"/>
    <w:rsid w:val="004B2277"/>
    <w:rsid w:val="004B383F"/>
    <w:rsid w:val="004B41E2"/>
    <w:rsid w:val="004C0765"/>
    <w:rsid w:val="004C0D2F"/>
    <w:rsid w:val="004C2D8C"/>
    <w:rsid w:val="004C3432"/>
    <w:rsid w:val="004C54C6"/>
    <w:rsid w:val="004D0BF9"/>
    <w:rsid w:val="004D40CF"/>
    <w:rsid w:val="004D49D8"/>
    <w:rsid w:val="004D53F4"/>
    <w:rsid w:val="004D6333"/>
    <w:rsid w:val="004D718C"/>
    <w:rsid w:val="004E0DE2"/>
    <w:rsid w:val="004E2DDD"/>
    <w:rsid w:val="004E3FC1"/>
    <w:rsid w:val="004E4BE4"/>
    <w:rsid w:val="004E72F7"/>
    <w:rsid w:val="004F0434"/>
    <w:rsid w:val="004F25B3"/>
    <w:rsid w:val="004F4394"/>
    <w:rsid w:val="004F516F"/>
    <w:rsid w:val="004F65C9"/>
    <w:rsid w:val="00500281"/>
    <w:rsid w:val="005006D4"/>
    <w:rsid w:val="00505248"/>
    <w:rsid w:val="005118B3"/>
    <w:rsid w:val="005146E7"/>
    <w:rsid w:val="0051515E"/>
    <w:rsid w:val="00515996"/>
    <w:rsid w:val="00515EBC"/>
    <w:rsid w:val="005169A9"/>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1F79"/>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5099"/>
    <w:rsid w:val="005B7B27"/>
    <w:rsid w:val="005C1767"/>
    <w:rsid w:val="005C18E7"/>
    <w:rsid w:val="005C1B39"/>
    <w:rsid w:val="005C300D"/>
    <w:rsid w:val="005C5422"/>
    <w:rsid w:val="005C7C94"/>
    <w:rsid w:val="005D1980"/>
    <w:rsid w:val="005D19D8"/>
    <w:rsid w:val="005D51DE"/>
    <w:rsid w:val="005D60DF"/>
    <w:rsid w:val="005E2302"/>
    <w:rsid w:val="005E2ADA"/>
    <w:rsid w:val="005E3040"/>
    <w:rsid w:val="005E400F"/>
    <w:rsid w:val="005E631B"/>
    <w:rsid w:val="005E6C51"/>
    <w:rsid w:val="005F5671"/>
    <w:rsid w:val="005F732B"/>
    <w:rsid w:val="00600BB1"/>
    <w:rsid w:val="00603B46"/>
    <w:rsid w:val="0061060F"/>
    <w:rsid w:val="006141F7"/>
    <w:rsid w:val="006148C1"/>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6B9F"/>
    <w:rsid w:val="006478B7"/>
    <w:rsid w:val="0065105A"/>
    <w:rsid w:val="0065476B"/>
    <w:rsid w:val="00654E68"/>
    <w:rsid w:val="00656027"/>
    <w:rsid w:val="00656D79"/>
    <w:rsid w:val="00660E80"/>
    <w:rsid w:val="0066296A"/>
    <w:rsid w:val="00670BDE"/>
    <w:rsid w:val="00671E44"/>
    <w:rsid w:val="00672036"/>
    <w:rsid w:val="0067207B"/>
    <w:rsid w:val="006731ED"/>
    <w:rsid w:val="00676455"/>
    <w:rsid w:val="00676FA6"/>
    <w:rsid w:val="00677975"/>
    <w:rsid w:val="00687272"/>
    <w:rsid w:val="006A0569"/>
    <w:rsid w:val="006A142A"/>
    <w:rsid w:val="006A5EA6"/>
    <w:rsid w:val="006B13B6"/>
    <w:rsid w:val="006B1ABF"/>
    <w:rsid w:val="006B48F5"/>
    <w:rsid w:val="006B5CD7"/>
    <w:rsid w:val="006B6D85"/>
    <w:rsid w:val="006B6F47"/>
    <w:rsid w:val="006B75B2"/>
    <w:rsid w:val="006C315F"/>
    <w:rsid w:val="006C3D0D"/>
    <w:rsid w:val="006C439F"/>
    <w:rsid w:val="006C51CD"/>
    <w:rsid w:val="006C6996"/>
    <w:rsid w:val="006D0040"/>
    <w:rsid w:val="006D1C1D"/>
    <w:rsid w:val="006D7F8B"/>
    <w:rsid w:val="006E21EF"/>
    <w:rsid w:val="006E2920"/>
    <w:rsid w:val="006E3731"/>
    <w:rsid w:val="006E7330"/>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2694"/>
    <w:rsid w:val="00773C1C"/>
    <w:rsid w:val="00776081"/>
    <w:rsid w:val="0077655D"/>
    <w:rsid w:val="00776D3C"/>
    <w:rsid w:val="00780638"/>
    <w:rsid w:val="0078063A"/>
    <w:rsid w:val="00781D57"/>
    <w:rsid w:val="007834C5"/>
    <w:rsid w:val="007836B4"/>
    <w:rsid w:val="00784C7B"/>
    <w:rsid w:val="0078679C"/>
    <w:rsid w:val="00792DCE"/>
    <w:rsid w:val="00796699"/>
    <w:rsid w:val="007A0E3F"/>
    <w:rsid w:val="007A237C"/>
    <w:rsid w:val="007A772B"/>
    <w:rsid w:val="007B09A5"/>
    <w:rsid w:val="007B2D9F"/>
    <w:rsid w:val="007B4309"/>
    <w:rsid w:val="007B56B1"/>
    <w:rsid w:val="007B70A8"/>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27612"/>
    <w:rsid w:val="00833993"/>
    <w:rsid w:val="00833C3D"/>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20C"/>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4360"/>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0AB6"/>
    <w:rsid w:val="00951C05"/>
    <w:rsid w:val="00956D10"/>
    <w:rsid w:val="00962D4F"/>
    <w:rsid w:val="00966B4F"/>
    <w:rsid w:val="009737F8"/>
    <w:rsid w:val="009758FC"/>
    <w:rsid w:val="009760A8"/>
    <w:rsid w:val="009773A4"/>
    <w:rsid w:val="009822D6"/>
    <w:rsid w:val="009847A5"/>
    <w:rsid w:val="009904B4"/>
    <w:rsid w:val="00990BBF"/>
    <w:rsid w:val="00990BE6"/>
    <w:rsid w:val="009910A4"/>
    <w:rsid w:val="00991368"/>
    <w:rsid w:val="00991AF4"/>
    <w:rsid w:val="009941CC"/>
    <w:rsid w:val="009959C1"/>
    <w:rsid w:val="0099656D"/>
    <w:rsid w:val="0099658C"/>
    <w:rsid w:val="009A5BF6"/>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07D01"/>
    <w:rsid w:val="00A11EFE"/>
    <w:rsid w:val="00A12EE3"/>
    <w:rsid w:val="00A14382"/>
    <w:rsid w:val="00A15109"/>
    <w:rsid w:val="00A1571D"/>
    <w:rsid w:val="00A16327"/>
    <w:rsid w:val="00A2023B"/>
    <w:rsid w:val="00A203F3"/>
    <w:rsid w:val="00A2188A"/>
    <w:rsid w:val="00A21A5E"/>
    <w:rsid w:val="00A22328"/>
    <w:rsid w:val="00A2333E"/>
    <w:rsid w:val="00A30FC6"/>
    <w:rsid w:val="00A31C50"/>
    <w:rsid w:val="00A3272B"/>
    <w:rsid w:val="00A3309A"/>
    <w:rsid w:val="00A33159"/>
    <w:rsid w:val="00A34A91"/>
    <w:rsid w:val="00A34DF3"/>
    <w:rsid w:val="00A372E0"/>
    <w:rsid w:val="00A40B36"/>
    <w:rsid w:val="00A41467"/>
    <w:rsid w:val="00A42971"/>
    <w:rsid w:val="00A435AA"/>
    <w:rsid w:val="00A43EEE"/>
    <w:rsid w:val="00A44130"/>
    <w:rsid w:val="00A46BF1"/>
    <w:rsid w:val="00A51E8A"/>
    <w:rsid w:val="00A53C95"/>
    <w:rsid w:val="00A56DCA"/>
    <w:rsid w:val="00A6033D"/>
    <w:rsid w:val="00A60BC8"/>
    <w:rsid w:val="00A61E81"/>
    <w:rsid w:val="00A61F02"/>
    <w:rsid w:val="00A7318E"/>
    <w:rsid w:val="00A735AF"/>
    <w:rsid w:val="00A74EB3"/>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1E5F"/>
    <w:rsid w:val="00BA223A"/>
    <w:rsid w:val="00BA3966"/>
    <w:rsid w:val="00BA465A"/>
    <w:rsid w:val="00BB0621"/>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7D0"/>
    <w:rsid w:val="00C30B61"/>
    <w:rsid w:val="00C35E0B"/>
    <w:rsid w:val="00C35FAD"/>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985"/>
    <w:rsid w:val="00CA0DFD"/>
    <w:rsid w:val="00CA19B3"/>
    <w:rsid w:val="00CA4D8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739"/>
    <w:rsid w:val="00CD2FFE"/>
    <w:rsid w:val="00CD535D"/>
    <w:rsid w:val="00CE0A3C"/>
    <w:rsid w:val="00CE474E"/>
    <w:rsid w:val="00CE61C2"/>
    <w:rsid w:val="00CE7264"/>
    <w:rsid w:val="00CF26D3"/>
    <w:rsid w:val="00CF7722"/>
    <w:rsid w:val="00CF7C4E"/>
    <w:rsid w:val="00CF7F72"/>
    <w:rsid w:val="00D02707"/>
    <w:rsid w:val="00D0419B"/>
    <w:rsid w:val="00D05699"/>
    <w:rsid w:val="00D05AA0"/>
    <w:rsid w:val="00D06472"/>
    <w:rsid w:val="00D06BB1"/>
    <w:rsid w:val="00D1316D"/>
    <w:rsid w:val="00D158FB"/>
    <w:rsid w:val="00D209B1"/>
    <w:rsid w:val="00D221B8"/>
    <w:rsid w:val="00D22BC1"/>
    <w:rsid w:val="00D234DC"/>
    <w:rsid w:val="00D25076"/>
    <w:rsid w:val="00D27B1A"/>
    <w:rsid w:val="00D3016E"/>
    <w:rsid w:val="00D30D5E"/>
    <w:rsid w:val="00D310AF"/>
    <w:rsid w:val="00D31427"/>
    <w:rsid w:val="00D32A38"/>
    <w:rsid w:val="00D353F0"/>
    <w:rsid w:val="00D362D6"/>
    <w:rsid w:val="00D36BDD"/>
    <w:rsid w:val="00D37127"/>
    <w:rsid w:val="00D421E8"/>
    <w:rsid w:val="00D4231D"/>
    <w:rsid w:val="00D4334D"/>
    <w:rsid w:val="00D511B8"/>
    <w:rsid w:val="00D526EE"/>
    <w:rsid w:val="00D536CE"/>
    <w:rsid w:val="00D5407B"/>
    <w:rsid w:val="00D564EE"/>
    <w:rsid w:val="00D62C72"/>
    <w:rsid w:val="00D6326A"/>
    <w:rsid w:val="00D67C4D"/>
    <w:rsid w:val="00D7528E"/>
    <w:rsid w:val="00D75DC1"/>
    <w:rsid w:val="00D77CBC"/>
    <w:rsid w:val="00D8109A"/>
    <w:rsid w:val="00D814AB"/>
    <w:rsid w:val="00D852A8"/>
    <w:rsid w:val="00D85555"/>
    <w:rsid w:val="00D862E1"/>
    <w:rsid w:val="00D86EBE"/>
    <w:rsid w:val="00D873CD"/>
    <w:rsid w:val="00D87F37"/>
    <w:rsid w:val="00D91201"/>
    <w:rsid w:val="00D93EF2"/>
    <w:rsid w:val="00D94103"/>
    <w:rsid w:val="00D967C4"/>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D5E60"/>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E0602"/>
    <w:rsid w:val="00EF2051"/>
    <w:rsid w:val="00EF2D3E"/>
    <w:rsid w:val="00EF4B1E"/>
    <w:rsid w:val="00EF5025"/>
    <w:rsid w:val="00EF5AF2"/>
    <w:rsid w:val="00F0082B"/>
    <w:rsid w:val="00F02430"/>
    <w:rsid w:val="00F02611"/>
    <w:rsid w:val="00F03753"/>
    <w:rsid w:val="00F068C4"/>
    <w:rsid w:val="00F1290B"/>
    <w:rsid w:val="00F14718"/>
    <w:rsid w:val="00F167BB"/>
    <w:rsid w:val="00F17056"/>
    <w:rsid w:val="00F230A8"/>
    <w:rsid w:val="00F253F1"/>
    <w:rsid w:val="00F26145"/>
    <w:rsid w:val="00F30379"/>
    <w:rsid w:val="00F344A3"/>
    <w:rsid w:val="00F3497E"/>
    <w:rsid w:val="00F34BE9"/>
    <w:rsid w:val="00F3780C"/>
    <w:rsid w:val="00F400E0"/>
    <w:rsid w:val="00F41A9F"/>
    <w:rsid w:val="00F4203B"/>
    <w:rsid w:val="00F47BE7"/>
    <w:rsid w:val="00F50F9A"/>
    <w:rsid w:val="00F50FC6"/>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6DEE"/>
    <w:rsid w:val="00FA747C"/>
    <w:rsid w:val="00FB4BE7"/>
    <w:rsid w:val="00FB715D"/>
    <w:rsid w:val="00FB791E"/>
    <w:rsid w:val="00FC1BD7"/>
    <w:rsid w:val="00FC33B3"/>
    <w:rsid w:val="00FC5CFF"/>
    <w:rsid w:val="00FC7AF4"/>
    <w:rsid w:val="00FD03FC"/>
    <w:rsid w:val="00FD2979"/>
    <w:rsid w:val="00FD40BB"/>
    <w:rsid w:val="00FD484D"/>
    <w:rsid w:val="00FD5F2B"/>
    <w:rsid w:val="00FD7D2A"/>
    <w:rsid w:val="00FE084B"/>
    <w:rsid w:val="00FE107E"/>
    <w:rsid w:val="00FE5998"/>
    <w:rsid w:val="00FE5F22"/>
    <w:rsid w:val="00FE6662"/>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3413</TotalTime>
  <Pages>72</Pages>
  <Words>11600</Words>
  <Characters>66126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Lukky Hariyanto</cp:lastModifiedBy>
  <cp:revision>464</cp:revision>
  <cp:lastPrinted>2021-10-26T07:27:00Z</cp:lastPrinted>
  <dcterms:created xsi:type="dcterms:W3CDTF">2021-09-17T03:42:00Z</dcterms:created>
  <dcterms:modified xsi:type="dcterms:W3CDTF">2022-01-09T12:27:00Z</dcterms:modified>
</cp:coreProperties>
</file>