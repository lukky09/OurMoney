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r>
        <w:t>Diajukan Gun</w:t>
      </w:r>
      <w:r w:rsidR="00C623F5">
        <w:t>a Memenuhi Sebagian Persyaratan U</w:t>
      </w:r>
      <w:r>
        <w:t>ntuk Memperoleh Gelar</w:t>
      </w:r>
    </w:p>
    <w:p w14:paraId="4A6FBF52" w14:textId="77777777" w:rsidR="006731ED" w:rsidRDefault="006731ED" w:rsidP="00477772">
      <w:pPr>
        <w:pStyle w:val="STTSKeteranganPengesahan"/>
      </w:pPr>
      <w:r>
        <w:t xml:space="preserve">Sarjana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r>
        <w:t>Institut Sains dan Teknologi Terpadu</w:t>
      </w:r>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r>
        <w:t>Disetujui oleh Tim Penguji Tugas Akhir</w:t>
      </w:r>
      <w:r w:rsidR="00C522C4">
        <w:t>/Tesis</w:t>
      </w:r>
      <w:r>
        <w:t>:</w:t>
      </w:r>
    </w:p>
    <w:p w14:paraId="5933F09C" w14:textId="77777777" w:rsidR="00FF7A64" w:rsidRDefault="00FF7A64" w:rsidP="00EC1FCF">
      <w:pPr>
        <w:pStyle w:val="STTSKeteranganPengesahanNamaDosenList"/>
        <w:ind w:left="426" w:hanging="426"/>
      </w:pPr>
      <w:r>
        <w:t>Ir. Judi Prajetno S.</w:t>
      </w:r>
      <w:r w:rsidR="0011360F">
        <w:t>, M.M.</w:t>
      </w:r>
      <w:r w:rsidR="00AD28AE">
        <w:tab/>
        <w:t>(</w:t>
      </w:r>
      <w:r w:rsidR="007D39FE">
        <w:t>Pembimbing</w:t>
      </w:r>
      <w:r w:rsidR="00AD28AE">
        <w:t>)</w:t>
      </w:r>
    </w:p>
    <w:p w14:paraId="38A28171" w14:textId="77777777" w:rsidR="00FF7A64" w:rsidRDefault="00FF7A64" w:rsidP="00EC1FCF">
      <w:pPr>
        <w:pStyle w:val="STTSKeteranganPengesahanNamaDosenList"/>
        <w:ind w:left="426" w:hanging="426"/>
      </w:pPr>
      <w:r>
        <w:t>Ir. Herman Budianto, M.M.</w:t>
      </w:r>
      <w:r w:rsidR="00AD28AE">
        <w:tab/>
        <w:t>(</w:t>
      </w:r>
      <w:r w:rsidR="007D39FE">
        <w:t>Co-Pembimbing</w:t>
      </w:r>
      <w:r w:rsidR="00AD28AE">
        <w:t>)</w:t>
      </w:r>
    </w:p>
    <w:p w14:paraId="4D4C8DB0" w14:textId="77777777" w:rsidR="00FF7A64" w:rsidRDefault="00FF7A64" w:rsidP="00EC1FCF">
      <w:pPr>
        <w:pStyle w:val="STTSKeteranganPengesahanNamaDosenList"/>
        <w:ind w:left="426" w:hanging="426"/>
      </w:pPr>
      <w:r>
        <w:t>Yosi Kristian, S.Kom., M.Kom.</w:t>
      </w:r>
      <w:r w:rsidR="00AD28AE">
        <w:tab/>
        <w:t>(</w:t>
      </w:r>
      <w:r w:rsidR="007D39FE">
        <w:t>Penguji I</w:t>
      </w:r>
      <w:r w:rsidR="00AD28AE">
        <w:t>)</w:t>
      </w:r>
    </w:p>
    <w:p w14:paraId="0CE47747" w14:textId="77777777" w:rsidR="00FF7A64" w:rsidRDefault="00FF7A64" w:rsidP="00EC1FCF">
      <w:pPr>
        <w:pStyle w:val="STTSKeteranganPengesahanNamaDosenList"/>
        <w:ind w:left="426" w:hanging="426"/>
      </w:pPr>
      <w:r>
        <w:t>Ir. Edwin Pramana, M.App.Sc.</w:t>
      </w:r>
      <w:r w:rsidR="007D39FE">
        <w:tab/>
        <w:t>(Penguji II</w:t>
      </w:r>
      <w:r w:rsidR="00AD28AE">
        <w:t>)</w:t>
      </w:r>
    </w:p>
    <w:p w14:paraId="33C08635" w14:textId="77777777" w:rsidR="00FF7A64" w:rsidRPr="00FF7A64" w:rsidRDefault="00FF7A64" w:rsidP="00EC1FCF">
      <w:pPr>
        <w:pStyle w:val="STTSKeteranganPengesahanNamaDosenList"/>
        <w:ind w:left="426" w:hanging="426"/>
      </w:pPr>
      <w:r>
        <w:t>Hendrawan Armanto, S.Kom., M.Kom.</w:t>
      </w:r>
      <w:r w:rsidR="007D39FE">
        <w:tab/>
        <w:t>(Penguji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Yang bertanda tangan di bawah ini:</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Sutjipto Susanto</w:t>
      </w:r>
    </w:p>
    <w:p w14:paraId="0AFE4E14" w14:textId="77777777" w:rsidR="00766AA8" w:rsidRDefault="00C522C4" w:rsidP="00766AA8">
      <w:pPr>
        <w:pStyle w:val="STTSNormalAbstrak"/>
        <w:tabs>
          <w:tab w:val="left" w:pos="2835"/>
        </w:tabs>
        <w:ind w:left="851" w:firstLine="0"/>
      </w:pPr>
      <w:r>
        <w:t>Fakultas/ Prodi</w:t>
      </w:r>
      <w:r w:rsidR="00766AA8">
        <w:tab/>
        <w:t xml:space="preserve">: </w:t>
      </w:r>
      <w:r>
        <w:t xml:space="preserve">Sains dan Teknologi/ </w:t>
      </w:r>
      <w:r w:rsidR="00766AA8">
        <w:t>Teknik Elektro</w:t>
      </w:r>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r w:rsidRPr="005D1546">
        <w:t xml:space="preserve">dengan ini menyatakan bahwa isi sebagian maupun keseluruhan </w:t>
      </w:r>
      <w:r>
        <w:t>Tugas Akhir/Tesis</w:t>
      </w:r>
      <w:r w:rsidRPr="005D1546">
        <w:t xml:space="preserve"> dengan judul:</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r>
        <w:t>adalah benar-benar hasil karya intelektual mandiri, diselesaikan tanpa menggunakan bahan-bahan yang tidak diizinkan dan bukan merupakan karya pihak lain yang saya akui sebagai karya sendiri.</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r>
        <w:t xml:space="preserve">Semua referensi yang dikutip maupun dirujuk telah ditulis secara lengkap pada daftar pustaka.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r>
        <w:t xml:space="preserve">Apabila ternyata pernyataan ini tidak benar, saya bersedia menerima sanksi sesuai peraturan yang berlaku.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Yang Membuat Pernyataan,</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r w:rsidRPr="00DB3EB2">
        <w:t>Sutjipto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25AB66BD" w14:textId="77777777" w:rsidR="004F25B3" w:rsidRDefault="004F25B3" w:rsidP="004F25B3">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3B913135" w14:textId="77777777" w:rsidR="00A1571D" w:rsidRDefault="004F25B3" w:rsidP="004F25B3">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0A863F72" w14:textId="77777777" w:rsidR="00362805" w:rsidRDefault="00362805" w:rsidP="00362805">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5B3CB51B" w14:textId="77777777" w:rsidR="00B74243" w:rsidRDefault="00362805" w:rsidP="00362805">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w:t>
      </w:r>
      <w:r w:rsidR="00595698">
        <w:t xml:space="preserve"> </w:t>
      </w:r>
      <w:r w:rsidR="00595698">
        <w:t>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w:t>
      </w:r>
      <w:r>
        <w:t>3</w:t>
      </w:r>
      <w:r>
        <w:tab/>
        <w:t xml:space="preserve">Desain </w:t>
      </w:r>
      <w:r>
        <w:t>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 xml:space="preserve">BAB </w:t>
      </w:r>
      <w:r>
        <w:t>IV</w:t>
      </w:r>
      <w:r>
        <w:tab/>
      </w:r>
      <w:r>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r>
      <w:r>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r>
      <w:r>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w:t>
      </w:r>
      <w:r>
        <w:t>2</w:t>
      </w:r>
      <w:r>
        <w:tab/>
      </w:r>
      <w:r>
        <w:t>Wireframe</w:t>
      </w:r>
      <w:r>
        <w:tab/>
      </w:r>
      <w:r>
        <w:tab/>
      </w:r>
      <w:r>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 xml:space="preserve">Tampilan </w:t>
      </w:r>
      <w:r w:rsidR="00090DD3">
        <w:t>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w:t>
      </w:r>
      <w:r>
        <w:t>4</w:t>
      </w:r>
      <w:r>
        <w:tab/>
        <w:t xml:space="preserve">Tampilan </w:t>
      </w:r>
      <w:r>
        <w:t>kategori (foto kiri) dan tambah kategori (foto kanan)</w:t>
      </w:r>
      <w:r>
        <w:tab/>
      </w:r>
      <w:r>
        <w:tab/>
        <w:t>10</w:t>
      </w:r>
    </w:p>
    <w:p w14:paraId="7C873017" w14:textId="1D0B1D9C" w:rsidR="00090DD3" w:rsidRDefault="00090DD3" w:rsidP="00090DD3">
      <w:pPr>
        <w:pStyle w:val="STTSNormalDaftarIsi"/>
        <w:tabs>
          <w:tab w:val="left" w:pos="709"/>
          <w:tab w:val="right" w:leader="dot" w:pos="7230"/>
          <w:tab w:val="right" w:pos="7938"/>
        </w:tabs>
      </w:pPr>
      <w:r>
        <w:t>2.</w:t>
      </w:r>
      <w:r>
        <w:t>5</w:t>
      </w:r>
      <w:r>
        <w:tab/>
      </w:r>
      <w:r w:rsidRPr="00090DD3">
        <w:t>Report pengeluaran</w:t>
      </w:r>
      <w:r>
        <w:tab/>
      </w:r>
      <w:r>
        <w:tab/>
        <w:t>10</w:t>
      </w:r>
    </w:p>
    <w:p w14:paraId="694CE4F4" w14:textId="3BB40310" w:rsidR="00090DD3" w:rsidRDefault="00090DD3" w:rsidP="00090DD3">
      <w:pPr>
        <w:pStyle w:val="STTSNormalDaftarIsi"/>
        <w:tabs>
          <w:tab w:val="left" w:pos="709"/>
          <w:tab w:val="right" w:leader="dot" w:pos="7230"/>
          <w:tab w:val="right" w:pos="7938"/>
        </w:tabs>
      </w:pPr>
      <w:r>
        <w:t>2.</w:t>
      </w:r>
      <w:r>
        <w:t>6</w:t>
      </w:r>
      <w:r>
        <w:tab/>
      </w:r>
      <w:r w:rsidRPr="00090DD3">
        <w:t xml:space="preserve">Report </w:t>
      </w:r>
      <w:r>
        <w:t>aliran dana</w:t>
      </w:r>
      <w:r>
        <w:tab/>
      </w:r>
      <w:r>
        <w:tab/>
        <w:t>10</w:t>
      </w:r>
    </w:p>
    <w:p w14:paraId="45F8558F" w14:textId="2345459F" w:rsidR="00090DD3" w:rsidRDefault="00090DD3" w:rsidP="00090DD3">
      <w:pPr>
        <w:pStyle w:val="STTSNormalDaftarIsi"/>
        <w:tabs>
          <w:tab w:val="left" w:pos="709"/>
          <w:tab w:val="right" w:leader="dot" w:pos="7230"/>
          <w:tab w:val="right" w:pos="7938"/>
        </w:tabs>
      </w:pPr>
      <w:r>
        <w:t>2.</w:t>
      </w:r>
      <w:r>
        <w:t>7</w:t>
      </w:r>
      <w:r>
        <w:tab/>
      </w:r>
      <w:r w:rsidRPr="00090DD3">
        <w:t xml:space="preserve">Report </w:t>
      </w:r>
      <w:r>
        <w:t>perbandingan pemasukan dan pengeluaran dalam bentuk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w:t>
      </w:r>
      <w:r>
        <w:t>8</w:t>
      </w:r>
      <w:r>
        <w:tab/>
        <w:t>Tampilan tambah transaksi</w:t>
      </w:r>
      <w:r>
        <w:tab/>
      </w:r>
      <w:r>
        <w:tab/>
        <w:t>10</w:t>
      </w:r>
    </w:p>
    <w:p w14:paraId="3D5AD0C6" w14:textId="162674C0" w:rsidR="00090DD3" w:rsidRDefault="00090DD3" w:rsidP="00090DD3">
      <w:pPr>
        <w:pStyle w:val="STTSNormalDaftarIsi"/>
        <w:tabs>
          <w:tab w:val="left" w:pos="709"/>
          <w:tab w:val="right" w:leader="dot" w:pos="7230"/>
          <w:tab w:val="right" w:pos="7938"/>
        </w:tabs>
      </w:pPr>
      <w:r>
        <w:t>2.</w:t>
      </w:r>
      <w:r>
        <w:t>9</w:t>
      </w:r>
      <w:r>
        <w:tab/>
        <w:t>Tampilan tambah transaksi</w:t>
      </w:r>
      <w:r>
        <w:tab/>
      </w:r>
      <w:r>
        <w:tab/>
        <w:t>10</w:t>
      </w:r>
    </w:p>
    <w:p w14:paraId="04490C2A" w14:textId="55DFD9A8" w:rsidR="00090DD3" w:rsidRDefault="00090DD3" w:rsidP="00090DD3">
      <w:pPr>
        <w:pStyle w:val="STTSNormalDaftarIsi"/>
        <w:tabs>
          <w:tab w:val="left" w:pos="709"/>
          <w:tab w:val="right" w:leader="dot" w:pos="7230"/>
          <w:tab w:val="right" w:pos="7938"/>
        </w:tabs>
      </w:pPr>
      <w:r>
        <w:t>2.</w:t>
      </w:r>
      <w:r>
        <w:t>10</w:t>
      </w:r>
      <w:r>
        <w:tab/>
        <w:t>Tampilan tambah transaksi</w:t>
      </w:r>
      <w:r>
        <w:tab/>
      </w:r>
      <w:r>
        <w:tab/>
        <w:t>10</w:t>
      </w:r>
    </w:p>
    <w:p w14:paraId="016457D1" w14:textId="288D4649" w:rsidR="00090DD3" w:rsidRDefault="00090DD3" w:rsidP="00090DD3">
      <w:pPr>
        <w:pStyle w:val="STTSNormalDaftarIsi"/>
        <w:tabs>
          <w:tab w:val="left" w:pos="709"/>
          <w:tab w:val="right" w:leader="dot" w:pos="7230"/>
          <w:tab w:val="right" w:pos="7938"/>
        </w:tabs>
      </w:pPr>
      <w:r>
        <w:t>2.</w:t>
      </w:r>
      <w:r>
        <w:t>11</w:t>
      </w:r>
      <w:r>
        <w:tab/>
        <w:t>Tampilan tambah transaksi</w:t>
      </w:r>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r>
        <w:t>Tabel</w:t>
      </w:r>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r>
        <w:t>Rumus</w:t>
      </w:r>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4B41E2">
      <w:pPr>
        <w:pStyle w:val="STTSJudulSubBab"/>
        <w:numPr>
          <w:ilvl w:val="0"/>
          <w:numId w:val="1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49642A">
      <w:pPr>
        <w:pStyle w:val="ListParagraph"/>
        <w:numPr>
          <w:ilvl w:val="0"/>
          <w:numId w:val="23"/>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49642A">
      <w:pPr>
        <w:pStyle w:val="ListParagraph"/>
        <w:numPr>
          <w:ilvl w:val="0"/>
          <w:numId w:val="23"/>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401552">
      <w:pPr>
        <w:pStyle w:val="ListParagraph"/>
        <w:numPr>
          <w:ilvl w:val="0"/>
          <w:numId w:val="23"/>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401552">
      <w:pPr>
        <w:pStyle w:val="ListParagraph"/>
        <w:numPr>
          <w:ilvl w:val="0"/>
          <w:numId w:val="23"/>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401552">
      <w:pPr>
        <w:pStyle w:val="ListParagraph"/>
        <w:numPr>
          <w:ilvl w:val="0"/>
          <w:numId w:val="23"/>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401552">
      <w:pPr>
        <w:pStyle w:val="ListParagraph"/>
        <w:numPr>
          <w:ilvl w:val="0"/>
          <w:numId w:val="23"/>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401552">
      <w:pPr>
        <w:pStyle w:val="ListParagraph"/>
        <w:numPr>
          <w:ilvl w:val="0"/>
          <w:numId w:val="23"/>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2C71A5">
      <w:pPr>
        <w:pStyle w:val="ListParagraph"/>
        <w:numPr>
          <w:ilvl w:val="0"/>
          <w:numId w:val="23"/>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401552">
      <w:pPr>
        <w:pStyle w:val="ListParagraph"/>
        <w:numPr>
          <w:ilvl w:val="0"/>
          <w:numId w:val="23"/>
        </w:numPr>
        <w:ind w:left="426" w:hanging="426"/>
      </w:pPr>
      <w:r w:rsidRPr="00401552">
        <w:t>Pembuatan report pengeluaran &amp; pemasukan per bulan dalam bentuk grafik atau chart.</w:t>
      </w:r>
    </w:p>
    <w:p w14:paraId="68DA7E60" w14:textId="2A4C112E" w:rsidR="006C3D0D" w:rsidRDefault="006C3D0D" w:rsidP="00401552">
      <w:pPr>
        <w:pStyle w:val="ListParagraph"/>
        <w:numPr>
          <w:ilvl w:val="0"/>
          <w:numId w:val="23"/>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r>
        <w:t>Teori Pendukung</w:t>
      </w:r>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Aplikasi Seluler</w:t>
      </w:r>
    </w:p>
    <w:p w14:paraId="7A101743" w14:textId="39CBE94E"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4B41E2">
      <w:pPr>
        <w:pStyle w:val="STTSJudulSubBab"/>
        <w:numPr>
          <w:ilvl w:val="0"/>
          <w:numId w:val="1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adalah latar belakang, tujuan, ruang lingkup, beserta teori pendukung.</w:t>
      </w:r>
    </w:p>
    <w:p w14:paraId="4BCF26EE" w14:textId="478FCF3A" w:rsidR="00F03753" w:rsidRDefault="00F03753" w:rsidP="00F03753">
      <w:pPr>
        <w:numPr>
          <w:ilvl w:val="0"/>
          <w:numId w:val="1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147C6F">
      <w:pPr>
        <w:numPr>
          <w:ilvl w:val="0"/>
          <w:numId w:val="1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147C6F">
      <w:pPr>
        <w:numPr>
          <w:ilvl w:val="0"/>
          <w:numId w:val="1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147C6F">
      <w:pPr>
        <w:numPr>
          <w:ilvl w:val="0"/>
          <w:numId w:val="1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FF6238">
      <w:pPr>
        <w:numPr>
          <w:ilvl w:val="0"/>
          <w:numId w:val="1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19DC154E" w:rsidR="00B358E4" w:rsidRDefault="00B358E4" w:rsidP="00B358E4">
      <w:r>
        <w:t>Selain report summary, OurMoney akan menyediakan report detail. Gambar 2.11 menunjukkan tampilan report detail di mana report dibuat berdasarkan data dari satu wallet saja.</w:t>
      </w:r>
      <w:r w:rsidR="0022729B">
        <w:t>Bila ingin mengubah walletnya maka bisa dipilih di combobox wallet. Selain itu juga dapat dilihat berdasarkan ~.</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wajib dan jumlah isi wallet yang opsional. Jika jumlah isi wallet </w:t>
      </w:r>
      <w:r w:rsidR="00DB28D1">
        <w:t>tidak diisi angka</w:t>
      </w:r>
      <w:r>
        <w:t xml:space="preserve">, </w:t>
      </w:r>
      <w:r>
        <w:lastRenderedPageBreak/>
        <w:t>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dan pengkajian tersebut 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w:t>
      </w:r>
      <w:r w:rsidR="00271EE2">
        <w:lastRenderedPageBreak/>
        <w:t xml:space="preserve">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r>
        <w:t xml:space="preserve">Sistem yang akan </w:t>
      </w:r>
      <w:r w:rsidR="008805F4">
        <w:t>Dib</w:t>
      </w:r>
      <w:r>
        <w:t>uat</w:t>
      </w:r>
    </w:p>
    <w:p w14:paraId="284A7CAC" w14:textId="27EE5C8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OurMoney akan memiliki sistem wallet yang bisa lebih dari 1 sebagai tempat penyimpanan uang user. User dapat menambah wallet dan mengedit wallet bila diperlukan.</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F330B08"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 membeli hp bari, OurMoney dapat mentransfer data antar dua android agar report tidak hilang dan tidak perlu memasukkan data secara repot – repot lagi.</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 xml:space="preserve">masa berakhirnya budget, aplikasi akan mencatat setiap transaksi yang terjadi dan mempengaruhi budgetnya sesuai transaksi yang terjadi. Bila terdapat banyak pengeluaran dan </w:t>
      </w:r>
      <w:r>
        <w:lastRenderedPageBreak/>
        <w:t>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r w:rsidR="007329C1">
        <w:t>adalah</w:t>
      </w:r>
      <w:r>
        <w:t xml:space="preserve"> </w:t>
      </w:r>
      <w:r w:rsidR="007329C1">
        <w:rPr>
          <w:i/>
          <w:iCs/>
        </w:rPr>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357DBE58" w14:textId="269E22D4" w:rsidR="00BE5D7B" w:rsidRDefault="00BE5D7B" w:rsidP="00271A58">
      <w:r>
        <w:lastRenderedPageBreak/>
        <w:t xml:space="preserve">Tampilan home OurMoney akan menampilkan data-data keuangan secara singkat dan mudah </w:t>
      </w:r>
      <w:r w:rsidR="00364B73">
        <w:t>ditangkap pengguna. Data-data yang ditampilkan antara lain nama pengguna, total uang secara keseluruhan, dan daftar transaksi terbaru (akhir-akhir ini). Tiap transaksi pada daftar transaksi tersebut dapat diklik agar muncul sebuah tampilan detai</w:t>
      </w:r>
      <w:r w:rsidR="003A7BB9">
        <w:t>l transaksi</w:t>
      </w:r>
      <w:r w:rsidR="00364B73">
        <w:t>.</w:t>
      </w:r>
    </w:p>
    <w:p w14:paraId="1BAAE946" w14:textId="699EACD2" w:rsidR="00EF2051" w:rsidRDefault="00EF2051" w:rsidP="00271A58">
      <w:r>
        <w:t>Tampilan menabung OurMoney mencakup data-data target menabung pengguna. Tampilan menabung akan menampilkan data angka target menabung, tanggal tenggat waktu menabung, dan jumlah uang yang terkumpul.</w:t>
      </w:r>
    </w:p>
    <w:p w14:paraId="0758EDF0" w14:textId="04495D31" w:rsidR="00EF2051" w:rsidRDefault="00EF2051" w:rsidP="00271A58">
      <w:r>
        <w:t xml:space="preserve">Tampilan laporan OurMoney menyajikan laporan keuangan pengguna. Laporan </w:t>
      </w:r>
      <w:r w:rsidR="00917B94">
        <w:t>berbentuk grafik pie chart sebanyak 2 buah yang masing-masing akan menampilkan data pengeluaran dan pemasukan. Rentang waktu dari data yang ditampilkan dapat diatur melalui sebuah spinner, yang memampukan pengguna untuk menampilkan transaksi pada minggu ini, bulan ini, 3 bulan terakhir, 6 bulan terakhir, dan tahun ini.</w:t>
      </w:r>
    </w:p>
    <w:p w14:paraId="731B7FB6" w14:textId="52EED809" w:rsidR="00B47A8B" w:rsidRDefault="007F78F8" w:rsidP="00B56915">
      <w:r>
        <w:t xml:space="preserve">Tampilan profil OurMoney akan berfungsi sebagai tampilan profil dan pengaturan sekaligus. Terdapat nama pengguna aplikasi pada bagian atas beserta saldo total. </w:t>
      </w:r>
    </w:p>
    <w:p w14:paraId="2FE2B23A" w14:textId="73766EFE" w:rsidR="00250762" w:rsidRDefault="00250762" w:rsidP="00B56915">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61C35CD9" w14:textId="77777777" w:rsidR="00B56915" w:rsidRDefault="00B56915" w:rsidP="00B56915"/>
    <w:p w14:paraId="1E5C44CE" w14:textId="77777777" w:rsidR="005464F0" w:rsidRDefault="005464F0" w:rsidP="005464F0">
      <w:pPr>
        <w:pStyle w:val="STTSJudulSubBab"/>
        <w:numPr>
          <w:ilvl w:val="0"/>
          <w:numId w:val="15"/>
        </w:numPr>
        <w:ind w:hanging="720"/>
      </w:pPr>
      <w:r>
        <w:t>Desain Database</w:t>
      </w:r>
    </w:p>
    <w:p w14:paraId="56877CA4" w14:textId="26C573F3" w:rsidR="00944F66" w:rsidRDefault="00944F66" w:rsidP="00217FF3"/>
    <w:p w14:paraId="6E006C7E" w14:textId="77777777" w:rsidR="00B56915" w:rsidRDefault="00B56915" w:rsidP="00B56915">
      <w:pPr>
        <w:keepNext/>
      </w:pPr>
      <w:r w:rsidRPr="00B56915">
        <w:rPr>
          <w:noProof/>
        </w:rPr>
        <w:lastRenderedPageBreak/>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35B4D4E3"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73496B">
        <w:rPr>
          <w:sz w:val="24"/>
          <w:szCs w:val="24"/>
        </w:rPr>
        <w:t>3</w:t>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944F66">
      <w:pPr>
        <w:pStyle w:val="ListParagraph"/>
        <w:numPr>
          <w:ilvl w:val="0"/>
          <w:numId w:val="32"/>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1A7DE3">
      <w:pPr>
        <w:pStyle w:val="ListParagraph"/>
        <w:numPr>
          <w:ilvl w:val="0"/>
          <w:numId w:val="32"/>
        </w:numPr>
      </w:pPr>
      <w:r>
        <w:t xml:space="preserve">Category : </w:t>
      </w:r>
      <w:r w:rsidR="00F71651">
        <w:t>Category</w:t>
      </w:r>
      <w:r>
        <w:t xml:space="preserve"> adalah sebuah sebuah penanda yang dipasangkan ke transaksi anda sebagai keterangan apa yang akan dilakukan dengan </w:t>
      </w:r>
      <w:r>
        <w:lastRenderedPageBreak/>
        <w:t xml:space="preserve">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944F66">
      <w:pPr>
        <w:pStyle w:val="ListParagraph"/>
        <w:numPr>
          <w:ilvl w:val="0"/>
          <w:numId w:val="32"/>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801607">
      <w:pPr>
        <w:pStyle w:val="ListParagraph"/>
        <w:numPr>
          <w:ilvl w:val="1"/>
          <w:numId w:val="32"/>
        </w:numPr>
      </w:pPr>
      <w:r>
        <w:t>wallet_id untuk menarik wallet apa yang akan dipengaruhi</w:t>
      </w:r>
    </w:p>
    <w:p w14:paraId="28F167A1" w14:textId="05D14814" w:rsidR="00801607" w:rsidRDefault="00801607" w:rsidP="00801607">
      <w:pPr>
        <w:pStyle w:val="ListParagraph"/>
        <w:numPr>
          <w:ilvl w:val="1"/>
          <w:numId w:val="32"/>
        </w:numPr>
      </w:pPr>
      <w:r>
        <w:t>category_id untuk menarik kategori dari transaksi ini</w:t>
      </w:r>
    </w:p>
    <w:p w14:paraId="48C6E575" w14:textId="4B1BD978" w:rsidR="00801607" w:rsidRDefault="00801607" w:rsidP="00801607">
      <w:pPr>
        <w:pStyle w:val="ListParagraph"/>
        <w:numPr>
          <w:ilvl w:val="1"/>
          <w:numId w:val="32"/>
        </w:numPr>
      </w:pPr>
      <w:r>
        <w:t>timestamp untuk menentukan kapan transaksi ini dilaksanakan</w:t>
      </w:r>
    </w:p>
    <w:p w14:paraId="0672A6EA" w14:textId="74E301D1" w:rsidR="00801607" w:rsidRDefault="00801607" w:rsidP="00801607">
      <w:pPr>
        <w:pStyle w:val="ListParagraph"/>
        <w:numPr>
          <w:ilvl w:val="1"/>
          <w:numId w:val="32"/>
        </w:numPr>
      </w:pPr>
      <w:r>
        <w:t>note adalah keterangan tambahan yang bisa dimasukkan ke transaction tetapi tidak bersifat wajib.</w:t>
      </w:r>
    </w:p>
    <w:p w14:paraId="4D7A5CF1" w14:textId="0C6443D6" w:rsidR="00801607" w:rsidRDefault="00801607" w:rsidP="00801607">
      <w:pPr>
        <w:pStyle w:val="ListParagraph"/>
        <w:numPr>
          <w:ilvl w:val="1"/>
          <w:numId w:val="32"/>
        </w:numPr>
      </w:pPr>
      <w:r>
        <w:t>Value adalah jumlah uang yang dipakai/didapatkan dalam transaksi ini.</w:t>
      </w:r>
    </w:p>
    <w:p w14:paraId="61983A4F" w14:textId="4BAA533E" w:rsidR="00317C2A" w:rsidRDefault="00944F66" w:rsidP="00317C2A">
      <w:pPr>
        <w:pStyle w:val="ListParagraph"/>
        <w:numPr>
          <w:ilvl w:val="0"/>
          <w:numId w:val="32"/>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317C2A">
      <w:pPr>
        <w:pStyle w:val="ListParagraph"/>
        <w:numPr>
          <w:ilvl w:val="1"/>
          <w:numId w:val="32"/>
        </w:numPr>
      </w:pPr>
      <w:r>
        <w:t xml:space="preserve">Wallet_id : </w:t>
      </w:r>
      <w:r w:rsidR="002D3F76">
        <w:t>M</w:t>
      </w:r>
      <w:r>
        <w:t>enarik wallet yang reportnya akan ditampilkan</w:t>
      </w:r>
    </w:p>
    <w:p w14:paraId="0CA6428E" w14:textId="53BF800E" w:rsidR="00317C2A" w:rsidRDefault="00317C2A" w:rsidP="00317C2A">
      <w:pPr>
        <w:pStyle w:val="ListParagraph"/>
        <w:numPr>
          <w:ilvl w:val="1"/>
          <w:numId w:val="32"/>
        </w:numPr>
      </w:pPr>
      <w:r>
        <w:t>Report_date : Tanggal report diciptakan</w:t>
      </w:r>
    </w:p>
    <w:p w14:paraId="23BE6C4D" w14:textId="75DFC301" w:rsidR="00317C2A" w:rsidRDefault="00317C2A" w:rsidP="00317C2A">
      <w:pPr>
        <w:pStyle w:val="ListParagraph"/>
        <w:numPr>
          <w:ilvl w:val="1"/>
          <w:numId w:val="32"/>
        </w:numPr>
      </w:pPr>
      <w:r>
        <w:t>Starting_balance : Jumlah uang di awal hari/minggu/bulan</w:t>
      </w:r>
    </w:p>
    <w:p w14:paraId="1C01D74E" w14:textId="3A26B563" w:rsidR="00317C2A" w:rsidRDefault="00317C2A" w:rsidP="00317C2A">
      <w:pPr>
        <w:pStyle w:val="ListParagraph"/>
        <w:numPr>
          <w:ilvl w:val="1"/>
          <w:numId w:val="32"/>
        </w:numPr>
      </w:pPr>
      <w:r>
        <w:t>Ending_balance : Jumlah uang di saat report sudah difinalkan</w:t>
      </w:r>
    </w:p>
    <w:p w14:paraId="0500CD23" w14:textId="60B4139C" w:rsidR="00317C2A" w:rsidRDefault="00317C2A" w:rsidP="00317C2A">
      <w:pPr>
        <w:pStyle w:val="ListParagraph"/>
        <w:numPr>
          <w:ilvl w:val="1"/>
          <w:numId w:val="32"/>
        </w:numPr>
      </w:pPr>
      <w:r>
        <w:t>Total_income : Total pemasukan selama report masih aktif</w:t>
      </w:r>
    </w:p>
    <w:p w14:paraId="62072C46" w14:textId="11CB457B" w:rsidR="00317C2A" w:rsidRDefault="00317C2A" w:rsidP="00317C2A">
      <w:pPr>
        <w:pStyle w:val="ListParagraph"/>
        <w:numPr>
          <w:ilvl w:val="1"/>
          <w:numId w:val="32"/>
        </w:numPr>
      </w:pPr>
      <w:r>
        <w:t>Total_expense : Total pengeluaran selama report masih aktif</w:t>
      </w:r>
    </w:p>
    <w:p w14:paraId="0AE753D3" w14:textId="4AFC02E6" w:rsidR="00317C2A" w:rsidRDefault="00317C2A" w:rsidP="00317C2A">
      <w:pPr>
        <w:pStyle w:val="ListParagraph"/>
        <w:numPr>
          <w:ilvl w:val="1"/>
          <w:numId w:val="32"/>
        </w:numPr>
      </w:pPr>
      <w:r>
        <w:t>Saving_target : Jumlah target berhemat yang telah ditentukan user</w:t>
      </w:r>
    </w:p>
    <w:p w14:paraId="34258B84" w14:textId="77777777" w:rsidR="00280CCF" w:rsidRDefault="00280CCF" w:rsidP="00217FF3"/>
    <w:p w14:paraId="4F62F3B4" w14:textId="77777777" w:rsidR="005464F0" w:rsidRDefault="005464F0" w:rsidP="005464F0">
      <w:pPr>
        <w:pStyle w:val="STTSJudulSubBab"/>
        <w:numPr>
          <w:ilvl w:val="0"/>
          <w:numId w:val="15"/>
        </w:numPr>
        <w:ind w:hanging="720"/>
      </w:pPr>
      <w:r>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 xml:space="preserve">dipakai untuk menunjukkan rugi atau untung yang dimiliki. Dengan memulai total dengan 0 lalu mengecek </w:t>
      </w:r>
      <w:r w:rsidR="00E95ADF">
        <w:lastRenderedPageBreak/>
        <w:t>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77777777" w:rsidR="00377D63" w:rsidRDefault="00377D63" w:rsidP="00377D63">
      <w:pPr>
        <w:pStyle w:val="STTSAlgoritma"/>
      </w:pPr>
      <w:r>
        <w:t>Algoritma 3.2 Contoh Algoritma Cek Prima</w:t>
      </w:r>
    </w:p>
    <w:p w14:paraId="5B29896F" w14:textId="77777777" w:rsidR="00377D63" w:rsidRDefault="00377D63" w:rsidP="00377D63">
      <w:pPr>
        <w:pStyle w:val="STTSAlgoritmaContent"/>
        <w:numPr>
          <w:ilvl w:val="0"/>
          <w:numId w:val="18"/>
        </w:numPr>
        <w:ind w:left="567" w:hanging="567"/>
      </w:pPr>
      <w:r>
        <w:t>READ N</w:t>
      </w:r>
    </w:p>
    <w:p w14:paraId="638A3F5D" w14:textId="77777777" w:rsidR="00377D63" w:rsidRDefault="00377D63" w:rsidP="00377D63">
      <w:pPr>
        <w:pStyle w:val="STTSAlgoritmaContent"/>
        <w:numPr>
          <w:ilvl w:val="0"/>
          <w:numId w:val="18"/>
        </w:numPr>
        <w:ind w:left="567" w:hanging="567"/>
      </w:pPr>
      <w:r>
        <w:t>C = 0</w:t>
      </w:r>
    </w:p>
    <w:p w14:paraId="49ADBD09" w14:textId="77777777" w:rsidR="00377D63" w:rsidRDefault="00377D63" w:rsidP="00377D63">
      <w:pPr>
        <w:pStyle w:val="STTSAlgoritmaContent"/>
        <w:numPr>
          <w:ilvl w:val="0"/>
          <w:numId w:val="18"/>
        </w:numPr>
        <w:ind w:left="567" w:hanging="567"/>
      </w:pPr>
      <w:r>
        <w:t>FOR I = 2 TO N-1</w:t>
      </w:r>
    </w:p>
    <w:p w14:paraId="2939CB7A" w14:textId="77777777" w:rsidR="00377D63" w:rsidRDefault="00377D63" w:rsidP="00377D63">
      <w:pPr>
        <w:pStyle w:val="STTSAlgoritmaContent"/>
        <w:numPr>
          <w:ilvl w:val="0"/>
          <w:numId w:val="18"/>
        </w:numPr>
        <w:ind w:left="567" w:hanging="567"/>
      </w:pPr>
      <w:r>
        <w:tab/>
      </w:r>
      <w:r>
        <w:tab/>
        <w:t>IF N mod I = 0</w:t>
      </w:r>
    </w:p>
    <w:p w14:paraId="293FCC8E" w14:textId="77777777" w:rsidR="00377D63" w:rsidRDefault="00377D63" w:rsidP="00377D63">
      <w:pPr>
        <w:pStyle w:val="STTSAlgoritmaContent"/>
        <w:numPr>
          <w:ilvl w:val="0"/>
          <w:numId w:val="18"/>
        </w:numPr>
        <w:ind w:left="567" w:hanging="567"/>
      </w:pPr>
      <w:r>
        <w:tab/>
      </w:r>
      <w:r>
        <w:tab/>
      </w:r>
      <w:r>
        <w:tab/>
        <w:t>C = C + 1</w:t>
      </w:r>
    </w:p>
    <w:p w14:paraId="0F973722" w14:textId="77777777" w:rsidR="00377D63" w:rsidRDefault="00377D63" w:rsidP="00377D63">
      <w:pPr>
        <w:pStyle w:val="STTSAlgoritmaContent"/>
        <w:numPr>
          <w:ilvl w:val="0"/>
          <w:numId w:val="18"/>
        </w:numPr>
        <w:ind w:left="567" w:hanging="567"/>
      </w:pPr>
      <w:r>
        <w:tab/>
      </w:r>
      <w:r>
        <w:tab/>
        <w:t>END IF</w:t>
      </w:r>
    </w:p>
    <w:p w14:paraId="372ADB22" w14:textId="77777777" w:rsidR="000C68D5" w:rsidRDefault="000C68D5" w:rsidP="000C68D5">
      <w:pPr>
        <w:pStyle w:val="STTSAlgoritma"/>
      </w:pPr>
      <w:r>
        <w:t>Algoritma 3.2 (Lanjutan)</w:t>
      </w:r>
    </w:p>
    <w:p w14:paraId="022581A5" w14:textId="77777777" w:rsidR="00377D63" w:rsidRDefault="00377D63" w:rsidP="00377D63">
      <w:pPr>
        <w:pStyle w:val="STTSAlgoritmaContent"/>
        <w:numPr>
          <w:ilvl w:val="0"/>
          <w:numId w:val="18"/>
        </w:numPr>
        <w:ind w:left="567" w:hanging="567"/>
      </w:pPr>
      <w:r>
        <w:t>END FOR</w:t>
      </w:r>
    </w:p>
    <w:p w14:paraId="73EB45B2" w14:textId="77777777" w:rsidR="00377D63" w:rsidRDefault="00377D63" w:rsidP="00377D63">
      <w:pPr>
        <w:pStyle w:val="STTSAlgoritmaContent"/>
        <w:numPr>
          <w:ilvl w:val="0"/>
          <w:numId w:val="18"/>
        </w:numPr>
        <w:ind w:left="567" w:hanging="567"/>
      </w:pPr>
      <w:r>
        <w:t>IF C = 0</w:t>
      </w:r>
    </w:p>
    <w:p w14:paraId="23DDA4B2" w14:textId="77777777" w:rsidR="00377D63" w:rsidRDefault="00377D63" w:rsidP="00377D63">
      <w:pPr>
        <w:pStyle w:val="STTSAlgoritmaContent"/>
        <w:numPr>
          <w:ilvl w:val="0"/>
          <w:numId w:val="18"/>
        </w:numPr>
        <w:ind w:left="567" w:hanging="567"/>
      </w:pPr>
      <w:r>
        <w:tab/>
      </w:r>
      <w:r>
        <w:tab/>
        <w:t>WRITE “PRIMA”</w:t>
      </w:r>
    </w:p>
    <w:p w14:paraId="090401C8" w14:textId="77777777" w:rsidR="00377D63" w:rsidRDefault="00377D63" w:rsidP="00377D63">
      <w:pPr>
        <w:pStyle w:val="STTSAlgoritmaContent"/>
        <w:numPr>
          <w:ilvl w:val="0"/>
          <w:numId w:val="18"/>
        </w:numPr>
        <w:ind w:left="567" w:hanging="567"/>
      </w:pPr>
      <w:r>
        <w:t>ELSE</w:t>
      </w:r>
    </w:p>
    <w:p w14:paraId="79C50336" w14:textId="77777777" w:rsidR="00377D63" w:rsidRDefault="00377D63" w:rsidP="00377D63">
      <w:pPr>
        <w:pStyle w:val="STTSAlgoritmaContent"/>
        <w:numPr>
          <w:ilvl w:val="0"/>
          <w:numId w:val="18"/>
        </w:numPr>
        <w:ind w:left="567" w:hanging="567"/>
      </w:pPr>
      <w:r>
        <w:tab/>
      </w:r>
      <w:r>
        <w:tab/>
        <w:t>WRITE “BUKAN PRIMA”</w:t>
      </w:r>
    </w:p>
    <w:p w14:paraId="1619193E" w14:textId="77777777" w:rsidR="00377D63" w:rsidRDefault="00377D63" w:rsidP="00377D63">
      <w:pPr>
        <w:pStyle w:val="STTSAlgoritmaContent"/>
        <w:numPr>
          <w:ilvl w:val="0"/>
          <w:numId w:val="18"/>
        </w:numPr>
        <w:ind w:left="567" w:hanging="567"/>
      </w:pPr>
      <w:r>
        <w:t>END IF</w:t>
      </w:r>
    </w:p>
    <w:p w14:paraId="5BEA2548" w14:textId="77777777" w:rsidR="000C68D5" w:rsidRDefault="000C68D5" w:rsidP="00FC33B3">
      <w:pPr>
        <w:pStyle w:val="STTSAlgoritma"/>
      </w:pPr>
    </w:p>
    <w:p w14:paraId="40A5191E"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18C16533"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40C13" w14:textId="77777777" w:rsidR="002A77C0" w:rsidRDefault="002A77C0" w:rsidP="00FC33B3"/>
    <w:p w14:paraId="096017BD" w14:textId="77777777" w:rsidR="00D37127" w:rsidRDefault="00E878B7" w:rsidP="00991AF4">
      <w:pPr>
        <w:pStyle w:val="STTSRumus"/>
      </w:pPr>
      <w:r>
        <w:t>L = s x s</w:t>
      </w:r>
      <w:r>
        <w:tab/>
      </w:r>
      <w:r>
        <w:tab/>
        <w:t>(3</w:t>
      </w:r>
      <w:r w:rsidR="00991AF4">
        <w:t>.1)</w:t>
      </w:r>
    </w:p>
    <w:p w14:paraId="467B512D" w14:textId="77777777" w:rsidR="00406DD2" w:rsidRDefault="00406DD2" w:rsidP="00406DD2"/>
    <w:p w14:paraId="03E608F0" w14:textId="77777777" w:rsidR="00724C34" w:rsidRDefault="00724C34" w:rsidP="00406DD2">
      <w:r>
        <w:t>Video provides a powerful way to help you prove your point. When you click Online Video, you can paste in the embed code for the video you want to add. You can also type a keyword to search online for the video that best fits your document.</w:t>
      </w:r>
    </w:p>
    <w:p w14:paraId="2AF18DA5"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FD3BE19" w14:textId="77777777" w:rsidR="00724C34" w:rsidRDefault="00724C34" w:rsidP="00406DD2"/>
    <w:p w14:paraId="49307FAD" w14:textId="77777777" w:rsidR="00104245" w:rsidRDefault="00F5769F" w:rsidP="00104245">
      <w:pPr>
        <w:pStyle w:val="STTSRumus"/>
      </w:pPr>
      <w:r>
        <w:t>Keliling</w:t>
      </w:r>
      <w:r w:rsidR="00104245">
        <w:t xml:space="preserve"> = 4 x s</w:t>
      </w:r>
      <w:r w:rsidR="00104245">
        <w:tab/>
      </w:r>
      <w:r w:rsidR="00104245">
        <w:tab/>
        <w:t>(3.2)</w:t>
      </w:r>
    </w:p>
    <w:p w14:paraId="649EEB55" w14:textId="77777777" w:rsidR="00104245" w:rsidRDefault="00104245" w:rsidP="00104245"/>
    <w:p w14:paraId="3FB713C4"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6D7E11A7"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7AA98E0C" w:rsidR="00C177E0" w:rsidRDefault="00C177E0" w:rsidP="00C177E0">
      <w:pPr>
        <w:pStyle w:val="STTSJudulSubBab"/>
        <w:numPr>
          <w:ilvl w:val="0"/>
          <w:numId w:val="39"/>
        </w:numPr>
        <w:ind w:hanging="720"/>
      </w:pPr>
      <w:r>
        <w:t>Metode pengambilan data terkini pada layar utama setelah melakukan aktifitas lain</w:t>
      </w:r>
    </w:p>
    <w:p w14:paraId="55BB675B" w14:textId="3A527D72" w:rsidR="00C15CC2" w:rsidRPr="001C5386" w:rsidRDefault="00C15CC2" w:rsidP="001C5386">
      <w:r w:rsidRPr="001C5386">
        <w:softHyphen/>
      </w:r>
      <w:r w:rsidRPr="001C5386">
        <w:softHyphen/>
      </w:r>
      <w:r w:rsidR="001C5386" w:rsidRPr="001C5386">
        <w:t>Sistem pengambilan data terkini pada layar utama adalah berupa program sederhana dengan selection.</w:t>
      </w:r>
      <w:r w:rsidR="001C5386">
        <w:t xml:space="preserve"> </w:t>
      </w:r>
      <w:r w:rsidR="00E244CF">
        <w:t>Tujuan dari adanya sistem ini adalah agar ketika aktifitas lain selesai dibuka dan ditutup, aktifitas utama tidak harus kembali ke HomeFragment untuk memuat ulang data dari database lokal. Dengan adanya sistem ini, maka aplikasi akan terasa seamless. Sistem ini juga membuat aplikasi lebih jelas penggunaannya, karena pengguna tidak diarahkan ke HomeFragment setiap kali menutup aktifitas lain.</w:t>
      </w:r>
    </w:p>
    <w:p w14:paraId="34574D5E" w14:textId="77777777" w:rsidR="00390613" w:rsidRDefault="00390613" w:rsidP="00390613">
      <w:pPr>
        <w:ind w:firstLine="0"/>
        <w:rPr>
          <w:b/>
          <w:bCs/>
        </w:rPr>
      </w:pPr>
    </w:p>
    <w:p w14:paraId="393D1626" w14:textId="4E0F19A2" w:rsidR="00E244CF" w:rsidRPr="00E244CF" w:rsidRDefault="00E244CF" w:rsidP="00390613">
      <w:pPr>
        <w:ind w:firstLine="0"/>
        <w:rPr>
          <w:b/>
          <w:bCs/>
        </w:rPr>
      </w:pPr>
      <w:r w:rsidRPr="00E244CF">
        <w:rPr>
          <w:b/>
          <w:bCs/>
        </w:rPr>
        <w:t>Segmen Program 4.1</w:t>
      </w:r>
      <w:r w:rsidR="00802693">
        <w:rPr>
          <w:b/>
          <w:bCs/>
        </w:rPr>
        <w:t xml:space="preserve"> Inisialisasi</w:t>
      </w:r>
      <w:r w:rsidR="00390613">
        <w:rPr>
          <w:b/>
          <w:bCs/>
        </w:rPr>
        <w:t xml:space="preserve"> variabel penting</w:t>
      </w:r>
    </w:p>
    <w:p w14:paraId="0FCFABC9" w14:textId="464CA43B" w:rsidR="00C15CC2" w:rsidRPr="00390613" w:rsidRDefault="00C15CC2"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CC7832"/>
          <w:sz w:val="20"/>
          <w:szCs w:val="20"/>
          <w:lang w:val="en-ID" w:eastAsia="en-ID"/>
        </w:rPr>
        <w:t xml:space="preserve">private boolean </w:t>
      </w:r>
      <w:r w:rsidRPr="00390613">
        <w:rPr>
          <w:rFonts w:ascii="Courier New" w:eastAsia="Times New Roman" w:hAnsi="Courier New" w:cs="Courier New"/>
          <w:color w:val="9876AA"/>
          <w:sz w:val="20"/>
          <w:szCs w:val="20"/>
          <w:lang w:val="en-ID" w:eastAsia="en-ID"/>
        </w:rPr>
        <w:t>navigate1</w:t>
      </w:r>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navigate2</w:t>
      </w:r>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start</w:t>
      </w:r>
      <w:r w:rsidRPr="00390613">
        <w:rPr>
          <w:rFonts w:ascii="Courier New" w:eastAsia="Times New Roman" w:hAnsi="Courier New" w:cs="Courier New"/>
          <w:color w:val="CC7832"/>
          <w:sz w:val="20"/>
          <w:szCs w:val="20"/>
          <w:lang w:val="en-ID" w:eastAsia="en-ID"/>
        </w:rPr>
        <w:t>;</w:t>
      </w:r>
    </w:p>
    <w:p w14:paraId="00070FFE" w14:textId="77777777" w:rsidR="0039061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start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26B4E55E" w14:textId="77777777" w:rsidR="0039061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navigate1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7098571E" w14:textId="7178146F" w:rsidR="002B748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navigate2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2AA74ED5" w14:textId="2E47CEF9" w:rsidR="00C177E0" w:rsidRDefault="002B7483" w:rsidP="00C177E0">
      <w:r>
        <w:t xml:space="preserve">Pada bagian awal, terdapat </w:t>
      </w:r>
      <w:r w:rsidR="00C15CC2">
        <w:t>3 buah boolean</w:t>
      </w:r>
      <w:r w:rsidR="00C177E0">
        <w:t>.</w:t>
      </w:r>
      <w:r w:rsidR="00C15CC2">
        <w:t xml:space="preserve"> Variabel boolean start berfungsi menentukan apakah aplikasi dijalankan pertama kali pada sebuah instance atau tidak. Variabel boolean navigate1 dan navigate2 berfungsi </w:t>
      </w:r>
      <w:r w:rsidR="00C15CC2">
        <w:lastRenderedPageBreak/>
        <w:t>menentukan tampilan (dalam hal ini fragment) mana yang ditampilkan ketika kembali dari aktifitas lain.</w:t>
      </w:r>
    </w:p>
    <w:p w14:paraId="13DBE5D9" w14:textId="5C62894F" w:rsidR="00A16327" w:rsidRPr="00A16327" w:rsidRDefault="00A16327" w:rsidP="00A16327">
      <w:pPr>
        <w:ind w:firstLine="0"/>
        <w:rPr>
          <w:b/>
          <w:bCs/>
          <w:szCs w:val="24"/>
        </w:rPr>
      </w:pPr>
      <w:r w:rsidRPr="00A16327">
        <w:rPr>
          <w:b/>
          <w:bCs/>
          <w:szCs w:val="24"/>
        </w:rPr>
        <w:t xml:space="preserve">Segmen Program 4.2 </w:t>
      </w:r>
      <w:r>
        <w:rPr>
          <w:b/>
          <w:bCs/>
          <w:szCs w:val="24"/>
        </w:rPr>
        <w:t>Program utama</w:t>
      </w:r>
    </w:p>
    <w:p w14:paraId="789D2B6C"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Fragment welcomeFragment</w:t>
      </w:r>
      <w:r w:rsidRPr="003F745E">
        <w:rPr>
          <w:rFonts w:ascii="Courier New" w:eastAsia="Times New Roman" w:hAnsi="Courier New" w:cs="Courier New"/>
          <w:color w:val="CC7832"/>
          <w:sz w:val="20"/>
          <w:szCs w:val="20"/>
          <w:lang w:val="en-ID" w:eastAsia="en-ID"/>
        </w:rPr>
        <w:t>;</w:t>
      </w:r>
    </w:p>
    <w:p w14:paraId="352F992B" w14:textId="6D0E3783"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CC7832"/>
          <w:sz w:val="20"/>
          <w:szCs w:val="20"/>
          <w:lang w:val="en-ID" w:eastAsia="en-ID"/>
        </w:rPr>
        <w:t>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start </w:t>
      </w:r>
      <w:r w:rsidRPr="003F745E">
        <w:rPr>
          <w:rFonts w:ascii="Courier New" w:eastAsia="Times New Roman" w:hAnsi="Courier New" w:cs="Courier New"/>
          <w:color w:val="A9B7C6"/>
          <w:sz w:val="20"/>
          <w:szCs w:val="20"/>
          <w:lang w:val="en-ID" w:eastAsia="en-ID"/>
        </w:rPr>
        <w:t xml:space="preserve">== </w:t>
      </w:r>
      <w:r w:rsidRPr="003F745E">
        <w:rPr>
          <w:rFonts w:ascii="Courier New" w:eastAsia="Times New Roman" w:hAnsi="Courier New" w:cs="Courier New"/>
          <w:color w:val="CC7832"/>
          <w:sz w:val="20"/>
          <w:szCs w:val="20"/>
          <w:lang w:val="en-ID" w:eastAsia="en-ID"/>
        </w:rPr>
        <w:t>false</w:t>
      </w:r>
      <w:r w:rsidRPr="003F745E">
        <w:rPr>
          <w:rFonts w:ascii="Courier New" w:eastAsia="Times New Roman" w:hAnsi="Courier New" w:cs="Courier New"/>
          <w:color w:val="A9B7C6"/>
          <w:sz w:val="20"/>
          <w:szCs w:val="20"/>
          <w:lang w:val="en-ID" w:eastAsia="en-ID"/>
        </w:rPr>
        <w:t>){</w:t>
      </w:r>
    </w:p>
    <w:p w14:paraId="47C45FD1"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HomeFragment.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daftarwallet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6641A0F8"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08328782"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homeFragment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7AC38D20"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start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true;</w:t>
      </w:r>
    </w:p>
    <w:p w14:paraId="7FC70E5B"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w:t>
      </w:r>
      <w:r w:rsidRPr="003F745E">
        <w:rPr>
          <w:rFonts w:ascii="Courier New" w:eastAsia="Times New Roman" w:hAnsi="Courier New" w:cs="Courier New"/>
          <w:color w:val="A9B7C6"/>
          <w:sz w:val="20"/>
          <w:szCs w:val="20"/>
          <w:lang w:val="en-ID" w:eastAsia="en-ID"/>
        </w:rPr>
        <w:t>{</w:t>
      </w:r>
    </w:p>
    <w:p w14:paraId="061F31D4"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CC7832"/>
          <w:sz w:val="20"/>
          <w:szCs w:val="20"/>
          <w:lang w:val="en-ID" w:eastAsia="en-ID"/>
        </w:rPr>
        <w:t>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23E60169"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HomeFragment.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daftarwallet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ECBEBA1"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608A4FEF"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homeFragment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33674559"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 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 xml:space="preserve">&amp;&amp;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717535EB"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=SavingCashFragment.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currentTarget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4ED4CA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4B29CAA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manageFragment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5D5173E9"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 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3F841137"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ReportFragment.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74179A6F"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456AF224"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reportFragment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4DD078BB"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w:t>
      </w:r>
      <w:r w:rsidRPr="003F745E">
        <w:rPr>
          <w:rFonts w:ascii="Courier New" w:eastAsia="Times New Roman" w:hAnsi="Courier New" w:cs="Courier New"/>
          <w:color w:val="A9B7C6"/>
          <w:sz w:val="20"/>
          <w:szCs w:val="20"/>
          <w:lang w:val="en-ID" w:eastAsia="en-ID"/>
        </w:rPr>
        <w:t>{</w:t>
      </w:r>
    </w:p>
    <w:p w14:paraId="2D9BE292"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ProfileFragment.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daftarwallet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9876AA"/>
          <w:sz w:val="20"/>
          <w:szCs w:val="20"/>
          <w:lang w:val="en-ID" w:eastAsia="en-ID"/>
        </w:rPr>
        <w:t>daftarkategori</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9876AA"/>
          <w:sz w:val="20"/>
          <w:szCs w:val="20"/>
          <w:lang w:val="en-ID" w:eastAsia="en-ID"/>
        </w:rPr>
        <w:t>currentTarget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47325F7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6C295E66"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userFragment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7A4D9BE"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p>
    <w:p w14:paraId="1CAFB1AB" w14:textId="4B3A77A3"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415F76E3" w14:textId="2FC2F805" w:rsidR="00A16327" w:rsidRDefault="00595698" w:rsidP="00A16327">
      <w:r>
        <w:t xml:space="preserve">Bagian awal program merupakan baris pertama hingga baris ke-06. </w:t>
      </w:r>
      <w:r w:rsidR="00A16327" w:rsidRPr="00A16327">
        <w:t>Baris pertama</w:t>
      </w:r>
      <w:r w:rsidR="00A16327">
        <w:t xml:space="preserve"> merupakan pembuatan variabel fragment. Variabel tersebut akan menampung jenis fragment terakhir sebelum pindah ke aktifitas lain. Baris ke-02 hingga ke-06 akan berisi program yang dijalankan apabila aplikasi baru dinyalakan. Ketika aplikasi baru dinyalakan, aplikasi akan membawa pengguna ke tampilan home (HomeFragment).</w:t>
      </w:r>
    </w:p>
    <w:p w14:paraId="65B1A91D" w14:textId="7680817C" w:rsidR="00595698" w:rsidRPr="00A16327" w:rsidRDefault="00595698" w:rsidP="00A16327">
      <w:r>
        <w:t>Bagian selanjutnya terdiri atas baris ke-07 hingga baris ke-25. Seluruh bagian ini merupakan program yang dijalankan apabila aplikasi sudah dalam kondisi terbuka. Pada baris ke-08 hingga ke-</w:t>
      </w:r>
    </w:p>
    <w:p w14:paraId="73EB174B" w14:textId="21F64D88" w:rsidR="00390613" w:rsidRDefault="00390613" w:rsidP="00C177E0"/>
    <w:p w14:paraId="54250114" w14:textId="77777777" w:rsidR="00C177E0" w:rsidRDefault="00C177E0" w:rsidP="00C177E0">
      <w:pPr>
        <w:pStyle w:val="STTSJudulSubBab"/>
        <w:ind w:left="720"/>
      </w:pPr>
    </w:p>
    <w:p w14:paraId="428336AF" w14:textId="722B79C7" w:rsidR="00C177E0" w:rsidRDefault="00C177E0" w:rsidP="00C177E0">
      <w:pPr>
        <w:pStyle w:val="STTSJudulSubBab"/>
        <w:numPr>
          <w:ilvl w:val="0"/>
          <w:numId w:val="39"/>
        </w:numPr>
        <w:ind w:hanging="720"/>
      </w:pPr>
      <w:r>
        <w:t>Metode penampilan data transaksi</w:t>
      </w:r>
    </w:p>
    <w:p w14:paraId="08EBBF1B" w14:textId="1FDF95E3" w:rsidR="00C177E0" w:rsidRDefault="00C177E0" w:rsidP="00C177E0">
      <w:pPr>
        <w:pStyle w:val="STTSJudulSubBab"/>
        <w:numPr>
          <w:ilvl w:val="0"/>
          <w:numId w:val="39"/>
        </w:numPr>
        <w:ind w:hanging="720"/>
      </w:pPr>
      <w:r>
        <w:t>Metode ekspor dan impor data</w:t>
      </w:r>
    </w:p>
    <w:p w14:paraId="246F6768" w14:textId="77777777" w:rsidR="00C177E0" w:rsidRDefault="00C177E0" w:rsidP="00C177E0">
      <w:r>
        <w:t>OurMoney tersusun atas beberapa fitur-fitur yang penting dalam pengelolaan keuangan pribadi. Fitur-fitur yang telah disebutkan dapat digambarkan dalam pseudocode sebagai sebuah prosedur.</w:t>
      </w:r>
    </w:p>
    <w:p w14:paraId="4221F5C9" w14:textId="77777777" w:rsidR="00C177E0" w:rsidRDefault="00C177E0" w:rsidP="0037489B">
      <w:pPr>
        <w:pStyle w:val="STTSSegmenProgram"/>
      </w:pPr>
    </w:p>
    <w:p w14:paraId="3CFD71C7" w14:textId="2D8EAFAF" w:rsidR="0037489B" w:rsidRDefault="0037489B" w:rsidP="0037489B">
      <w:pPr>
        <w:pStyle w:val="STTSSegmenProgram"/>
      </w:pPr>
      <w:r>
        <w:t>Segmen Program 4.1 Contoh Program Membedakan Ganjil dan Genap</w:t>
      </w:r>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r w:rsidRPr="007834C5">
        <w:t>cin &gt;&gt; i;</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t>cout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t>cout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2895B3A" w:rsidR="00B43653" w:rsidRDefault="008E3857" w:rsidP="00B43653">
      <w:r>
        <w:t>OurMoney dibuat dengan usaha</w:t>
      </w:r>
      <w:r w:rsidR="007255ED">
        <w:t xml:space="preserve"> agar aplikasi yang dihasilkan sangat matang dan dapat berjalan dengan baik sesuai fungsinya. </w:t>
      </w:r>
      <w:r w:rsidR="006B75B2">
        <w:t>Untuk memastikan kualitas baik dari aplikasi yang dibuat,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B62220">
      <w:pPr>
        <w:pStyle w:val="STTSJudulSubBab"/>
        <w:numPr>
          <w:ilvl w:val="0"/>
          <w:numId w:val="35"/>
        </w:numPr>
        <w:ind w:hanging="720"/>
      </w:pPr>
      <w:r>
        <w:t>Uji Coba Mengubah Isi File Save Data</w:t>
      </w:r>
    </w:p>
    <w:p w14:paraId="33693B71" w14:textId="55362203" w:rsidR="00B62220" w:rsidRDefault="006B75B2" w:rsidP="00B62220">
      <w:r>
        <w:t>Pada pengujian ini akan dilakukan pengubahan konten yang dimuat file save data. File tersebut memiliki format .txt</w:t>
      </w:r>
      <w:r w:rsidR="00525F91">
        <w:t xml:space="preserve"> dan berisi data penyimpanan OurMoney.</w:t>
      </w:r>
    </w:p>
    <w:p w14:paraId="76047784" w14:textId="47A90B37" w:rsidR="00B62220" w:rsidRDefault="00A34A91" w:rsidP="00B62220">
      <w:pPr>
        <w:pStyle w:val="STTSJudulSubBab"/>
        <w:numPr>
          <w:ilvl w:val="0"/>
          <w:numId w:val="35"/>
        </w:numPr>
        <w:ind w:hanging="720"/>
      </w:pPr>
      <w:r>
        <w:t>Uji Coba Mengubah Sebuah Transaksi Ketika Target Menabung Aktif</w:t>
      </w:r>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C177E0">
      <w:pPr>
        <w:pStyle w:val="ListParagraph"/>
        <w:numPr>
          <w:ilvl w:val="0"/>
          <w:numId w:val="40"/>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C177E0">
      <w:pPr>
        <w:pStyle w:val="ListParagraph"/>
        <w:numPr>
          <w:ilvl w:val="0"/>
          <w:numId w:val="40"/>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C177E0">
      <w:pPr>
        <w:pStyle w:val="ListParagraph"/>
        <w:numPr>
          <w:ilvl w:val="0"/>
          <w:numId w:val="40"/>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E3004" w14:textId="77777777" w:rsidR="00806B17" w:rsidRDefault="00806B17" w:rsidP="00A1571D">
      <w:pPr>
        <w:spacing w:line="240" w:lineRule="auto"/>
      </w:pPr>
      <w:r>
        <w:separator/>
      </w:r>
    </w:p>
  </w:endnote>
  <w:endnote w:type="continuationSeparator" w:id="0">
    <w:p w14:paraId="78992FEE" w14:textId="77777777" w:rsidR="00806B17" w:rsidRDefault="00806B17"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58E4D" w14:textId="77777777" w:rsidR="00806B17" w:rsidRDefault="00806B17" w:rsidP="00A1571D">
      <w:pPr>
        <w:spacing w:line="240" w:lineRule="auto"/>
      </w:pPr>
      <w:r>
        <w:separator/>
      </w:r>
    </w:p>
  </w:footnote>
  <w:footnote w:type="continuationSeparator" w:id="0">
    <w:p w14:paraId="22BDE31F" w14:textId="77777777" w:rsidR="00806B17" w:rsidRDefault="00806B17"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47024C"/>
    <w:multiLevelType w:val="hybridMultilevel"/>
    <w:tmpl w:val="945275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6"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6"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39"/>
  </w:num>
  <w:num w:numId="13">
    <w:abstractNumId w:val="15"/>
  </w:num>
  <w:num w:numId="14">
    <w:abstractNumId w:val="32"/>
  </w:num>
  <w:num w:numId="15">
    <w:abstractNumId w:val="28"/>
  </w:num>
  <w:num w:numId="16">
    <w:abstractNumId w:val="20"/>
  </w:num>
  <w:num w:numId="17">
    <w:abstractNumId w:val="23"/>
  </w:num>
  <w:num w:numId="18">
    <w:abstractNumId w:val="23"/>
    <w:lvlOverride w:ilvl="0">
      <w:startOverride w:val="1"/>
    </w:lvlOverride>
  </w:num>
  <w:num w:numId="19">
    <w:abstractNumId w:val="34"/>
  </w:num>
  <w:num w:numId="20">
    <w:abstractNumId w:val="11"/>
  </w:num>
  <w:num w:numId="21">
    <w:abstractNumId w:val="27"/>
  </w:num>
  <w:num w:numId="22">
    <w:abstractNumId w:val="27"/>
    <w:lvlOverride w:ilvl="0">
      <w:startOverride w:val="1"/>
    </w:lvlOverride>
  </w:num>
  <w:num w:numId="23">
    <w:abstractNumId w:val="12"/>
  </w:num>
  <w:num w:numId="24">
    <w:abstractNumId w:val="14"/>
  </w:num>
  <w:num w:numId="25">
    <w:abstractNumId w:val="13"/>
  </w:num>
  <w:num w:numId="26">
    <w:abstractNumId w:val="21"/>
  </w:num>
  <w:num w:numId="27">
    <w:abstractNumId w:val="25"/>
  </w:num>
  <w:num w:numId="28">
    <w:abstractNumId w:val="35"/>
  </w:num>
  <w:num w:numId="29">
    <w:abstractNumId w:val="36"/>
  </w:num>
  <w:num w:numId="30">
    <w:abstractNumId w:val="29"/>
  </w:num>
  <w:num w:numId="31">
    <w:abstractNumId w:val="33"/>
  </w:num>
  <w:num w:numId="32">
    <w:abstractNumId w:val="18"/>
  </w:num>
  <w:num w:numId="33">
    <w:abstractNumId w:val="16"/>
  </w:num>
  <w:num w:numId="34">
    <w:abstractNumId w:val="38"/>
  </w:num>
  <w:num w:numId="35">
    <w:abstractNumId w:val="19"/>
  </w:num>
  <w:num w:numId="36">
    <w:abstractNumId w:val="30"/>
  </w:num>
  <w:num w:numId="37">
    <w:abstractNumId w:val="31"/>
  </w:num>
  <w:num w:numId="38">
    <w:abstractNumId w:val="24"/>
  </w:num>
  <w:num w:numId="39">
    <w:abstractNumId w:val="10"/>
  </w:num>
  <w:num w:numId="40">
    <w:abstractNumId w:val="17"/>
  </w:num>
  <w:num w:numId="41">
    <w:abstractNumId w:val="26"/>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07EC9"/>
    <w:rsid w:val="00010BCE"/>
    <w:rsid w:val="00010EDE"/>
    <w:rsid w:val="0001119C"/>
    <w:rsid w:val="00015E1C"/>
    <w:rsid w:val="00020474"/>
    <w:rsid w:val="00023555"/>
    <w:rsid w:val="00025DA0"/>
    <w:rsid w:val="000310D8"/>
    <w:rsid w:val="00031232"/>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1DBE"/>
    <w:rsid w:val="00090DD3"/>
    <w:rsid w:val="00091C52"/>
    <w:rsid w:val="0009330C"/>
    <w:rsid w:val="00095EA4"/>
    <w:rsid w:val="000A2EC3"/>
    <w:rsid w:val="000A38D0"/>
    <w:rsid w:val="000A7D53"/>
    <w:rsid w:val="000B097D"/>
    <w:rsid w:val="000C18CF"/>
    <w:rsid w:val="000C1D8A"/>
    <w:rsid w:val="000C32B4"/>
    <w:rsid w:val="000C3AAF"/>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407B"/>
    <w:rsid w:val="00142F15"/>
    <w:rsid w:val="00147B72"/>
    <w:rsid w:val="00147C6F"/>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EB9"/>
    <w:rsid w:val="001A686C"/>
    <w:rsid w:val="001A7DE3"/>
    <w:rsid w:val="001B1C36"/>
    <w:rsid w:val="001B4ECE"/>
    <w:rsid w:val="001B572E"/>
    <w:rsid w:val="001B5DD2"/>
    <w:rsid w:val="001B651C"/>
    <w:rsid w:val="001C0C68"/>
    <w:rsid w:val="001C1855"/>
    <w:rsid w:val="001C1DC1"/>
    <w:rsid w:val="001C5386"/>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0762"/>
    <w:rsid w:val="00251C22"/>
    <w:rsid w:val="0025511E"/>
    <w:rsid w:val="00255649"/>
    <w:rsid w:val="00267398"/>
    <w:rsid w:val="00270EE7"/>
    <w:rsid w:val="00271A58"/>
    <w:rsid w:val="00271EE2"/>
    <w:rsid w:val="00273870"/>
    <w:rsid w:val="00280CCF"/>
    <w:rsid w:val="00295055"/>
    <w:rsid w:val="00295AB6"/>
    <w:rsid w:val="00296619"/>
    <w:rsid w:val="002A088D"/>
    <w:rsid w:val="002A77C0"/>
    <w:rsid w:val="002A7979"/>
    <w:rsid w:val="002B45C8"/>
    <w:rsid w:val="002B7201"/>
    <w:rsid w:val="002B7483"/>
    <w:rsid w:val="002C25BE"/>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4E06"/>
    <w:rsid w:val="00325257"/>
    <w:rsid w:val="00332244"/>
    <w:rsid w:val="00343F74"/>
    <w:rsid w:val="003534D2"/>
    <w:rsid w:val="00362805"/>
    <w:rsid w:val="00362D4B"/>
    <w:rsid w:val="003640ED"/>
    <w:rsid w:val="00364B73"/>
    <w:rsid w:val="00373826"/>
    <w:rsid w:val="0037489B"/>
    <w:rsid w:val="00377D63"/>
    <w:rsid w:val="00390613"/>
    <w:rsid w:val="00395865"/>
    <w:rsid w:val="0039789E"/>
    <w:rsid w:val="003A0269"/>
    <w:rsid w:val="003A7721"/>
    <w:rsid w:val="003A7BB9"/>
    <w:rsid w:val="003B0700"/>
    <w:rsid w:val="003C07DA"/>
    <w:rsid w:val="003C2675"/>
    <w:rsid w:val="003C7D3D"/>
    <w:rsid w:val="003E151F"/>
    <w:rsid w:val="003E5004"/>
    <w:rsid w:val="003E6273"/>
    <w:rsid w:val="003E662B"/>
    <w:rsid w:val="003F745E"/>
    <w:rsid w:val="00401552"/>
    <w:rsid w:val="0040469D"/>
    <w:rsid w:val="00406DD2"/>
    <w:rsid w:val="0041273A"/>
    <w:rsid w:val="00412CE0"/>
    <w:rsid w:val="00413919"/>
    <w:rsid w:val="00413AC8"/>
    <w:rsid w:val="00421F76"/>
    <w:rsid w:val="00430125"/>
    <w:rsid w:val="00430190"/>
    <w:rsid w:val="004349B0"/>
    <w:rsid w:val="0044021C"/>
    <w:rsid w:val="004405C8"/>
    <w:rsid w:val="00440D67"/>
    <w:rsid w:val="004474BF"/>
    <w:rsid w:val="00462CE1"/>
    <w:rsid w:val="00465A35"/>
    <w:rsid w:val="00477772"/>
    <w:rsid w:val="00494862"/>
    <w:rsid w:val="00494B20"/>
    <w:rsid w:val="00495778"/>
    <w:rsid w:val="0049642A"/>
    <w:rsid w:val="004A558A"/>
    <w:rsid w:val="004B107D"/>
    <w:rsid w:val="004B2277"/>
    <w:rsid w:val="004B383F"/>
    <w:rsid w:val="004B41E2"/>
    <w:rsid w:val="004C0765"/>
    <w:rsid w:val="004C54C6"/>
    <w:rsid w:val="004D40CF"/>
    <w:rsid w:val="004D53F4"/>
    <w:rsid w:val="004D6333"/>
    <w:rsid w:val="004E3FC1"/>
    <w:rsid w:val="004F25B3"/>
    <w:rsid w:val="004F4394"/>
    <w:rsid w:val="00505248"/>
    <w:rsid w:val="00515996"/>
    <w:rsid w:val="00515EBC"/>
    <w:rsid w:val="0052200C"/>
    <w:rsid w:val="00522BF7"/>
    <w:rsid w:val="00525F91"/>
    <w:rsid w:val="00535191"/>
    <w:rsid w:val="00544A34"/>
    <w:rsid w:val="005464F0"/>
    <w:rsid w:val="00546E94"/>
    <w:rsid w:val="00551AAB"/>
    <w:rsid w:val="00553FFB"/>
    <w:rsid w:val="00555C92"/>
    <w:rsid w:val="00560321"/>
    <w:rsid w:val="005624E6"/>
    <w:rsid w:val="0056614D"/>
    <w:rsid w:val="00571B79"/>
    <w:rsid w:val="00572AAC"/>
    <w:rsid w:val="005740C8"/>
    <w:rsid w:val="00577F50"/>
    <w:rsid w:val="0058385E"/>
    <w:rsid w:val="00587587"/>
    <w:rsid w:val="00590174"/>
    <w:rsid w:val="00591324"/>
    <w:rsid w:val="00595698"/>
    <w:rsid w:val="005A0EEF"/>
    <w:rsid w:val="005A1D6A"/>
    <w:rsid w:val="005A349B"/>
    <w:rsid w:val="005A4E65"/>
    <w:rsid w:val="005A6D44"/>
    <w:rsid w:val="005B1D00"/>
    <w:rsid w:val="005C1B39"/>
    <w:rsid w:val="005C300D"/>
    <w:rsid w:val="005C5422"/>
    <w:rsid w:val="005C7C94"/>
    <w:rsid w:val="005D60DF"/>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4227"/>
    <w:rsid w:val="00631D58"/>
    <w:rsid w:val="006355AB"/>
    <w:rsid w:val="006425E7"/>
    <w:rsid w:val="006435F1"/>
    <w:rsid w:val="00644F57"/>
    <w:rsid w:val="006478B7"/>
    <w:rsid w:val="0065476B"/>
    <w:rsid w:val="00656D79"/>
    <w:rsid w:val="00660E80"/>
    <w:rsid w:val="0066296A"/>
    <w:rsid w:val="00671E44"/>
    <w:rsid w:val="006731ED"/>
    <w:rsid w:val="00676455"/>
    <w:rsid w:val="00676FA6"/>
    <w:rsid w:val="006A0569"/>
    <w:rsid w:val="006B1ABF"/>
    <w:rsid w:val="006B48F5"/>
    <w:rsid w:val="006B5CD7"/>
    <w:rsid w:val="006B6F47"/>
    <w:rsid w:val="006B75B2"/>
    <w:rsid w:val="006C315F"/>
    <w:rsid w:val="006C3D0D"/>
    <w:rsid w:val="006C439F"/>
    <w:rsid w:val="006C6996"/>
    <w:rsid w:val="006D0040"/>
    <w:rsid w:val="006E2920"/>
    <w:rsid w:val="006E3731"/>
    <w:rsid w:val="006F2667"/>
    <w:rsid w:val="006F2EB1"/>
    <w:rsid w:val="006F355E"/>
    <w:rsid w:val="006F5006"/>
    <w:rsid w:val="00701CE3"/>
    <w:rsid w:val="0070206C"/>
    <w:rsid w:val="007032AD"/>
    <w:rsid w:val="00707BFB"/>
    <w:rsid w:val="00714223"/>
    <w:rsid w:val="007146C6"/>
    <w:rsid w:val="00721731"/>
    <w:rsid w:val="0072231B"/>
    <w:rsid w:val="00724C34"/>
    <w:rsid w:val="007255ED"/>
    <w:rsid w:val="007329C1"/>
    <w:rsid w:val="0073496B"/>
    <w:rsid w:val="00740724"/>
    <w:rsid w:val="007464AE"/>
    <w:rsid w:val="00752147"/>
    <w:rsid w:val="007524A3"/>
    <w:rsid w:val="007644F3"/>
    <w:rsid w:val="00766AA8"/>
    <w:rsid w:val="007718F9"/>
    <w:rsid w:val="00773C1C"/>
    <w:rsid w:val="00776081"/>
    <w:rsid w:val="0078063A"/>
    <w:rsid w:val="00781D57"/>
    <w:rsid w:val="007834C5"/>
    <w:rsid w:val="00784C7B"/>
    <w:rsid w:val="0078679C"/>
    <w:rsid w:val="00792DCE"/>
    <w:rsid w:val="007A0E3F"/>
    <w:rsid w:val="007A772B"/>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2693"/>
    <w:rsid w:val="0080683D"/>
    <w:rsid w:val="00806B17"/>
    <w:rsid w:val="00833993"/>
    <w:rsid w:val="00835B6E"/>
    <w:rsid w:val="008428BB"/>
    <w:rsid w:val="00851508"/>
    <w:rsid w:val="0086149A"/>
    <w:rsid w:val="008618E6"/>
    <w:rsid w:val="00861C1D"/>
    <w:rsid w:val="00862901"/>
    <w:rsid w:val="00862D17"/>
    <w:rsid w:val="00877FD4"/>
    <w:rsid w:val="008805F4"/>
    <w:rsid w:val="008825CD"/>
    <w:rsid w:val="00882A86"/>
    <w:rsid w:val="00882CE7"/>
    <w:rsid w:val="00890424"/>
    <w:rsid w:val="00891DEE"/>
    <w:rsid w:val="00891FF8"/>
    <w:rsid w:val="0089214D"/>
    <w:rsid w:val="00892261"/>
    <w:rsid w:val="0089257E"/>
    <w:rsid w:val="008934F6"/>
    <w:rsid w:val="00894EF9"/>
    <w:rsid w:val="008A311E"/>
    <w:rsid w:val="008A351B"/>
    <w:rsid w:val="008A3CCE"/>
    <w:rsid w:val="008A4073"/>
    <w:rsid w:val="008B0E35"/>
    <w:rsid w:val="008B310C"/>
    <w:rsid w:val="008B351C"/>
    <w:rsid w:val="008B52BD"/>
    <w:rsid w:val="008B61A9"/>
    <w:rsid w:val="008B61ED"/>
    <w:rsid w:val="008C120D"/>
    <w:rsid w:val="008C23C3"/>
    <w:rsid w:val="008D0D45"/>
    <w:rsid w:val="008D219A"/>
    <w:rsid w:val="008D509B"/>
    <w:rsid w:val="008E0B0E"/>
    <w:rsid w:val="008E3857"/>
    <w:rsid w:val="008E52C7"/>
    <w:rsid w:val="008E76F6"/>
    <w:rsid w:val="008F5758"/>
    <w:rsid w:val="00903E79"/>
    <w:rsid w:val="00906DCD"/>
    <w:rsid w:val="00907348"/>
    <w:rsid w:val="00907A67"/>
    <w:rsid w:val="009111CD"/>
    <w:rsid w:val="00912078"/>
    <w:rsid w:val="0091340D"/>
    <w:rsid w:val="00917B94"/>
    <w:rsid w:val="00920309"/>
    <w:rsid w:val="00925AF7"/>
    <w:rsid w:val="00925B7B"/>
    <w:rsid w:val="00927AE3"/>
    <w:rsid w:val="009344B3"/>
    <w:rsid w:val="009410FF"/>
    <w:rsid w:val="009448A1"/>
    <w:rsid w:val="00944F66"/>
    <w:rsid w:val="00947F58"/>
    <w:rsid w:val="00951C05"/>
    <w:rsid w:val="00962D4F"/>
    <w:rsid w:val="009758FC"/>
    <w:rsid w:val="009760A8"/>
    <w:rsid w:val="009822D6"/>
    <w:rsid w:val="009904B4"/>
    <w:rsid w:val="00990BBF"/>
    <w:rsid w:val="00990BE6"/>
    <w:rsid w:val="00991AF4"/>
    <w:rsid w:val="0099658C"/>
    <w:rsid w:val="009B6531"/>
    <w:rsid w:val="009C1E9F"/>
    <w:rsid w:val="009C70A5"/>
    <w:rsid w:val="009D0678"/>
    <w:rsid w:val="009D1535"/>
    <w:rsid w:val="009D16B8"/>
    <w:rsid w:val="009D4394"/>
    <w:rsid w:val="009E2D46"/>
    <w:rsid w:val="009F0EF4"/>
    <w:rsid w:val="009F43EF"/>
    <w:rsid w:val="009F45A5"/>
    <w:rsid w:val="009F4D3E"/>
    <w:rsid w:val="00A06327"/>
    <w:rsid w:val="00A11EFE"/>
    <w:rsid w:val="00A14382"/>
    <w:rsid w:val="00A1571D"/>
    <w:rsid w:val="00A16327"/>
    <w:rsid w:val="00A203F3"/>
    <w:rsid w:val="00A21A5E"/>
    <w:rsid w:val="00A22328"/>
    <w:rsid w:val="00A2333E"/>
    <w:rsid w:val="00A3272B"/>
    <w:rsid w:val="00A33159"/>
    <w:rsid w:val="00A34A91"/>
    <w:rsid w:val="00A40B36"/>
    <w:rsid w:val="00A41467"/>
    <w:rsid w:val="00A43EEE"/>
    <w:rsid w:val="00A53C95"/>
    <w:rsid w:val="00A56DCA"/>
    <w:rsid w:val="00A6033D"/>
    <w:rsid w:val="00A60BC8"/>
    <w:rsid w:val="00A61F02"/>
    <w:rsid w:val="00A735AF"/>
    <w:rsid w:val="00A76F38"/>
    <w:rsid w:val="00A77987"/>
    <w:rsid w:val="00A81B44"/>
    <w:rsid w:val="00A861A2"/>
    <w:rsid w:val="00A875F4"/>
    <w:rsid w:val="00A91841"/>
    <w:rsid w:val="00A9396C"/>
    <w:rsid w:val="00A96EAD"/>
    <w:rsid w:val="00AA2F5C"/>
    <w:rsid w:val="00AB2806"/>
    <w:rsid w:val="00AB4626"/>
    <w:rsid w:val="00AC1536"/>
    <w:rsid w:val="00AC1E68"/>
    <w:rsid w:val="00AC46B4"/>
    <w:rsid w:val="00AC7FE1"/>
    <w:rsid w:val="00AD0109"/>
    <w:rsid w:val="00AD026C"/>
    <w:rsid w:val="00AD28AE"/>
    <w:rsid w:val="00AD7B68"/>
    <w:rsid w:val="00AE245D"/>
    <w:rsid w:val="00AE54C6"/>
    <w:rsid w:val="00AF2184"/>
    <w:rsid w:val="00AF2C11"/>
    <w:rsid w:val="00AF4B79"/>
    <w:rsid w:val="00AF7FEF"/>
    <w:rsid w:val="00B040C8"/>
    <w:rsid w:val="00B041B6"/>
    <w:rsid w:val="00B044B5"/>
    <w:rsid w:val="00B051F5"/>
    <w:rsid w:val="00B06DB4"/>
    <w:rsid w:val="00B218E7"/>
    <w:rsid w:val="00B23C6D"/>
    <w:rsid w:val="00B24BCD"/>
    <w:rsid w:val="00B261B6"/>
    <w:rsid w:val="00B26AC8"/>
    <w:rsid w:val="00B2716E"/>
    <w:rsid w:val="00B358E4"/>
    <w:rsid w:val="00B4107C"/>
    <w:rsid w:val="00B43653"/>
    <w:rsid w:val="00B46211"/>
    <w:rsid w:val="00B4720F"/>
    <w:rsid w:val="00B47A8B"/>
    <w:rsid w:val="00B56915"/>
    <w:rsid w:val="00B56B52"/>
    <w:rsid w:val="00B62220"/>
    <w:rsid w:val="00B624D0"/>
    <w:rsid w:val="00B657AA"/>
    <w:rsid w:val="00B66AE6"/>
    <w:rsid w:val="00B74243"/>
    <w:rsid w:val="00B83D06"/>
    <w:rsid w:val="00B86E9E"/>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75A0"/>
    <w:rsid w:val="00C076EF"/>
    <w:rsid w:val="00C15CC2"/>
    <w:rsid w:val="00C177E0"/>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3D37"/>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191D"/>
    <w:rsid w:val="00CD535D"/>
    <w:rsid w:val="00CE0A3C"/>
    <w:rsid w:val="00CE61C2"/>
    <w:rsid w:val="00CF26D3"/>
    <w:rsid w:val="00CF7F72"/>
    <w:rsid w:val="00D02707"/>
    <w:rsid w:val="00D0419B"/>
    <w:rsid w:val="00D05699"/>
    <w:rsid w:val="00D05AA0"/>
    <w:rsid w:val="00D06472"/>
    <w:rsid w:val="00D06BB1"/>
    <w:rsid w:val="00D1316D"/>
    <w:rsid w:val="00D158FB"/>
    <w:rsid w:val="00D209B1"/>
    <w:rsid w:val="00D234DC"/>
    <w:rsid w:val="00D25076"/>
    <w:rsid w:val="00D27B1A"/>
    <w:rsid w:val="00D30D5E"/>
    <w:rsid w:val="00D310AF"/>
    <w:rsid w:val="00D32A38"/>
    <w:rsid w:val="00D362D6"/>
    <w:rsid w:val="00D36BDD"/>
    <w:rsid w:val="00D37127"/>
    <w:rsid w:val="00D4231D"/>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B17"/>
    <w:rsid w:val="00DB28D1"/>
    <w:rsid w:val="00DB28DB"/>
    <w:rsid w:val="00DB3EB2"/>
    <w:rsid w:val="00DC0265"/>
    <w:rsid w:val="00DC3869"/>
    <w:rsid w:val="00DC3FE8"/>
    <w:rsid w:val="00DC50D1"/>
    <w:rsid w:val="00DC7486"/>
    <w:rsid w:val="00DD096B"/>
    <w:rsid w:val="00DD50E5"/>
    <w:rsid w:val="00DE2885"/>
    <w:rsid w:val="00DF4B01"/>
    <w:rsid w:val="00E056E1"/>
    <w:rsid w:val="00E07DA3"/>
    <w:rsid w:val="00E11318"/>
    <w:rsid w:val="00E122F3"/>
    <w:rsid w:val="00E123C3"/>
    <w:rsid w:val="00E2207E"/>
    <w:rsid w:val="00E22461"/>
    <w:rsid w:val="00E244CF"/>
    <w:rsid w:val="00E30BD7"/>
    <w:rsid w:val="00E31933"/>
    <w:rsid w:val="00E35800"/>
    <w:rsid w:val="00E5202C"/>
    <w:rsid w:val="00E568A0"/>
    <w:rsid w:val="00E603F2"/>
    <w:rsid w:val="00E6374A"/>
    <w:rsid w:val="00E670E2"/>
    <w:rsid w:val="00E7304A"/>
    <w:rsid w:val="00E77077"/>
    <w:rsid w:val="00E80C9F"/>
    <w:rsid w:val="00E878B7"/>
    <w:rsid w:val="00E95ADF"/>
    <w:rsid w:val="00EA4156"/>
    <w:rsid w:val="00EA476A"/>
    <w:rsid w:val="00EA48E6"/>
    <w:rsid w:val="00EA4BA7"/>
    <w:rsid w:val="00EA4EA9"/>
    <w:rsid w:val="00EA570B"/>
    <w:rsid w:val="00EB2C13"/>
    <w:rsid w:val="00EC1FCF"/>
    <w:rsid w:val="00EC2DE6"/>
    <w:rsid w:val="00EC446D"/>
    <w:rsid w:val="00EC4D23"/>
    <w:rsid w:val="00EC4FBF"/>
    <w:rsid w:val="00ED5072"/>
    <w:rsid w:val="00ED6ED5"/>
    <w:rsid w:val="00EF2051"/>
    <w:rsid w:val="00EF2D3E"/>
    <w:rsid w:val="00EF5AF2"/>
    <w:rsid w:val="00F0082B"/>
    <w:rsid w:val="00F02430"/>
    <w:rsid w:val="00F03753"/>
    <w:rsid w:val="00F14718"/>
    <w:rsid w:val="00F167BB"/>
    <w:rsid w:val="00F230A8"/>
    <w:rsid w:val="00F253F1"/>
    <w:rsid w:val="00F26145"/>
    <w:rsid w:val="00F344A3"/>
    <w:rsid w:val="00F400E0"/>
    <w:rsid w:val="00F4203B"/>
    <w:rsid w:val="00F47BE7"/>
    <w:rsid w:val="00F50F9A"/>
    <w:rsid w:val="00F5157E"/>
    <w:rsid w:val="00F56365"/>
    <w:rsid w:val="00F5769F"/>
    <w:rsid w:val="00F617F5"/>
    <w:rsid w:val="00F6436B"/>
    <w:rsid w:val="00F65280"/>
    <w:rsid w:val="00F708B5"/>
    <w:rsid w:val="00F71651"/>
    <w:rsid w:val="00F71B7B"/>
    <w:rsid w:val="00F7250F"/>
    <w:rsid w:val="00F75372"/>
    <w:rsid w:val="00F948FA"/>
    <w:rsid w:val="00FA40EF"/>
    <w:rsid w:val="00FA6585"/>
    <w:rsid w:val="00FA747C"/>
    <w:rsid w:val="00FB4BE7"/>
    <w:rsid w:val="00FB715D"/>
    <w:rsid w:val="00FC1BD7"/>
    <w:rsid w:val="00FC33B3"/>
    <w:rsid w:val="00FC7AF4"/>
    <w:rsid w:val="00FD03FC"/>
    <w:rsid w:val="00FD2979"/>
    <w:rsid w:val="00FD40BB"/>
    <w:rsid w:val="00FD484D"/>
    <w:rsid w:val="00FD5F2B"/>
    <w:rsid w:val="00FD7D2A"/>
    <w:rsid w:val="00FE084B"/>
    <w:rsid w:val="00FE5998"/>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1821</TotalTime>
  <Pages>1</Pages>
  <Words>7272</Words>
  <Characters>41453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V</dc:creator>
  <cp:lastModifiedBy>Ray V</cp:lastModifiedBy>
  <cp:revision>222</cp:revision>
  <cp:lastPrinted>2021-10-26T07:27:00Z</cp:lastPrinted>
  <dcterms:created xsi:type="dcterms:W3CDTF">2021-09-17T03:42:00Z</dcterms:created>
  <dcterms:modified xsi:type="dcterms:W3CDTF">2022-01-05T05:10:00Z</dcterms:modified>
</cp:coreProperties>
</file>